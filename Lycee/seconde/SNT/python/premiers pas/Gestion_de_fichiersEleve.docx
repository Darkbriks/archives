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10B" w:rsidRDefault="001D4A29" w:rsidP="001D4A29">
      <w:pPr>
        <w:pStyle w:val="Titre"/>
      </w:pPr>
      <w:r>
        <w:t>Gestion de fichiers</w:t>
      </w:r>
    </w:p>
    <w:p w:rsidR="001D4A29" w:rsidRDefault="001D4A29" w:rsidP="001D4A29">
      <w:pPr>
        <w:pStyle w:val="Titre1"/>
      </w:pPr>
      <w:r>
        <w:t>Différence entre fichier et dossier.</w:t>
      </w:r>
    </w:p>
    <w:p w:rsidR="00F80084" w:rsidRPr="00F80084" w:rsidRDefault="00F80084" w:rsidP="00F80084">
      <w:pPr>
        <w:pStyle w:val="Sansinterligne"/>
      </w:pPr>
      <w:r>
        <w:t>Réfléchissez aux questions suivantes, les réponses seront discutées.</w:t>
      </w:r>
    </w:p>
    <w:p w:rsidR="001D4A29" w:rsidRDefault="001D4A29" w:rsidP="007443DA">
      <w:pPr>
        <w:pStyle w:val="Sansinterligne"/>
        <w:numPr>
          <w:ilvl w:val="0"/>
          <w:numId w:val="5"/>
        </w:numPr>
        <w:spacing w:before="120"/>
        <w:ind w:left="714" w:hanging="357"/>
      </w:pPr>
      <w:r>
        <w:t>Quel est le contenu d’un fichier ? d’un dossier ?</w:t>
      </w:r>
    </w:p>
    <w:p w:rsidR="001D4A29" w:rsidRDefault="001D1252" w:rsidP="007443DA">
      <w:pPr>
        <w:pStyle w:val="Sansinterligne"/>
        <w:numPr>
          <w:ilvl w:val="0"/>
          <w:numId w:val="5"/>
        </w:numPr>
        <w:spacing w:before="120"/>
        <w:ind w:left="714" w:hanging="357"/>
      </w:pPr>
      <w:r>
        <w:t>Vous venez de terminer un document, vous le sauvegardez, qu’obtenez-vous ? un fichier ou un dossier ?</w:t>
      </w:r>
    </w:p>
    <w:p w:rsidR="001D1252" w:rsidRDefault="001D1252" w:rsidP="007443DA">
      <w:pPr>
        <w:pStyle w:val="Sansinterligne"/>
        <w:numPr>
          <w:ilvl w:val="0"/>
          <w:numId w:val="5"/>
        </w:numPr>
        <w:spacing w:before="120"/>
      </w:pPr>
      <w:r>
        <w:t>Dans la situation précédente, il y a une mise en garde à ajouter. D’après vous quelles sont les précautions à prendre lors de la conception d’un document ?</w:t>
      </w:r>
    </w:p>
    <w:p w:rsidR="001D1252" w:rsidRDefault="00F80084" w:rsidP="00F80084">
      <w:pPr>
        <w:pStyle w:val="Titre1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4229100</wp:posOffset>
            </wp:positionH>
            <wp:positionV relativeFrom="page">
              <wp:posOffset>2905125</wp:posOffset>
            </wp:positionV>
            <wp:extent cx="2466975" cy="2800350"/>
            <wp:effectExtent l="19050" t="0" r="9525" b="0"/>
            <wp:wrapTight wrapText="bothSides">
              <wp:wrapPolygon edited="0">
                <wp:start x="-167" y="0"/>
                <wp:lineTo x="-167" y="21453"/>
                <wp:lineTo x="21683" y="21453"/>
                <wp:lineTo x="21683" y="0"/>
                <wp:lineTo x="-167" y="0"/>
              </wp:wrapPolygon>
            </wp:wrapTight>
            <wp:docPr id="2" name="Image 1" descr="Afficher l’image 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ficher l’image source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884" t="26695" r="60972" b="11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D1252">
        <w:t>Arborescence.</w:t>
      </w:r>
    </w:p>
    <w:p w:rsidR="001D1252" w:rsidRDefault="00F80084" w:rsidP="007443DA">
      <w:pPr>
        <w:pStyle w:val="Sansinterligne"/>
        <w:spacing w:line="276" w:lineRule="auto"/>
      </w:pPr>
      <w:r>
        <w:t>Ci-contre est fournie une arborescence de dossiers, nous allons mettre en place quelques éléments de vocabulaire.</w:t>
      </w:r>
    </w:p>
    <w:p w:rsidR="00F80084" w:rsidRPr="00F80084" w:rsidRDefault="00F80084" w:rsidP="007443DA">
      <w:pPr>
        <w:pStyle w:val="Sansinterligne"/>
        <w:numPr>
          <w:ilvl w:val="0"/>
          <w:numId w:val="6"/>
        </w:numPr>
        <w:spacing w:before="120" w:line="276" w:lineRule="auto"/>
        <w:ind w:left="714" w:hanging="357"/>
        <w:rPr>
          <w:rStyle w:val="Rfrenceple"/>
        </w:rPr>
      </w:pPr>
      <w:r>
        <w:t xml:space="preserve">Le dossier </w:t>
      </w:r>
      <w:r w:rsidRPr="00F80084">
        <w:rPr>
          <w:rStyle w:val="Rfrenceple"/>
        </w:rPr>
        <w:t>Luc</w:t>
      </w:r>
      <w:r>
        <w:t xml:space="preserve"> est un </w:t>
      </w:r>
      <w:r w:rsidRPr="00F80084">
        <w:rPr>
          <w:rStyle w:val="CitationintenseCar"/>
        </w:rPr>
        <w:t>enfant</w:t>
      </w:r>
      <w:r>
        <w:t xml:space="preserve"> du dossier </w:t>
      </w:r>
      <w:r w:rsidRPr="00F80084">
        <w:rPr>
          <w:rStyle w:val="Rfrenceple"/>
        </w:rPr>
        <w:t>Documents and Settings</w:t>
      </w:r>
    </w:p>
    <w:p w:rsidR="00F80084" w:rsidRDefault="00F80084" w:rsidP="007443DA">
      <w:pPr>
        <w:pStyle w:val="Sansinterligne"/>
        <w:numPr>
          <w:ilvl w:val="0"/>
          <w:numId w:val="6"/>
        </w:numPr>
        <w:spacing w:before="120"/>
        <w:ind w:left="714" w:hanging="357"/>
      </w:pPr>
      <w:r>
        <w:t xml:space="preserve">Quel est le dossier </w:t>
      </w:r>
      <w:r w:rsidRPr="00F80084">
        <w:rPr>
          <w:rStyle w:val="CitationintenseCar"/>
        </w:rPr>
        <w:t>parent</w:t>
      </w:r>
      <w:r>
        <w:t xml:space="preserve"> du dossier </w:t>
      </w:r>
      <w:r w:rsidRPr="00F80084">
        <w:rPr>
          <w:rStyle w:val="Rfrenceple"/>
        </w:rPr>
        <w:t>WINDOWS</w:t>
      </w:r>
      <w:r>
        <w:t> ?</w:t>
      </w:r>
    </w:p>
    <w:p w:rsidR="00F80084" w:rsidRDefault="00217B93" w:rsidP="00217B93">
      <w:pPr>
        <w:pStyle w:val="Titre1"/>
      </w:pPr>
      <w:r>
        <w:t xml:space="preserve">Utilisation du </w:t>
      </w:r>
      <w:proofErr w:type="spellStart"/>
      <w:r>
        <w:t>Kwartz</w:t>
      </w:r>
      <w:proofErr w:type="spellEnd"/>
      <w:r>
        <w:t>.</w:t>
      </w:r>
    </w:p>
    <w:p w:rsidR="00217B93" w:rsidRDefault="00217B93" w:rsidP="00217B93">
      <w:pPr>
        <w:pStyle w:val="Titre2"/>
      </w:pPr>
      <w:r>
        <w:t>Activité 1.</w:t>
      </w:r>
    </w:p>
    <w:p w:rsidR="00217B93" w:rsidRDefault="00217B93" w:rsidP="007443DA">
      <w:pPr>
        <w:pStyle w:val="Sansinterligne"/>
        <w:spacing w:line="276" w:lineRule="auto"/>
      </w:pPr>
      <w:r>
        <w:tab/>
        <w:t xml:space="preserve">Ouvrir le fichier </w:t>
      </w:r>
      <w:r w:rsidRPr="00217B93">
        <w:rPr>
          <w:rStyle w:val="Rfrenceple"/>
        </w:rPr>
        <w:t>test1</w:t>
      </w:r>
      <w:r>
        <w:t xml:space="preserve"> qui est situé dans le dossier </w:t>
      </w:r>
      <w:r w:rsidRPr="00217B93">
        <w:rPr>
          <w:rStyle w:val="Rfrenceple"/>
        </w:rPr>
        <w:t>Public/classe/SNT</w:t>
      </w:r>
    </w:p>
    <w:p w:rsidR="00217B93" w:rsidRDefault="00217B93" w:rsidP="007443DA">
      <w:pPr>
        <w:pStyle w:val="Sansinterligne"/>
        <w:spacing w:line="276" w:lineRule="auto"/>
      </w:pPr>
      <w:r>
        <w:tab/>
        <w:t>Le compléter.</w:t>
      </w:r>
    </w:p>
    <w:p w:rsidR="00217B93" w:rsidRDefault="00217B93" w:rsidP="007443DA">
      <w:pPr>
        <w:pStyle w:val="Sansinterligne"/>
        <w:spacing w:line="276" w:lineRule="auto"/>
      </w:pPr>
      <w:r>
        <w:tab/>
        <w:t xml:space="preserve">Le sauver sous le nom : </w:t>
      </w:r>
      <w:proofErr w:type="spellStart"/>
      <w:r w:rsidRPr="00217B93">
        <w:rPr>
          <w:rStyle w:val="CitationintenseCar"/>
        </w:rPr>
        <w:t>CVprénomNom</w:t>
      </w:r>
      <w:proofErr w:type="spellEnd"/>
      <w:r>
        <w:t>.</w:t>
      </w:r>
    </w:p>
    <w:p w:rsidR="00217B93" w:rsidRDefault="00217B93" w:rsidP="007443DA">
      <w:pPr>
        <w:pStyle w:val="Sansinterligne"/>
        <w:spacing w:line="276" w:lineRule="auto"/>
      </w:pPr>
      <w:r>
        <w:tab/>
        <w:t>En cas de difficulté appeler le professeur.</w:t>
      </w:r>
    </w:p>
    <w:p w:rsidR="00217B93" w:rsidRDefault="00217B93" w:rsidP="00217B93">
      <w:pPr>
        <w:pStyle w:val="Titre2"/>
      </w:pPr>
      <w:r>
        <w:t>Activité 2.</w:t>
      </w:r>
    </w:p>
    <w:p w:rsidR="00217B93" w:rsidRDefault="00217B93" w:rsidP="007443DA">
      <w:pPr>
        <w:pStyle w:val="Sansinterligne"/>
        <w:spacing w:line="276" w:lineRule="auto"/>
      </w:pPr>
      <w:r>
        <w:tab/>
        <w:t xml:space="preserve">Ouvrir le fichier </w:t>
      </w:r>
      <w:r w:rsidRPr="00217B93">
        <w:rPr>
          <w:rStyle w:val="Rfrenceple"/>
        </w:rPr>
        <w:t>test2</w:t>
      </w:r>
      <w:r>
        <w:t xml:space="preserve"> qui est situé dans le dossier </w:t>
      </w:r>
      <w:r w:rsidRPr="00217B93">
        <w:rPr>
          <w:rStyle w:val="Rfrenceple"/>
        </w:rPr>
        <w:t>Commun/classe/SNT</w:t>
      </w:r>
      <w:r>
        <w:t>.</w:t>
      </w:r>
    </w:p>
    <w:p w:rsidR="00062509" w:rsidRDefault="00217B93" w:rsidP="007443DA">
      <w:pPr>
        <w:pStyle w:val="Sansinterligne"/>
        <w:spacing w:line="276" w:lineRule="auto"/>
      </w:pPr>
      <w:r>
        <w:tab/>
        <w:t>Le compléter puis le sauver sans en changer le nom.</w:t>
      </w:r>
      <w:r w:rsidR="00062509">
        <w:t xml:space="preserve"> Où est alors enregistré ce document ? Notez les éventuelles difficultés rencontrées.</w:t>
      </w:r>
    </w:p>
    <w:p w:rsidR="00217B93" w:rsidRDefault="00217B93" w:rsidP="00217B93">
      <w:pPr>
        <w:pStyle w:val="Sansinterligne"/>
      </w:pPr>
      <w:r>
        <w:tab/>
        <w:t>Signaler au professeur que vous avez terminé et passez à l’activité 3.</w:t>
      </w:r>
    </w:p>
    <w:p w:rsidR="00217B93" w:rsidRDefault="00217B93" w:rsidP="00217B93">
      <w:pPr>
        <w:pStyle w:val="Titre2"/>
      </w:pPr>
      <w:r>
        <w:t>Activité 3.</w:t>
      </w:r>
    </w:p>
    <w:p w:rsidR="00217B93" w:rsidRDefault="003755F9" w:rsidP="007443DA">
      <w:pPr>
        <w:pStyle w:val="Sansinterligne"/>
        <w:spacing w:line="276" w:lineRule="auto"/>
      </w:pPr>
      <w:r>
        <w:tab/>
        <w:t xml:space="preserve">Repérer le dossier </w:t>
      </w:r>
      <w:r w:rsidRPr="00CC4A52">
        <w:rPr>
          <w:rStyle w:val="Rfrenceple"/>
        </w:rPr>
        <w:t>test3</w:t>
      </w:r>
      <w:r>
        <w:t xml:space="preserve"> situé dans le public.</w:t>
      </w:r>
    </w:p>
    <w:p w:rsidR="00062509" w:rsidRDefault="003755F9" w:rsidP="007443DA">
      <w:pPr>
        <w:pStyle w:val="Sansinterligne"/>
        <w:spacing w:line="276" w:lineRule="auto"/>
      </w:pPr>
      <w:r>
        <w:tab/>
        <w:t>Le copier dan</w:t>
      </w:r>
      <w:r w:rsidR="00133124">
        <w:t xml:space="preserve">s votre </w:t>
      </w:r>
      <w:r w:rsidR="00133124" w:rsidRPr="00CC4A52">
        <w:rPr>
          <w:rStyle w:val="Rfrenceple"/>
        </w:rPr>
        <w:t>H-travail</w:t>
      </w:r>
      <w:r w:rsidR="00062509">
        <w:t xml:space="preserve"> puis l’ouvrir.</w:t>
      </w:r>
    </w:p>
    <w:p w:rsidR="003755F9" w:rsidRDefault="00062509" w:rsidP="00062509">
      <w:pPr>
        <w:pStyle w:val="Sansinterligne"/>
        <w:spacing w:line="276" w:lineRule="auto"/>
        <w:ind w:firstLine="708"/>
      </w:pPr>
      <w:r>
        <w:t>Quel type de document obtenez-vous ? E</w:t>
      </w:r>
      <w:r w:rsidR="00133124">
        <w:t>crire dans les deux documents présents</w:t>
      </w:r>
      <w:r w:rsidR="00EF4C44">
        <w:t xml:space="preserve"> quelques mots puis sauvegarder</w:t>
      </w:r>
      <w:r w:rsidR="00133124">
        <w:t>.</w:t>
      </w:r>
    </w:p>
    <w:p w:rsidR="00062509" w:rsidRDefault="00062509" w:rsidP="00062509">
      <w:pPr>
        <w:pStyle w:val="Sansinterligne"/>
        <w:spacing w:line="276" w:lineRule="auto"/>
        <w:ind w:firstLine="708"/>
      </w:pPr>
      <w:r>
        <w:t>Avez-vous déjà utilisé un éditeur de texte ? Dans quel domaine ?</w:t>
      </w:r>
    </w:p>
    <w:p w:rsidR="0013408E" w:rsidRDefault="0013408E" w:rsidP="0013408E">
      <w:pPr>
        <w:pStyle w:val="Titre2"/>
      </w:pPr>
      <w:r>
        <w:t>Activité 4.</w:t>
      </w:r>
    </w:p>
    <w:p w:rsidR="0013408E" w:rsidRDefault="0069772B" w:rsidP="007443DA">
      <w:pPr>
        <w:pStyle w:val="Sansinterligne"/>
        <w:spacing w:line="276" w:lineRule="auto"/>
      </w:pPr>
      <w:r>
        <w:tab/>
      </w:r>
      <w:r w:rsidR="00E1281B">
        <w:t xml:space="preserve">Transmettre un dossier comportant plusieurs fichiers peut parfois être fastidieux. Il faut transmettre chaque fichier en espérant que la personne réceptrice les place bien dans un dossier commun (nous verrons </w:t>
      </w:r>
      <w:r w:rsidR="007443DA">
        <w:t>durant l'année</w:t>
      </w:r>
      <w:r w:rsidR="00E1281B">
        <w:t xml:space="preserve"> qu'un fichier mal placé peut rendre un programme inutilisable).</w:t>
      </w:r>
    </w:p>
    <w:p w:rsidR="00E1281B" w:rsidRDefault="00E1281B" w:rsidP="007443DA">
      <w:pPr>
        <w:pStyle w:val="Sansinterligne"/>
        <w:spacing w:line="276" w:lineRule="auto"/>
      </w:pPr>
      <w:r>
        <w:tab/>
        <w:t>L'idéal serait de pouvoir transmettre le dossier parent tel quel.</w:t>
      </w:r>
    </w:p>
    <w:p w:rsidR="00E1281B" w:rsidRDefault="00E1281B" w:rsidP="007443DA">
      <w:pPr>
        <w:pStyle w:val="Sansinterligne"/>
        <w:spacing w:line="276" w:lineRule="auto"/>
      </w:pPr>
      <w:r>
        <w:tab/>
        <w:t xml:space="preserve">Pour cela il existe une technique qui consiste à compresser le dossier (clic droit sur le dossier, </w:t>
      </w:r>
      <w:r w:rsidRPr="007443DA">
        <w:rPr>
          <w:rStyle w:val="Rfrenceple"/>
        </w:rPr>
        <w:t>envoyer vers</w:t>
      </w:r>
      <w:r>
        <w:t xml:space="preserve">, puis </w:t>
      </w:r>
      <w:r w:rsidRPr="007443DA">
        <w:rPr>
          <w:rStyle w:val="Rfrenceple"/>
        </w:rPr>
        <w:t>dossier compressé</w:t>
      </w:r>
      <w:r>
        <w:t>).</w:t>
      </w:r>
    </w:p>
    <w:p w:rsidR="00E1281B" w:rsidRDefault="00E1281B" w:rsidP="007443DA">
      <w:pPr>
        <w:pStyle w:val="Sansinterligne"/>
        <w:spacing w:line="276" w:lineRule="auto"/>
      </w:pPr>
      <w:r>
        <w:lastRenderedPageBreak/>
        <w:tab/>
        <w:t>Crée</w:t>
      </w:r>
      <w:r w:rsidR="007443DA">
        <w:t>r</w:t>
      </w:r>
      <w:r>
        <w:t xml:space="preserve"> un dossier </w:t>
      </w:r>
      <w:r w:rsidRPr="00CC4A52">
        <w:rPr>
          <w:rStyle w:val="Rfrenceple"/>
        </w:rPr>
        <w:t>algorithme1</w:t>
      </w:r>
      <w:r>
        <w:t xml:space="preserve"> dans votre </w:t>
      </w:r>
      <w:r w:rsidRPr="00CC4A52">
        <w:rPr>
          <w:rStyle w:val="Rfrenceple"/>
        </w:rPr>
        <w:t>H-travail</w:t>
      </w:r>
      <w:r>
        <w:t xml:space="preserve">, y copier le fichier zippé nommé </w:t>
      </w:r>
      <w:r w:rsidRPr="00987B7B">
        <w:rPr>
          <w:rStyle w:val="Rfrenceple"/>
        </w:rPr>
        <w:t>documents</w:t>
      </w:r>
      <w:r w:rsidR="00987B7B" w:rsidRPr="00987B7B">
        <w:rPr>
          <w:rStyle w:val="Rfrenceple"/>
        </w:rPr>
        <w:t>_</w:t>
      </w:r>
      <w:r w:rsidRPr="00987B7B">
        <w:rPr>
          <w:rStyle w:val="Rfrenceple"/>
        </w:rPr>
        <w:t>algo</w:t>
      </w:r>
      <w:r w:rsidR="00987B7B" w:rsidRPr="00987B7B">
        <w:rPr>
          <w:rStyle w:val="Rfrenceple"/>
        </w:rPr>
        <w:t>_ele</w:t>
      </w:r>
      <w:r w:rsidRPr="00987B7B">
        <w:rPr>
          <w:rStyle w:val="Rfrenceple"/>
        </w:rPr>
        <w:t>ves.zip</w:t>
      </w:r>
    </w:p>
    <w:p w:rsidR="00F64A0B" w:rsidRDefault="00CC4A52" w:rsidP="00F64A0B">
      <w:pPr>
        <w:pStyle w:val="Sansinterligne"/>
        <w:spacing w:line="276" w:lineRule="auto"/>
      </w:pPr>
      <w:r>
        <w:tab/>
      </w:r>
      <w:r w:rsidR="00F64A0B">
        <w:t>D</w:t>
      </w:r>
      <w:r>
        <w:t>écompresser le dossier.</w:t>
      </w:r>
      <w:r w:rsidR="00F64A0B">
        <w:t xml:space="preserve"> </w:t>
      </w:r>
      <w:r>
        <w:t xml:space="preserve">Utiliser </w:t>
      </w:r>
      <w:r w:rsidRPr="00987B7B">
        <w:rPr>
          <w:rStyle w:val="Rfrenceintense"/>
        </w:rPr>
        <w:t>Extraire vers</w:t>
      </w:r>
      <w:r>
        <w:t>.</w:t>
      </w:r>
    </w:p>
    <w:p w:rsidR="00BC69DE" w:rsidRDefault="00BC69DE" w:rsidP="00F64A0B">
      <w:pPr>
        <w:pStyle w:val="Sansinterligne"/>
        <w:spacing w:line="276" w:lineRule="auto"/>
      </w:pPr>
      <w:r>
        <w:tab/>
        <w:t>Citez des exemples d’utilisation de dossier compressé ? Pensez à votre messagerie.</w:t>
      </w:r>
    </w:p>
    <w:p w:rsidR="00F64A0B" w:rsidRDefault="00F64A0B" w:rsidP="00F64A0B">
      <w:pPr>
        <w:pStyle w:val="Sansinterligne"/>
        <w:spacing w:line="276" w:lineRule="auto"/>
      </w:pPr>
    </w:p>
    <w:p w:rsidR="00F64A0B" w:rsidRDefault="00CC4A52" w:rsidP="00F64A0B">
      <w:pPr>
        <w:pStyle w:val="Sansinterligne"/>
        <w:spacing w:line="276" w:lineRule="auto"/>
      </w:pPr>
      <w:r>
        <w:t xml:space="preserve"> Le logiciel de compression peut différer d'une machine à l'autre.</w:t>
      </w:r>
    </w:p>
    <w:p w:rsidR="00F64A0B" w:rsidRDefault="00F64A0B" w:rsidP="0013408E">
      <w:pPr>
        <w:pStyle w:val="Sansinterligne"/>
      </w:pPr>
    </w:p>
    <w:p w:rsidR="00F64A0B" w:rsidRDefault="00F64A0B" w:rsidP="0013408E">
      <w:pPr>
        <w:pStyle w:val="Sansinterligne"/>
      </w:pPr>
      <w:r w:rsidRPr="00F64A0B">
        <w:rPr>
          <w:noProof/>
        </w:rPr>
        <w:drawing>
          <wp:inline distT="0" distB="0" distL="0" distR="0">
            <wp:extent cx="6552550" cy="1991003"/>
            <wp:effectExtent l="19050" t="19050" r="1270" b="9525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50" cy="19910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64A0B" w:rsidRDefault="00F64A0B" w:rsidP="0013408E">
      <w:pPr>
        <w:pStyle w:val="Sansinterligne"/>
      </w:pPr>
    </w:p>
    <w:p w:rsidR="00CC4A52" w:rsidRDefault="00CC4A52" w:rsidP="0013408E">
      <w:pPr>
        <w:pStyle w:val="Sansinterligne"/>
      </w:pPr>
      <w:r>
        <w:t xml:space="preserve"> Si vous n'en disposez pas, il est facile d'en installer gratuitement.</w:t>
      </w:r>
    </w:p>
    <w:p w:rsidR="00BC69DE" w:rsidRDefault="00BC69DE" w:rsidP="0013408E">
      <w:pPr>
        <w:pStyle w:val="Sansinterligne"/>
      </w:pPr>
    </w:p>
    <w:p w:rsidR="00BC69DE" w:rsidRDefault="00BC69DE" w:rsidP="0013408E">
      <w:pPr>
        <w:pStyle w:val="Sansinterligne"/>
      </w:pPr>
      <w:r>
        <w:tab/>
        <w:t>Comment compresser un dossier ?</w:t>
      </w:r>
    </w:p>
    <w:p w:rsidR="00BC69DE" w:rsidRDefault="00BC69DE" w:rsidP="0013408E">
      <w:pPr>
        <w:pStyle w:val="Sansinterligne"/>
      </w:pPr>
    </w:p>
    <w:p w:rsidR="00CC4A52" w:rsidRPr="0013408E" w:rsidRDefault="00CC4A52" w:rsidP="0013408E">
      <w:pPr>
        <w:pStyle w:val="Sansinterligne"/>
      </w:pPr>
      <w:r>
        <w:tab/>
        <w:t xml:space="preserve">Vous pouvez commencer le travail proposé dans le fichier </w:t>
      </w:r>
      <w:r w:rsidRPr="00987B7B">
        <w:rPr>
          <w:rStyle w:val="Rfrenceple"/>
        </w:rPr>
        <w:t>algorithmes.pdf</w:t>
      </w:r>
      <w:r>
        <w:t>. Pour la prochaine séance, il faudra avoir commencé l'activité 1.</w:t>
      </w:r>
    </w:p>
    <w:p w:rsidR="00217B93" w:rsidRPr="00217B93" w:rsidRDefault="00217B93" w:rsidP="00217B93">
      <w:pPr>
        <w:pStyle w:val="Sansinterligne"/>
      </w:pPr>
      <w:bookmarkStart w:id="0" w:name="_GoBack"/>
      <w:bookmarkEnd w:id="0"/>
    </w:p>
    <w:sectPr w:rsidR="00217B93" w:rsidRPr="00217B93" w:rsidSect="00AD04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32B21"/>
    <w:multiLevelType w:val="hybridMultilevel"/>
    <w:tmpl w:val="041279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BF29D9"/>
    <w:multiLevelType w:val="hybridMultilevel"/>
    <w:tmpl w:val="41501F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1C3AB2"/>
    <w:multiLevelType w:val="hybridMultilevel"/>
    <w:tmpl w:val="8B084F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2B2A60E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186B23"/>
    <w:multiLevelType w:val="hybridMultilevel"/>
    <w:tmpl w:val="F5C64BAA"/>
    <w:lvl w:ilvl="0" w:tplc="EEF0F960">
      <w:start w:val="1"/>
      <w:numFmt w:val="decimal"/>
      <w:pStyle w:val="TM1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DB23DE"/>
    <w:multiLevelType w:val="hybridMultilevel"/>
    <w:tmpl w:val="82E648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2B2A60E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224B62"/>
    <w:multiLevelType w:val="hybridMultilevel"/>
    <w:tmpl w:val="60262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1D4A29"/>
    <w:rsid w:val="00062509"/>
    <w:rsid w:val="000D3AD9"/>
    <w:rsid w:val="00100EAC"/>
    <w:rsid w:val="00133124"/>
    <w:rsid w:val="0013408E"/>
    <w:rsid w:val="00160396"/>
    <w:rsid w:val="001B5A42"/>
    <w:rsid w:val="001D1252"/>
    <w:rsid w:val="001D4A29"/>
    <w:rsid w:val="001E064A"/>
    <w:rsid w:val="00217B93"/>
    <w:rsid w:val="00264886"/>
    <w:rsid w:val="0029469D"/>
    <w:rsid w:val="00307223"/>
    <w:rsid w:val="003256B1"/>
    <w:rsid w:val="00352027"/>
    <w:rsid w:val="003723A0"/>
    <w:rsid w:val="003755F9"/>
    <w:rsid w:val="003C4867"/>
    <w:rsid w:val="003D1827"/>
    <w:rsid w:val="003F0595"/>
    <w:rsid w:val="004650E8"/>
    <w:rsid w:val="004A66FC"/>
    <w:rsid w:val="00536526"/>
    <w:rsid w:val="0054039D"/>
    <w:rsid w:val="00590324"/>
    <w:rsid w:val="006014FD"/>
    <w:rsid w:val="00613AE6"/>
    <w:rsid w:val="00622ABF"/>
    <w:rsid w:val="0063068C"/>
    <w:rsid w:val="00696155"/>
    <w:rsid w:val="0069772B"/>
    <w:rsid w:val="007040D3"/>
    <w:rsid w:val="00717979"/>
    <w:rsid w:val="00742588"/>
    <w:rsid w:val="007443DA"/>
    <w:rsid w:val="007908E1"/>
    <w:rsid w:val="007D1580"/>
    <w:rsid w:val="007D263D"/>
    <w:rsid w:val="008F3FAE"/>
    <w:rsid w:val="00903742"/>
    <w:rsid w:val="0096010B"/>
    <w:rsid w:val="00966CEF"/>
    <w:rsid w:val="00987B7B"/>
    <w:rsid w:val="009E700C"/>
    <w:rsid w:val="00AD0473"/>
    <w:rsid w:val="00AF6D98"/>
    <w:rsid w:val="00B01DFF"/>
    <w:rsid w:val="00B16379"/>
    <w:rsid w:val="00B27924"/>
    <w:rsid w:val="00B935E0"/>
    <w:rsid w:val="00BA65B2"/>
    <w:rsid w:val="00BC2023"/>
    <w:rsid w:val="00BC69DE"/>
    <w:rsid w:val="00CC4A52"/>
    <w:rsid w:val="00D5376C"/>
    <w:rsid w:val="00D53DE1"/>
    <w:rsid w:val="00E1281B"/>
    <w:rsid w:val="00E14D8D"/>
    <w:rsid w:val="00E214C1"/>
    <w:rsid w:val="00E2334B"/>
    <w:rsid w:val="00E42CBE"/>
    <w:rsid w:val="00E432F6"/>
    <w:rsid w:val="00EF4C44"/>
    <w:rsid w:val="00F3107A"/>
    <w:rsid w:val="00F52178"/>
    <w:rsid w:val="00F64A0B"/>
    <w:rsid w:val="00F71C4C"/>
    <w:rsid w:val="00F80084"/>
    <w:rsid w:val="00F93E48"/>
    <w:rsid w:val="00FE6D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4FD"/>
  </w:style>
  <w:style w:type="paragraph" w:styleId="Titre1">
    <w:name w:val="heading 1"/>
    <w:basedOn w:val="Normal"/>
    <w:next w:val="Sansinterligne"/>
    <w:link w:val="Titre1Car"/>
    <w:uiPriority w:val="9"/>
    <w:qFormat/>
    <w:rsid w:val="003D1827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itre2">
    <w:name w:val="heading 2"/>
    <w:basedOn w:val="Normal"/>
    <w:next w:val="Sansinterligne"/>
    <w:link w:val="Titre2Car"/>
    <w:uiPriority w:val="9"/>
    <w:unhideWhenUsed/>
    <w:qFormat/>
    <w:rsid w:val="003D1827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unhideWhenUsed/>
    <w:rsid w:val="00536526"/>
    <w:pPr>
      <w:numPr>
        <w:numId w:val="1"/>
      </w:numPr>
      <w:tabs>
        <w:tab w:val="num" w:pos="720"/>
      </w:tabs>
      <w:spacing w:before="360" w:after="0"/>
    </w:pPr>
    <w:rPr>
      <w:rFonts w:ascii="Arial" w:hAnsi="Arial"/>
      <w:b/>
      <w:bCs/>
      <w:caps/>
      <w:sz w:val="24"/>
      <w:szCs w:val="24"/>
    </w:rPr>
  </w:style>
  <w:style w:type="paragraph" w:styleId="Sansinterligne">
    <w:name w:val="No Spacing"/>
    <w:link w:val="SansinterligneCar"/>
    <w:uiPriority w:val="1"/>
    <w:qFormat/>
    <w:rsid w:val="00B27924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Titre1Car">
    <w:name w:val="Titre 1 Car"/>
    <w:basedOn w:val="Policepardfaut"/>
    <w:link w:val="Titre1"/>
    <w:uiPriority w:val="9"/>
    <w:rsid w:val="003D1827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Citation">
    <w:name w:val="Quote"/>
    <w:aliases w:val="variable secondaire"/>
    <w:basedOn w:val="Sansinterligne"/>
    <w:next w:val="Sansinterligne"/>
    <w:link w:val="CitationCar"/>
    <w:uiPriority w:val="29"/>
    <w:qFormat/>
    <w:rsid w:val="003D1827"/>
    <w:pPr>
      <w:shd w:val="clear" w:color="auto" w:fill="FFFFFF" w:themeFill="background1"/>
    </w:pPr>
    <w:rPr>
      <w:iCs/>
      <w:color w:val="002060"/>
    </w:rPr>
  </w:style>
  <w:style w:type="character" w:customStyle="1" w:styleId="CitationCar">
    <w:name w:val="Citation Car"/>
    <w:aliases w:val="variable secondaire Car"/>
    <w:basedOn w:val="Policepardfaut"/>
    <w:link w:val="Citation"/>
    <w:uiPriority w:val="29"/>
    <w:rsid w:val="003D1827"/>
    <w:rPr>
      <w:rFonts w:ascii="Times New Roman" w:hAnsi="Times New Roman"/>
      <w:iCs/>
      <w:color w:val="002060"/>
      <w:sz w:val="24"/>
      <w:shd w:val="clear" w:color="auto" w:fill="FFFFFF" w:themeFill="background1"/>
    </w:rPr>
  </w:style>
  <w:style w:type="character" w:styleId="Accentuation">
    <w:name w:val="Emphasis"/>
    <w:aliases w:val="question"/>
    <w:basedOn w:val="Policepardfaut"/>
    <w:uiPriority w:val="20"/>
    <w:qFormat/>
    <w:rsid w:val="001D4A29"/>
    <w:rPr>
      <w:b/>
      <w:iCs/>
      <w:u w:val="single"/>
    </w:rPr>
  </w:style>
  <w:style w:type="character" w:styleId="Rfrenceple">
    <w:name w:val="Subtle Reference"/>
    <w:aliases w:val="Code"/>
    <w:basedOn w:val="Policepardfaut"/>
    <w:uiPriority w:val="31"/>
    <w:qFormat/>
    <w:rsid w:val="003F0595"/>
    <w:rPr>
      <w:color w:val="auto"/>
      <w:kern w:val="0"/>
      <w:u w:val="none" w:color="F79646" w:themeColor="accent6"/>
      <w:bdr w:val="none" w:sz="0" w:space="0" w:color="auto"/>
      <w:shd w:val="clear" w:color="auto" w:fill="FABF8F" w:themeFill="accent6" w:themeFillTint="99"/>
    </w:rPr>
  </w:style>
  <w:style w:type="character" w:customStyle="1" w:styleId="Titre2Car">
    <w:name w:val="Titre 2 Car"/>
    <w:basedOn w:val="Policepardfaut"/>
    <w:link w:val="Titre2"/>
    <w:uiPriority w:val="9"/>
    <w:rsid w:val="003D1827"/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Citationintense">
    <w:name w:val="Intense Quote"/>
    <w:aliases w:val="Variables"/>
    <w:basedOn w:val="Sansinterligne"/>
    <w:next w:val="Sansinterligne"/>
    <w:link w:val="CitationintenseCar"/>
    <w:uiPriority w:val="30"/>
    <w:qFormat/>
    <w:rsid w:val="003D1827"/>
    <w:pPr>
      <w:pBdr>
        <w:bottom w:val="single" w:sz="4" w:space="4" w:color="4F81BD" w:themeColor="accent1"/>
      </w:pBdr>
      <w:shd w:val="clear" w:color="auto" w:fill="F79646" w:themeFill="accent6"/>
      <w:spacing w:before="200" w:after="280"/>
      <w:ind w:left="936" w:right="936"/>
    </w:pPr>
    <w:rPr>
      <w:b/>
      <w:bCs/>
      <w:iCs/>
    </w:rPr>
  </w:style>
  <w:style w:type="character" w:customStyle="1" w:styleId="CitationintenseCar">
    <w:name w:val="Citation intense Car"/>
    <w:aliases w:val="Variables Car"/>
    <w:basedOn w:val="Policepardfaut"/>
    <w:link w:val="Citationintense"/>
    <w:uiPriority w:val="30"/>
    <w:rsid w:val="003D1827"/>
    <w:rPr>
      <w:rFonts w:ascii="Times New Roman" w:hAnsi="Times New Roman"/>
      <w:b/>
      <w:bCs/>
      <w:iCs/>
      <w:sz w:val="24"/>
      <w:shd w:val="clear" w:color="auto" w:fill="F79646" w:themeFill="accent6"/>
    </w:rPr>
  </w:style>
  <w:style w:type="character" w:styleId="Rfrenceintense">
    <w:name w:val="Intense Reference"/>
    <w:aliases w:val="Function"/>
    <w:basedOn w:val="Policepardfaut"/>
    <w:uiPriority w:val="32"/>
    <w:qFormat/>
    <w:rsid w:val="0054039D"/>
    <w:rPr>
      <w:b/>
      <w:bCs/>
      <w:color w:val="FF0000"/>
      <w:spacing w:val="5"/>
      <w:u w:val="single"/>
      <w:bdr w:val="none" w:sz="0" w:space="0" w:color="auto"/>
      <w:shd w:val="clear" w:color="auto" w:fill="FABF8F" w:themeFill="accent6" w:themeFillTint="99"/>
    </w:rPr>
  </w:style>
  <w:style w:type="paragraph" w:customStyle="1" w:styleId="Referenceintense">
    <w:name w:val="Reference intense"/>
    <w:basedOn w:val="Sansinterligne"/>
    <w:link w:val="ReferenceintenseCar"/>
    <w:qFormat/>
    <w:rsid w:val="0054039D"/>
  </w:style>
  <w:style w:type="character" w:customStyle="1" w:styleId="SansinterligneCar">
    <w:name w:val="Sans interligne Car"/>
    <w:basedOn w:val="Policepardfaut"/>
    <w:link w:val="Sansinterligne"/>
    <w:uiPriority w:val="1"/>
    <w:rsid w:val="00B27924"/>
    <w:rPr>
      <w:rFonts w:ascii="Times New Roman" w:hAnsi="Times New Roman"/>
      <w:sz w:val="24"/>
    </w:rPr>
  </w:style>
  <w:style w:type="character" w:customStyle="1" w:styleId="ReferenceintenseCar">
    <w:name w:val="Reference intense Car"/>
    <w:basedOn w:val="SansinterligneCar"/>
    <w:link w:val="Referenceintense"/>
    <w:rsid w:val="0054039D"/>
    <w:rPr>
      <w:rFonts w:ascii="Times New Roman" w:hAnsi="Times New Roman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E6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6DB2"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Sansinterligne"/>
    <w:link w:val="TitreCar"/>
    <w:uiPriority w:val="10"/>
    <w:qFormat/>
    <w:rsid w:val="007D263D"/>
    <w:pPr>
      <w:pBdr>
        <w:bottom w:val="single" w:sz="8" w:space="1" w:color="auto"/>
      </w:pBdr>
      <w:spacing w:after="120" w:line="240" w:lineRule="auto"/>
      <w:contextualSpacing/>
      <w:jc w:val="center"/>
    </w:pPr>
    <w:rPr>
      <w:rFonts w:asciiTheme="majorHAnsi" w:eastAsiaTheme="majorEastAsia" w:hAnsiTheme="majorHAnsi" w:cstheme="majorBidi"/>
      <w:b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263D"/>
    <w:rPr>
      <w:rFonts w:asciiTheme="majorHAnsi" w:eastAsiaTheme="majorEastAsia" w:hAnsiTheme="majorHAnsi" w:cstheme="majorBidi"/>
      <w:b/>
      <w:sz w:val="48"/>
      <w:szCs w:val="5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Formation%20NSI\FicheCoursNSI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FicheCoursNSI.dotx</Template>
  <TotalTime>24</TotalTime>
  <Pages>2</Pages>
  <Words>388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Éducation Nationale</Company>
  <LinksUpToDate>false</LinksUpToDate>
  <CharactersWithSpaces>2522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Propriétaire</dc:creator>
  <cp:lastModifiedBy>Lycée Alexandre Ribot</cp:lastModifiedBy>
  <cp:revision>4</cp:revision>
  <cp:lastPrinted>2019-06-04T14:35:00Z</cp:lastPrinted>
  <dcterms:created xsi:type="dcterms:W3CDTF">2019-09-07T06:32:00Z</dcterms:created>
  <dcterms:modified xsi:type="dcterms:W3CDTF">2019-09-13T12:59:00Z</dcterms:modified>
</cp:coreProperties>
</file>