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1B0B8" w14:textId="2883CA8A" w:rsidR="007B68A8" w:rsidRDefault="00AC4D57" w:rsidP="00AC4D57">
      <w:pPr>
        <w:pStyle w:val="Sansinterligne"/>
      </w:pPr>
      <w:r>
        <w:t xml:space="preserve">Trois commerciaux (Audrey, Enzo et Louis) d'une société de vente travaillent en réseau sur le même serveur. Sur celui-ci sont stockés des fichiers qu'ils partagent : </w:t>
      </w:r>
      <w:proofErr w:type="spellStart"/>
      <w:r w:rsidRPr="00AC4D57">
        <w:rPr>
          <w:rFonts w:ascii="Consolas" w:hAnsi="Consolas"/>
        </w:rPr>
        <w:t>fichier_produits</w:t>
      </w:r>
      <w:proofErr w:type="spellEnd"/>
      <w:r>
        <w:t xml:space="preserve"> et </w:t>
      </w:r>
      <w:proofErr w:type="spellStart"/>
      <w:r w:rsidRPr="00AC4D57">
        <w:rPr>
          <w:rFonts w:ascii="Consolas" w:hAnsi="Consolas"/>
        </w:rPr>
        <w:t>fichier_clients</w:t>
      </w:r>
      <w:proofErr w:type="spellEnd"/>
      <w:r>
        <w:t>.</w:t>
      </w:r>
    </w:p>
    <w:p w14:paraId="62FDCA80" w14:textId="77777777" w:rsidR="00F20923" w:rsidRDefault="00F20923" w:rsidP="00AC4D57">
      <w:pPr>
        <w:pStyle w:val="Sansinterligne"/>
      </w:pPr>
    </w:p>
    <w:p w14:paraId="20E2319D" w14:textId="27B5B59F" w:rsidR="00AC4D57" w:rsidRDefault="00F20923" w:rsidP="00F20923">
      <w:pPr>
        <w:pStyle w:val="Sansinterligne"/>
      </w:pPr>
      <w:r>
        <w:rPr>
          <w:b/>
          <w:bCs/>
        </w:rPr>
        <w:t xml:space="preserve">Question 1. </w:t>
      </w:r>
      <w:r w:rsidR="00AC4D57">
        <w:t>Schématiser ce contexte.</w:t>
      </w:r>
    </w:p>
    <w:p w14:paraId="072F5C4E" w14:textId="77777777" w:rsidR="00F20923" w:rsidRDefault="00F20923" w:rsidP="00F20923">
      <w:pPr>
        <w:pStyle w:val="Sansinterligne"/>
      </w:pPr>
    </w:p>
    <w:p w14:paraId="64EBED89" w14:textId="0476B554" w:rsidR="00AC4D57" w:rsidRDefault="00AC4D57" w:rsidP="003D264A">
      <w:pPr>
        <w:pStyle w:val="Sansinterligne"/>
      </w:pPr>
      <w:r>
        <w:t>Les trois commerciaux effectuent des accès nombreux au</w:t>
      </w:r>
      <w:r w:rsidR="003D264A">
        <w:t>x deux fichiers.</w:t>
      </w:r>
      <w:r w:rsidR="00F20923">
        <w:t xml:space="preserve"> Nous allons étudier l'état des processus résultant de leurs actions.</w:t>
      </w:r>
    </w:p>
    <w:p w14:paraId="59171BC6" w14:textId="59B488F3" w:rsidR="00C06B29" w:rsidRDefault="00C06B29" w:rsidP="003D264A">
      <w:pPr>
        <w:pStyle w:val="Sansinterligne"/>
      </w:pPr>
      <w:r>
        <w:t>Vous devrez, pour chaque tâche, vous demander si l'accès est exclusif ou non.</w:t>
      </w:r>
    </w:p>
    <w:p w14:paraId="6EFE2FFC" w14:textId="01054A6A" w:rsidR="00F20923" w:rsidRDefault="00F20923" w:rsidP="003D264A">
      <w:pPr>
        <w:pStyle w:val="Sansinterligne"/>
      </w:pPr>
    </w:p>
    <w:p w14:paraId="43047A15" w14:textId="1BE6B655" w:rsidR="00F20923" w:rsidRDefault="00F20923" w:rsidP="003D264A">
      <w:pPr>
        <w:pStyle w:val="Sansinterligne"/>
      </w:pPr>
      <w:r>
        <w:rPr>
          <w:b/>
          <w:bCs/>
        </w:rPr>
        <w:t>Question 2.</w:t>
      </w:r>
      <w:r>
        <w:t xml:space="preserve"> </w:t>
      </w:r>
      <w:r w:rsidR="00370236">
        <w:t>Voici la liste de leurs requêtes entre 9h et 9h30.</w:t>
      </w:r>
    </w:p>
    <w:p w14:paraId="7CEDA2A8" w14:textId="60DC418B" w:rsidR="00370236" w:rsidRDefault="00370236" w:rsidP="003D264A">
      <w:pPr>
        <w:pStyle w:val="Sansinterligne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 wp14:anchorId="10DF75CE" wp14:editId="702B5885">
                <wp:extent cx="4619625" cy="1762125"/>
                <wp:effectExtent l="0" t="0" r="9525" b="9525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1762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0"/>
                              <w:gridCol w:w="1475"/>
                              <w:gridCol w:w="1230"/>
                              <w:gridCol w:w="1749"/>
                              <w:gridCol w:w="1443"/>
                            </w:tblGrid>
                            <w:tr w:rsidR="00370236" w14:paraId="74C9EE08" w14:textId="77777777" w:rsidTr="00370236"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1B469622" w14:textId="49D07F18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Heure de début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7DFA5237" w14:textId="71062022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Durée nécessaire (en minutes)</w:t>
                                  </w:r>
                                </w:p>
                              </w:tc>
                              <w:tc>
                                <w:tcPr>
                                  <w:tcW w:w="956" w:type="dxa"/>
                                  <w:vAlign w:val="center"/>
                                </w:tcPr>
                                <w:p w14:paraId="07310D35" w14:textId="2DAE5690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Utilisateur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7FD45C3A" w14:textId="143B9C58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Fichier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10E32332" w14:textId="7EF32314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Tâche effectuée</w:t>
                                  </w:r>
                                </w:p>
                              </w:tc>
                            </w:tr>
                            <w:tr w:rsidR="00370236" w14:paraId="174CB68E" w14:textId="77777777" w:rsidTr="00370236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01BDA3F1" w14:textId="38A88E23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01:00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634711EA" w14:textId="130B9A49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56" w:type="dxa"/>
                                  <w:vAlign w:val="center"/>
                                </w:tcPr>
                                <w:p w14:paraId="38873526" w14:textId="5E8159A2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Louis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360EB5F1" w14:textId="63E07B89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6D66AECC" w14:textId="677B1C00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impression</w:t>
                                  </w:r>
                                  <w:proofErr w:type="gramEnd"/>
                                </w:p>
                              </w:tc>
                            </w:tr>
                            <w:tr w:rsidR="00370236" w14:paraId="4BD89969" w14:textId="77777777" w:rsidTr="00370236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75043588" w14:textId="467B81F2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02:00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3D869B57" w14:textId="0B34FF07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56" w:type="dxa"/>
                                  <w:vAlign w:val="center"/>
                                </w:tcPr>
                                <w:p w14:paraId="70023909" w14:textId="3480BB59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Louis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205305B5" w14:textId="47996348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_clients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2C0EB8E9" w14:textId="142C2D52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impression</w:t>
                                  </w:r>
                                  <w:proofErr w:type="gramEnd"/>
                                </w:p>
                              </w:tc>
                            </w:tr>
                            <w:tr w:rsidR="00370236" w14:paraId="63520D41" w14:textId="77777777" w:rsidTr="00370236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32AD29D4" w14:textId="5B619CC0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05:00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382A808F" w14:textId="4AC74751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56" w:type="dxa"/>
                                  <w:vAlign w:val="center"/>
                                </w:tcPr>
                                <w:p w14:paraId="5192BFEC" w14:textId="06CEBB15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Audrey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05D98FA3" w14:textId="28BD532F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_clients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06681DF6" w14:textId="1160FC6F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lecture</w:t>
                                  </w:r>
                                  <w:proofErr w:type="gramEnd"/>
                                </w:p>
                              </w:tc>
                            </w:tr>
                            <w:tr w:rsidR="00370236" w14:paraId="600AA971" w14:textId="77777777" w:rsidTr="00370236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5B70F464" w14:textId="52472644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07:00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175C790C" w14:textId="0E93F086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56" w:type="dxa"/>
                                  <w:vAlign w:val="center"/>
                                </w:tcPr>
                                <w:p w14:paraId="519C82B2" w14:textId="2B153B42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Enzo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7C4ECF7C" w14:textId="57F1BA4B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_clients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767ACCAB" w14:textId="3006EBAC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  <w:tr w:rsidR="00370236" w14:paraId="4F4D0024" w14:textId="77777777" w:rsidTr="00370236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60FAF855" w14:textId="6905E54A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1715C4E6" w14:textId="223A4371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56" w:type="dxa"/>
                                  <w:vAlign w:val="center"/>
                                </w:tcPr>
                                <w:p w14:paraId="392F743C" w14:textId="0A7D68D2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Audrey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6C8B02FA" w14:textId="0C4F3A7C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2BFE2137" w14:textId="778896FA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  <w:tr w:rsidR="00370236" w14:paraId="333E2262" w14:textId="77777777" w:rsidTr="00370236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01FF8647" w14:textId="47CFD919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18:00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42CF0199" w14:textId="0BC8677B" w:rsidR="00370236" w:rsidRDefault="00370236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56" w:type="dxa"/>
                                  <w:vAlign w:val="center"/>
                                </w:tcPr>
                                <w:p w14:paraId="1A7D2015" w14:textId="7CA7A6A2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Enzo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4D447369" w14:textId="3E8E91A2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560C5C4F" w14:textId="7E75C525" w:rsidR="00370236" w:rsidRDefault="00370236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4F823805" w14:textId="77777777" w:rsidR="00370236" w:rsidRDefault="003702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DF75CE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363.75pt;height:13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4URwIAAH8EAAAOAAAAZHJzL2Uyb0RvYy54bWysVFFv2jAQfp+0/2D5fYQwoCMiVIyKaVLV&#10;VqJTpb0Zx4ZIts+zDQn79Ts7gbJuT9NezJ3v8vnu++6Y37ZakaNwvgZT0nwwpEQYDlVtdiX99rz+&#10;8IkSH5ipmAIjSnoSnt4u3r+bN7YQI9iDqoQjCGJ80diS7kOwRZZ5vhea+QFYYTAowWkW0HW7rHKs&#10;QXStstFwOM0acJV1wIX3eHvXBeki4UspeHiU0otAVEmxtpBOl85tPLPFnBU7x+y+5n0Z7B+q0Kw2&#10;+OgF6o4FRg6u/gNK19yBBxkGHHQGUtZcpB6wm3z4ppvNnlmRekFyvL3Q5P8fLH84PjlSVyWdUWKY&#10;Rom+o1CkEiSINggyixQ11heYubGYG9rP0KLU53uPl7HzVjodf7EngnEk+3QhGJEIx8vxNJ9NRxNK&#10;OMbym+koRwfxs9fPrfPhiwBNolFShwomYtnx3ocu9ZwSX/Og6mpdK5WcODVipRw5MtRbhVQkgv+W&#10;pQxpSjr9OBkmYAPx8w5ZGawlNts1Fa3QbtuegS1UJyTAQTdF3vJ1jUXeMx+emMOxwZ5xFcIjHlIB&#10;PgK9Rcke3M+/3cd8VBOjlDQ4hiX1Pw7MCUrUV4M6z/LxOM5tcsaTmxE67jqyvY6Yg14Bdp7j0lme&#10;zJgf1NmUDvQLbswyvoohZji+XdJwNlehWw7cOC6Wy5SEk2pZuDcbyyN0ZDpK8Ny+MGd7neKwPMB5&#10;YFnxRq4uN35pYHkIIOukZSS4Y7XnHac8TUO/kXGNrv2U9fq/sfgFAAD//wMAUEsDBBQABgAIAAAA&#10;IQDBoLbW3QAAAAUBAAAPAAAAZHJzL2Rvd25yZXYueG1sTI9PS8NAEMXvQr/DMgUv0m5MqZGYTRHx&#10;D3hrYy29bbNjEszOhuw2id/e0Ytehje84b3fZJvJtmLA3jeOFFwvIxBIpTMNVQreiqfFLQgfNBnd&#10;OkIFX+hhk88uMp0aN9IWh12oBIeQT7WCOoQuldKXNVrtl65DYu/D9VYHXvtKml6PHG5bGUfRjbS6&#10;IW6odYcPNZafu7NVcLyqDq9+et6Pq/Wqe3wZiuTdFEpdzqf7OxABp/B3DD/4jA45M53cmYwXrQJ+&#10;JPxO9pI4WYM4KYgTFjLP5H/6/BsAAP//AwBQSwECLQAUAAYACAAAACEAtoM4kv4AAADhAQAAEwAA&#10;AAAAAAAAAAAAAAAAAAAAW0NvbnRlbnRfVHlwZXNdLnhtbFBLAQItABQABgAIAAAAIQA4/SH/1gAA&#10;AJQBAAALAAAAAAAAAAAAAAAAAC8BAABfcmVscy8ucmVsc1BLAQItABQABgAIAAAAIQAgxg4URwIA&#10;AH8EAAAOAAAAAAAAAAAAAAAAAC4CAABkcnMvZTJvRG9jLnhtbFBLAQItABQABgAIAAAAIQDBoLbW&#10;3QAAAAUBAAAPAAAAAAAAAAAAAAAAAKEEAABkcnMvZG93bnJldi54bWxQSwUGAAAAAAQABADzAAAA&#10;qwUAAAAA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70"/>
                        <w:gridCol w:w="1475"/>
                        <w:gridCol w:w="1230"/>
                        <w:gridCol w:w="1749"/>
                        <w:gridCol w:w="1443"/>
                      </w:tblGrid>
                      <w:tr w:rsidR="00370236" w14:paraId="74C9EE08" w14:textId="77777777" w:rsidTr="00370236">
                        <w:tc>
                          <w:tcPr>
                            <w:tcW w:w="1070" w:type="dxa"/>
                            <w:vAlign w:val="center"/>
                          </w:tcPr>
                          <w:p w14:paraId="1B469622" w14:textId="49D07F18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Heure de début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7DFA5237" w14:textId="71062022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Durée nécessaire (en minutes)</w:t>
                            </w:r>
                          </w:p>
                        </w:tc>
                        <w:tc>
                          <w:tcPr>
                            <w:tcW w:w="956" w:type="dxa"/>
                            <w:vAlign w:val="center"/>
                          </w:tcPr>
                          <w:p w14:paraId="07310D35" w14:textId="2DAE5690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Utilisateur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7FD45C3A" w14:textId="143B9C58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Fichier</w:t>
                            </w:r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10E32332" w14:textId="7EF32314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Tâche effectuée</w:t>
                            </w:r>
                          </w:p>
                        </w:tc>
                      </w:tr>
                      <w:tr w:rsidR="00370236" w14:paraId="174CB68E" w14:textId="77777777" w:rsidTr="00370236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01BDA3F1" w14:textId="38A88E23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01:00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634711EA" w14:textId="130B9A49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56" w:type="dxa"/>
                            <w:vAlign w:val="center"/>
                          </w:tcPr>
                          <w:p w14:paraId="38873526" w14:textId="5E8159A2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Louis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360EB5F1" w14:textId="63E07B89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6D66AECC" w14:textId="677B1C00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impression</w:t>
                            </w:r>
                            <w:proofErr w:type="gramEnd"/>
                          </w:p>
                        </w:tc>
                      </w:tr>
                      <w:tr w:rsidR="00370236" w14:paraId="4BD89969" w14:textId="77777777" w:rsidTr="00370236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75043588" w14:textId="467B81F2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02:00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3D869B57" w14:textId="0B34FF07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956" w:type="dxa"/>
                            <w:vAlign w:val="center"/>
                          </w:tcPr>
                          <w:p w14:paraId="70023909" w14:textId="3480BB59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Louis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205305B5" w14:textId="47996348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_clients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2C0EB8E9" w14:textId="142C2D52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impression</w:t>
                            </w:r>
                            <w:proofErr w:type="gramEnd"/>
                          </w:p>
                        </w:tc>
                      </w:tr>
                      <w:tr w:rsidR="00370236" w14:paraId="63520D41" w14:textId="77777777" w:rsidTr="00370236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32AD29D4" w14:textId="5B619CC0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05:00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382A808F" w14:textId="4AC74751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956" w:type="dxa"/>
                            <w:vAlign w:val="center"/>
                          </w:tcPr>
                          <w:p w14:paraId="5192BFEC" w14:textId="06CEBB15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Audrey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05D98FA3" w14:textId="28BD532F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_clients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06681DF6" w14:textId="1160FC6F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lecture</w:t>
                            </w:r>
                            <w:proofErr w:type="gramEnd"/>
                          </w:p>
                        </w:tc>
                      </w:tr>
                      <w:tr w:rsidR="00370236" w14:paraId="600AA971" w14:textId="77777777" w:rsidTr="00370236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5B70F464" w14:textId="52472644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07:00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175C790C" w14:textId="0E93F086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56" w:type="dxa"/>
                            <w:vAlign w:val="center"/>
                          </w:tcPr>
                          <w:p w14:paraId="519C82B2" w14:textId="2B153B42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Enzo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7C4ECF7C" w14:textId="57F1BA4B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_clients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767ACCAB" w14:textId="3006EBAC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  <w:tr w:rsidR="00370236" w14:paraId="4F4D0024" w14:textId="77777777" w:rsidTr="00370236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60FAF855" w14:textId="6905E54A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12:00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1715C4E6" w14:textId="223A4371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956" w:type="dxa"/>
                            <w:vAlign w:val="center"/>
                          </w:tcPr>
                          <w:p w14:paraId="392F743C" w14:textId="0A7D68D2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Audrey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6C8B02FA" w14:textId="0C4F3A7C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2BFE2137" w14:textId="778896FA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  <w:tr w:rsidR="00370236" w14:paraId="333E2262" w14:textId="77777777" w:rsidTr="00370236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01FF8647" w14:textId="47CFD919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18:00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42CF0199" w14:textId="0BC8677B" w:rsidR="00370236" w:rsidRDefault="00370236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56" w:type="dxa"/>
                            <w:vAlign w:val="center"/>
                          </w:tcPr>
                          <w:p w14:paraId="1A7D2015" w14:textId="7CA7A6A2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Enzo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4D447369" w14:textId="3E8E91A2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560C5C4F" w14:textId="7E75C525" w:rsidR="00370236" w:rsidRDefault="00370236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</w:tbl>
                    <w:p w14:paraId="4F823805" w14:textId="77777777" w:rsidR="00370236" w:rsidRDefault="00370236"/>
                  </w:txbxContent>
                </v:textbox>
                <w10:anchorlock/>
              </v:shape>
            </w:pict>
          </mc:Fallback>
        </mc:AlternateContent>
      </w:r>
    </w:p>
    <w:p w14:paraId="7CCB51C7" w14:textId="2B7D3222" w:rsidR="0048262A" w:rsidRDefault="0048262A" w:rsidP="003D264A">
      <w:pPr>
        <w:pStyle w:val="Sansinterligne"/>
      </w:pPr>
      <w:r>
        <w:t>Créer une chronologie à partir de 9h, minute par minute, permettant de préciser l'état des processus des demandes d'accès.</w:t>
      </w:r>
    </w:p>
    <w:p w14:paraId="7CF903C3" w14:textId="78123FA1" w:rsidR="0048262A" w:rsidRDefault="0048262A" w:rsidP="003D264A">
      <w:pPr>
        <w:pStyle w:val="Sansinterligne"/>
      </w:pPr>
    </w:p>
    <w:p w14:paraId="6F2003FD" w14:textId="49328DC0" w:rsidR="0048262A" w:rsidRDefault="0048262A" w:rsidP="003D264A">
      <w:pPr>
        <w:pStyle w:val="Sansinterligne"/>
      </w:pPr>
      <w:r>
        <w:rPr>
          <w:b/>
          <w:bCs/>
        </w:rPr>
        <w:t xml:space="preserve">Question 3. </w:t>
      </w:r>
      <w:r>
        <w:t>Compléter la chronologie avec les requêtes suivantes.</w:t>
      </w:r>
    </w:p>
    <w:p w14:paraId="3374DE82" w14:textId="7D24FF9C" w:rsidR="0048262A" w:rsidRDefault="0048262A" w:rsidP="003D264A">
      <w:pPr>
        <w:pStyle w:val="Sansinterligne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 wp14:anchorId="59093C66" wp14:editId="1799AA3F">
                <wp:extent cx="4619625" cy="1428750"/>
                <wp:effectExtent l="0" t="0" r="9525" b="0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0"/>
                              <w:gridCol w:w="1475"/>
                              <w:gridCol w:w="1230"/>
                              <w:gridCol w:w="1749"/>
                              <w:gridCol w:w="1443"/>
                            </w:tblGrid>
                            <w:tr w:rsidR="0048262A" w14:paraId="1C6AC1AE" w14:textId="77777777" w:rsidTr="00C06B29"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0DE516CE" w14:textId="77777777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Heure de début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vAlign w:val="center"/>
                                </w:tcPr>
                                <w:p w14:paraId="28A88E37" w14:textId="77777777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Durée nécessaire (en minutes)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6564A25A" w14:textId="77777777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Utilisateur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60B556BF" w14:textId="77777777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Fichier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27CDC77D" w14:textId="77777777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Tâche effectuée</w:t>
                                  </w:r>
                                </w:p>
                              </w:tc>
                            </w:tr>
                            <w:tr w:rsidR="0048262A" w14:paraId="20A78F6D" w14:textId="77777777" w:rsidTr="00C06B29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4694FDB0" w14:textId="098A55B5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24:00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vAlign w:val="center"/>
                                </w:tcPr>
                                <w:p w14:paraId="5CD51BBB" w14:textId="1B06A399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7695CA1E" w14:textId="77777777" w:rsidR="0048262A" w:rsidRDefault="0048262A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Louis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6B77E465" w14:textId="77777777" w:rsidR="0048262A" w:rsidRDefault="0048262A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7181EE80" w14:textId="7C5268B0" w:rsidR="0048262A" w:rsidRDefault="000B7510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  <w:tr w:rsidR="0048262A" w14:paraId="50E974DD" w14:textId="77777777" w:rsidTr="00C06B29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573603DD" w14:textId="43BE0E35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28:00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vAlign w:val="center"/>
                                </w:tcPr>
                                <w:p w14:paraId="4E3F2920" w14:textId="6D33D4CD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6819836B" w14:textId="370AA22B" w:rsidR="0048262A" w:rsidRDefault="0048262A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Audrey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35D3950F" w14:textId="77777777" w:rsidR="0048262A" w:rsidRDefault="0048262A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_clients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110A3D97" w14:textId="522D3F4E" w:rsidR="0048262A" w:rsidRDefault="000B7510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  <w:tr w:rsidR="0048262A" w14:paraId="4D758418" w14:textId="77777777" w:rsidTr="00C06B29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2735262B" w14:textId="32871DAA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 w:rsidR="00C06B29">
                                    <w:t>32</w:t>
                                  </w:r>
                                  <w:r>
                                    <w:t>:00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vAlign w:val="center"/>
                                </w:tcPr>
                                <w:p w14:paraId="3D05F7F8" w14:textId="356287F7" w:rsidR="0048262A" w:rsidRDefault="00C06B29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2906AF59" w14:textId="77777777" w:rsidR="0048262A" w:rsidRDefault="0048262A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Audrey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0081C366" w14:textId="4D7484E1" w:rsidR="0048262A" w:rsidRDefault="0048262A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</w:t>
                                  </w:r>
                                  <w:r w:rsidR="00C06B29">
                                    <w:t>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0D31E046" w14:textId="14B8CDE2" w:rsidR="0048262A" w:rsidRDefault="000B7510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  <w:tr w:rsidR="0048262A" w14:paraId="0EA12827" w14:textId="77777777" w:rsidTr="00C06B29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30596792" w14:textId="0EC202A5" w:rsidR="0048262A" w:rsidRDefault="0048262A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 w:rsidR="00C06B29">
                                    <w:t>36</w:t>
                                  </w:r>
                                  <w:r>
                                    <w:t>:00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vAlign w:val="center"/>
                                </w:tcPr>
                                <w:p w14:paraId="70E71BE9" w14:textId="5460B4AC" w:rsidR="0048262A" w:rsidRDefault="00C06B29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6D26AB9C" w14:textId="1E8CE90D" w:rsidR="0048262A" w:rsidRDefault="00C06B29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Louis</w:t>
                                  </w:r>
                                </w:p>
                              </w:tc>
                              <w:tc>
                                <w:tcPr>
                                  <w:tcW w:w="1749" w:type="dxa"/>
                                  <w:vAlign w:val="center"/>
                                </w:tcPr>
                                <w:p w14:paraId="7F926426" w14:textId="77777777" w:rsidR="0048262A" w:rsidRDefault="0048262A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_clients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2E18F5F9" w14:textId="48811A4F" w:rsidR="0048262A" w:rsidRDefault="000B7510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540944F4" w14:textId="77777777" w:rsidR="0048262A" w:rsidRDefault="0048262A" w:rsidP="004826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093C66" id="Zone de texte 1" o:spid="_x0000_s1027" type="#_x0000_t202" style="width:363.75pt;height:1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I/zSQIAAIYEAAAOAAAAZHJzL2Uyb0RvYy54bWysVE1v2zAMvQ/YfxB0X5xkSdoGcYosRYYB&#10;RVugLQrspshyYkAWNUmJ3f36PclO23U7DbvIpEjx4z3Si8u21uyonK/I5Hw0GHKmjKSiMrucPz5s&#10;Pp1z5oMwhdBkVM6fleeXy48fFo2dqzHtSRfKMQQxft7YnO9DsPMs83KvauEHZJWBsSRXiwDV7bLC&#10;iQbRa52Nh8NZ1pArrCOpvMftVWfkyxS/LJUMt2XpVWA656gtpNOlcxvPbLkQ850Tdl/JvgzxD1XU&#10;ojJI+hLqSgTBDq76I1RdSUeeyjCQVGdUlpVUqQd0Mxq+6+Z+L6xKvQAcb19g8v8vrLw53jlWFeCO&#10;MyNqUPQdRLFCsaDaoNgoQtRYP4fnvYVvaL9QG937e4/L2Hlbujp+0RODHWA/vwCMSEzicjIbXczG&#10;U84kbKPJ+PxsmijIXp9b58NXRTWLQs4dGEzAiuO1D0gJ15NLzOZJV8Wm0jopcWrUWjt2FOBbh1Qk&#10;XvzmpQ1rcj77jNTxkaH4vIusDRLEZrumohTabdvj0ze8peIZODjqhslbualQ67Xw4U44TA9ax0aE&#10;WxylJuSiXuJsT+7n3+6jP0iFlbMG05hz/+MgnOJMfzOg+2I0mcTxTcpkejaG4t5atm8t5lCvCQCA&#10;UlSXxOgf9EksHdVPWJxVzAqTMBK5cx5O4jp0O4LFk2q1Sk4YWCvCtbm3MoaO2EUmHton4WxPV5yZ&#10;GzrNrZi/Y63z7VBfHQKVVaI04tyh2sOPYU9M94sZt+mtnrxefx/LXwAAAP//AwBQSwMEFAAGAAgA&#10;AAAhANLc0a/eAAAABQEAAA8AAABkcnMvZG93bnJldi54bWxMj09Lw0AQxe9Cv8MyBS9iN6bESMym&#10;iPgHvLVRS2/b7JgEs7Mhu03it3f0opeBx3u895t8M9tOjDj41pGCq1UEAqlypqVawWv5eHkDwgdN&#10;RneOUMEXetgUi7NcZ8ZNtMVxF2rBJeQzraAJoc+k9FWDVvuV65HY+3CD1YHlUEsz6InLbSfjKLqW&#10;VrfEC43u8b7B6nN3sgoOF/X+xc9Pb9M6WfcPz2OZvptSqfPlfHcLIuAc/sLwg8/oUDDT0Z3IeNEp&#10;4EfC72UvjdMExFFBHCcRyCKX/+mLbwAAAP//AwBQSwECLQAUAAYACAAAACEAtoM4kv4AAADhAQAA&#10;EwAAAAAAAAAAAAAAAAAAAAAAW0NvbnRlbnRfVHlwZXNdLnhtbFBLAQItABQABgAIAAAAIQA4/SH/&#10;1gAAAJQBAAALAAAAAAAAAAAAAAAAAC8BAABfcmVscy8ucmVsc1BLAQItABQABgAIAAAAIQAeQI/z&#10;SQIAAIYEAAAOAAAAAAAAAAAAAAAAAC4CAABkcnMvZTJvRG9jLnhtbFBLAQItABQABgAIAAAAIQDS&#10;3NGv3gAAAAUBAAAPAAAAAAAAAAAAAAAAAKMEAABkcnMvZG93bnJldi54bWxQSwUGAAAAAAQABADz&#10;AAAArgUAAAAA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70"/>
                        <w:gridCol w:w="1475"/>
                        <w:gridCol w:w="1230"/>
                        <w:gridCol w:w="1749"/>
                        <w:gridCol w:w="1443"/>
                      </w:tblGrid>
                      <w:tr w:rsidR="0048262A" w14:paraId="1C6AC1AE" w14:textId="77777777" w:rsidTr="00C06B29">
                        <w:tc>
                          <w:tcPr>
                            <w:tcW w:w="1070" w:type="dxa"/>
                            <w:vAlign w:val="center"/>
                          </w:tcPr>
                          <w:p w14:paraId="0DE516CE" w14:textId="77777777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Heure de début</w:t>
                            </w:r>
                          </w:p>
                        </w:tc>
                        <w:tc>
                          <w:tcPr>
                            <w:tcW w:w="1475" w:type="dxa"/>
                            <w:vAlign w:val="center"/>
                          </w:tcPr>
                          <w:p w14:paraId="28A88E37" w14:textId="77777777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Durée nécessaire (en minutes)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6564A25A" w14:textId="77777777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Utilisateur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60B556BF" w14:textId="77777777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Fichier</w:t>
                            </w:r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27CDC77D" w14:textId="77777777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Tâche effectuée</w:t>
                            </w:r>
                          </w:p>
                        </w:tc>
                      </w:tr>
                      <w:tr w:rsidR="0048262A" w14:paraId="20A78F6D" w14:textId="77777777" w:rsidTr="00C06B29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4694FDB0" w14:textId="098A55B5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24:00</w:t>
                            </w:r>
                          </w:p>
                        </w:tc>
                        <w:tc>
                          <w:tcPr>
                            <w:tcW w:w="1475" w:type="dxa"/>
                            <w:vAlign w:val="center"/>
                          </w:tcPr>
                          <w:p w14:paraId="5CD51BBB" w14:textId="1B06A399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7695CA1E" w14:textId="77777777" w:rsidR="0048262A" w:rsidRDefault="0048262A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Louis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6B77E465" w14:textId="77777777" w:rsidR="0048262A" w:rsidRDefault="0048262A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7181EE80" w14:textId="7C5268B0" w:rsidR="0048262A" w:rsidRDefault="000B7510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  <w:tr w:rsidR="0048262A" w14:paraId="50E974DD" w14:textId="77777777" w:rsidTr="00C06B29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573603DD" w14:textId="43BE0E35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28:00</w:t>
                            </w:r>
                          </w:p>
                        </w:tc>
                        <w:tc>
                          <w:tcPr>
                            <w:tcW w:w="1475" w:type="dxa"/>
                            <w:vAlign w:val="center"/>
                          </w:tcPr>
                          <w:p w14:paraId="4E3F2920" w14:textId="6D33D4CD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6819836B" w14:textId="370AA22B" w:rsidR="0048262A" w:rsidRDefault="0048262A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Audrey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35D3950F" w14:textId="77777777" w:rsidR="0048262A" w:rsidRDefault="0048262A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_clients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110A3D97" w14:textId="522D3F4E" w:rsidR="0048262A" w:rsidRDefault="000B7510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  <w:tr w:rsidR="0048262A" w14:paraId="4D758418" w14:textId="77777777" w:rsidTr="00C06B29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2735262B" w14:textId="32871DAA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 w:rsidR="00C06B29">
                              <w:t>32</w:t>
                            </w:r>
                            <w:r>
                              <w:t>:00</w:t>
                            </w:r>
                          </w:p>
                        </w:tc>
                        <w:tc>
                          <w:tcPr>
                            <w:tcW w:w="1475" w:type="dxa"/>
                            <w:vAlign w:val="center"/>
                          </w:tcPr>
                          <w:p w14:paraId="3D05F7F8" w14:textId="356287F7" w:rsidR="0048262A" w:rsidRDefault="00C06B29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2906AF59" w14:textId="77777777" w:rsidR="0048262A" w:rsidRDefault="0048262A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Audrey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0081C366" w14:textId="4D7484E1" w:rsidR="0048262A" w:rsidRDefault="0048262A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</w:t>
                            </w:r>
                            <w:r w:rsidR="00C06B29">
                              <w:t>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0D31E046" w14:textId="14B8CDE2" w:rsidR="0048262A" w:rsidRDefault="000B7510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  <w:tr w:rsidR="0048262A" w14:paraId="0EA12827" w14:textId="77777777" w:rsidTr="00C06B29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30596792" w14:textId="0EC202A5" w:rsidR="0048262A" w:rsidRDefault="0048262A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 w:rsidR="00C06B29">
                              <w:t>36</w:t>
                            </w:r>
                            <w:r>
                              <w:t>:00</w:t>
                            </w:r>
                          </w:p>
                        </w:tc>
                        <w:tc>
                          <w:tcPr>
                            <w:tcW w:w="1475" w:type="dxa"/>
                            <w:vAlign w:val="center"/>
                          </w:tcPr>
                          <w:p w14:paraId="70E71BE9" w14:textId="5460B4AC" w:rsidR="0048262A" w:rsidRDefault="00C06B29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6D26AB9C" w14:textId="1E8CE90D" w:rsidR="0048262A" w:rsidRDefault="00C06B29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Louis</w:t>
                            </w:r>
                          </w:p>
                        </w:tc>
                        <w:tc>
                          <w:tcPr>
                            <w:tcW w:w="1749" w:type="dxa"/>
                            <w:vAlign w:val="center"/>
                          </w:tcPr>
                          <w:p w14:paraId="7F926426" w14:textId="77777777" w:rsidR="0048262A" w:rsidRDefault="0048262A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_clients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2E18F5F9" w14:textId="48811A4F" w:rsidR="0048262A" w:rsidRDefault="000B7510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</w:tbl>
                    <w:p w14:paraId="540944F4" w14:textId="77777777" w:rsidR="0048262A" w:rsidRDefault="0048262A" w:rsidP="0048262A"/>
                  </w:txbxContent>
                </v:textbox>
                <w10:anchorlock/>
              </v:shape>
            </w:pict>
          </mc:Fallback>
        </mc:AlternateContent>
      </w:r>
    </w:p>
    <w:p w14:paraId="0F6F03E1" w14:textId="30F47A1F" w:rsidR="00C06B29" w:rsidRDefault="00C06B29" w:rsidP="003D264A">
      <w:pPr>
        <w:pStyle w:val="Sansinterligne"/>
      </w:pPr>
    </w:p>
    <w:p w14:paraId="2DFDD79F" w14:textId="6CF1573E" w:rsidR="00C06B29" w:rsidRDefault="00C06B29" w:rsidP="003D264A">
      <w:pPr>
        <w:pStyle w:val="Sansinterligne"/>
      </w:pPr>
      <w:r>
        <w:rPr>
          <w:b/>
          <w:bCs/>
        </w:rPr>
        <w:t xml:space="preserve">Question 4. </w:t>
      </w:r>
      <w:r>
        <w:t xml:space="preserve"> </w:t>
      </w:r>
      <w:r w:rsidR="00791BE4">
        <w:t>Dans certains cas, les deux fichiers doivent être mis à jour simultanément. Compléter la chronologie et souligner le problème que sera rencontré.</w:t>
      </w:r>
    </w:p>
    <w:p w14:paraId="1E324354" w14:textId="1366E335" w:rsidR="00791BE4" w:rsidRDefault="00791BE4" w:rsidP="003D264A">
      <w:pPr>
        <w:pStyle w:val="Sansinterligne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 wp14:anchorId="6A581236" wp14:editId="0A316F6B">
                <wp:extent cx="4714875" cy="2028825"/>
                <wp:effectExtent l="0" t="0" r="9525" b="9525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0"/>
                              <w:gridCol w:w="1477"/>
                              <w:gridCol w:w="1230"/>
                              <w:gridCol w:w="1888"/>
                              <w:gridCol w:w="1443"/>
                            </w:tblGrid>
                            <w:tr w:rsidR="00791BE4" w14:paraId="0A11314F" w14:textId="77777777" w:rsidTr="00791BE4"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01ACE715" w14:textId="77777777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Heure de début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6129B6EA" w14:textId="77777777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Durée nécessaire (en minutes)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185B283F" w14:textId="77777777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Utilisateur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vAlign w:val="center"/>
                                </w:tcPr>
                                <w:p w14:paraId="7C23BF51" w14:textId="77777777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Fichier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026F7CBE" w14:textId="77777777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Tâche effectuée</w:t>
                                  </w:r>
                                </w:p>
                              </w:tc>
                            </w:tr>
                            <w:tr w:rsidR="00791BE4" w14:paraId="78F30B33" w14:textId="77777777" w:rsidTr="00791BE4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509D6497" w14:textId="394D86BD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44:00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4128CADD" w14:textId="54A402A7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54FB5EEB" w14:textId="49D87889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Enzo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vAlign w:val="center"/>
                                </w:tcPr>
                                <w:p w14:paraId="4A754705" w14:textId="77777777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10326901" w14:textId="65AABD3F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lecture</w:t>
                                  </w:r>
                                  <w:proofErr w:type="gramEnd"/>
                                </w:p>
                              </w:tc>
                            </w:tr>
                            <w:tr w:rsidR="00791BE4" w14:paraId="7F504C18" w14:textId="77777777" w:rsidTr="00791BE4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1F019A71" w14:textId="44E43C37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45:00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1B8E9EB8" w14:textId="6C37FE0F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496BBF20" w14:textId="77777777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Louis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vAlign w:val="center"/>
                                </w:tcPr>
                                <w:p w14:paraId="45901700" w14:textId="05CE69CC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43CF35D0" w14:textId="7C2A6F68" w:rsidR="00791BE4" w:rsidRDefault="000B7510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  <w:tr w:rsidR="00791BE4" w14:paraId="12CB52C9" w14:textId="77777777" w:rsidTr="00791BE4">
                              <w:trPr>
                                <w:trHeight w:val="283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46842543" w14:textId="5048660E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47:00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56964E96" w14:textId="3CA7E1AB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5F51A2C3" w14:textId="77777777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Audrey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vAlign w:val="center"/>
                                </w:tcPr>
                                <w:p w14:paraId="59DDFD9D" w14:textId="77777777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_clients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345743A8" w14:textId="55EE122C" w:rsidR="00791BE4" w:rsidRDefault="000B7510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  <w:tr w:rsidR="00791BE4" w14:paraId="0ED05A8B" w14:textId="77777777" w:rsidTr="00791BE4">
                              <w:trPr>
                                <w:trHeight w:val="624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1D3398D4" w14:textId="21154E02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50:00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5F7AAC25" w14:textId="4445ED3E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002AEAF3" w14:textId="1C95DEC1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Louis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vAlign w:val="center"/>
                                </w:tcPr>
                                <w:p w14:paraId="09842826" w14:textId="50C9B7CC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_clients</w:t>
                                  </w:r>
                                  <w:proofErr w:type="spellEnd"/>
                                  <w:r>
                                    <w:t xml:space="preserve"> et </w:t>
                                  </w:r>
                                  <w:proofErr w:type="spellStart"/>
                                  <w:r>
                                    <w:t>fichier_produits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2E04F24E" w14:textId="7CD41ADA" w:rsidR="00791BE4" w:rsidRDefault="000B7510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  <w:tr w:rsidR="00791BE4" w14:paraId="5E3F440F" w14:textId="77777777" w:rsidTr="00791BE4">
                              <w:trPr>
                                <w:trHeight w:val="624"/>
                              </w:trPr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6A2E4446" w14:textId="2D4BB590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proofErr w:type="gramStart"/>
                                  <w:r>
                                    <w:t>09:</w:t>
                                  </w:r>
                                  <w:proofErr w:type="gramEnd"/>
                                  <w:r>
                                    <w:t>52:00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vAlign w:val="center"/>
                                </w:tcPr>
                                <w:p w14:paraId="0BFE155A" w14:textId="1350F8F7" w:rsidR="00791BE4" w:rsidRDefault="00791BE4" w:rsidP="00370236">
                                  <w:pPr>
                                    <w:pStyle w:val="Sansinterligne"/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 w14:paraId="2D85C64F" w14:textId="77777777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r>
                                    <w:t>Audrey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vAlign w:val="center"/>
                                </w:tcPr>
                                <w:p w14:paraId="0015896A" w14:textId="698A654A" w:rsidR="00791BE4" w:rsidRDefault="00791BE4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spellStart"/>
                                  <w:proofErr w:type="gramStart"/>
                                  <w:r>
                                    <w:t>fichier</w:t>
                                  </w:r>
                                  <w:proofErr w:type="gramEnd"/>
                                  <w:r>
                                    <w:t>_clients</w:t>
                                  </w:r>
                                  <w:proofErr w:type="spellEnd"/>
                                  <w:r>
                                    <w:t xml:space="preserve"> et </w:t>
                                  </w:r>
                                  <w:proofErr w:type="spellStart"/>
                                  <w:r>
                                    <w:t>fichiers_produits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43" w:type="dxa"/>
                                  <w:vAlign w:val="center"/>
                                </w:tcPr>
                                <w:p w14:paraId="55454A46" w14:textId="3F010422" w:rsidR="00791BE4" w:rsidRDefault="000B7510" w:rsidP="00370236">
                                  <w:pPr>
                                    <w:pStyle w:val="Sansinterligne"/>
                                    <w:jc w:val="left"/>
                                  </w:pPr>
                                  <w:proofErr w:type="gramStart"/>
                                  <w:r>
                                    <w:t>modification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00DE0C2F" w14:textId="77777777" w:rsidR="00791BE4" w:rsidRDefault="00791BE4" w:rsidP="00791B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581236" id="Zone de texte 2" o:spid="_x0000_s1028" type="#_x0000_t202" style="width:371.25pt;height:15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dR6SgIAAIYEAAAOAAAAZHJzL2Uyb0RvYy54bWysVFFv2jAQfp+0/2D5fSRk0LKIUDEqpkmo&#10;rUSnSnszjk0iOT7PNiTs1+/sBMq6PU17cc6+8+e777vL/K5rFDkK62rQBR2PUkqE5lDWel/Qb8/r&#10;DzNKnGe6ZAq0KOhJOHq3eP9u3ppcZFCBKoUlCKJd3pqCVt6bPEkcr0TD3AiM0OiUYBvmcWv3SWlZ&#10;i+iNSrI0vUlasKWxwIVzeHrfO+ki4kspuH+U0glPVEExNx9XG9ddWJPFnOV7y0xV8yEN9g9ZNKzW&#10;+OgF6p55Rg62/gOqqbkFB9KPODQJSFlzEWvAasbpm2q2FTMi1oLkOHOhyf0/WP5wfLKkLguaUaJZ&#10;gxJ9R6FIKYgXnRckCxS1xuUYuTUY67vP0KHU53OHh6HyTtomfLEmgn4k+3QhGJEIx8PJ7Xgyu51S&#10;wtGXpdlslk0DTvJ63VjnvwhoSDAKalHBSCw7bpzvQ88h4TUHqi7XtVJxE7pGrJQlR4Z6Kx+TRPDf&#10;opQmbUFvPk7TCKwhXO+RlcZcQrF9UcHy3a4b+BmI2EF5Qh4s9M3kDF/XmOuGOf/ELHYPlo4T4R9x&#10;kQrwLRgsSiqwP/92HuJRVPRS0mI3FtT9ODArKFFfNcr9aTyZhPaNm8n0NsONvfbsrj360KwACRjj&#10;7BkezRDv1dmUFpoXHJxleBVdTHN8u6D+bK58PyM4eFwslzEIG9Ywv9FbwwN0IDwo8dy9MGsGuULP&#10;PMC5b1n+RrU+NtzUsDx4kHWUNPDcszrQj80em2IYzDBN1/sY9fr7WPwCAAD//wMAUEsDBBQABgAI&#10;AAAAIQBle3CT3wAAAAUBAAAPAAAAZHJzL2Rvd25yZXYueG1sTI/NTsMwEITvSLyDtUhcEHXaENqG&#10;OBVC/EjcaICqNzdekoh4HcVuEt6ehQtcVhrNaObbbDPZVgzY+8aRgvksAoFUOtNQpeC1eLhcgfBB&#10;k9GtI1TwhR42+elJplPjRnrBYRsqwSXkU62gDqFLpfRljVb7meuQ2PtwvdWBZV9J0+uRy20rF1F0&#10;La1uiBdq3eFdjeXn9mgV7C+q3bOfHt/GOIm7+6ehWL6bQqnzs+n2BkTAKfyF4Qef0SFnpoM7kvGi&#10;VcCPhN/L3vJqkYA4KIjn6wRknsn/9Pk3AAAA//8DAFBLAQItABQABgAIAAAAIQC2gziS/gAAAOEB&#10;AAATAAAAAAAAAAAAAAAAAAAAAABbQ29udGVudF9UeXBlc10ueG1sUEsBAi0AFAAGAAgAAAAhADj9&#10;If/WAAAAlAEAAAsAAAAAAAAAAAAAAAAALwEAAF9yZWxzLy5yZWxzUEsBAi0AFAAGAAgAAAAhAAeh&#10;1HpKAgAAhgQAAA4AAAAAAAAAAAAAAAAALgIAAGRycy9lMm9Eb2MueG1sUEsBAi0AFAAGAAgAAAAh&#10;AGV7cJPfAAAABQEAAA8AAAAAAAAAAAAAAAAApAQAAGRycy9kb3ducmV2LnhtbFBLBQYAAAAABAAE&#10;APMAAACwBQAAAAA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70"/>
                        <w:gridCol w:w="1477"/>
                        <w:gridCol w:w="1230"/>
                        <w:gridCol w:w="1888"/>
                        <w:gridCol w:w="1443"/>
                      </w:tblGrid>
                      <w:tr w:rsidR="00791BE4" w14:paraId="0A11314F" w14:textId="77777777" w:rsidTr="00791BE4">
                        <w:tc>
                          <w:tcPr>
                            <w:tcW w:w="1070" w:type="dxa"/>
                            <w:vAlign w:val="center"/>
                          </w:tcPr>
                          <w:p w14:paraId="01ACE715" w14:textId="77777777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Heure de début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6129B6EA" w14:textId="77777777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Durée nécessaire (en minutes)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185B283F" w14:textId="77777777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Utilisateur</w:t>
                            </w:r>
                          </w:p>
                        </w:tc>
                        <w:tc>
                          <w:tcPr>
                            <w:tcW w:w="1888" w:type="dxa"/>
                            <w:vAlign w:val="center"/>
                          </w:tcPr>
                          <w:p w14:paraId="7C23BF51" w14:textId="77777777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Fichier</w:t>
                            </w:r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026F7CBE" w14:textId="77777777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Tâche effectuée</w:t>
                            </w:r>
                          </w:p>
                        </w:tc>
                      </w:tr>
                      <w:tr w:rsidR="00791BE4" w14:paraId="78F30B33" w14:textId="77777777" w:rsidTr="00791BE4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509D6497" w14:textId="394D86BD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44:00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4128CADD" w14:textId="54A402A7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54FB5EEB" w14:textId="49D87889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Enzo</w:t>
                            </w:r>
                          </w:p>
                        </w:tc>
                        <w:tc>
                          <w:tcPr>
                            <w:tcW w:w="1888" w:type="dxa"/>
                            <w:vAlign w:val="center"/>
                          </w:tcPr>
                          <w:p w14:paraId="4A754705" w14:textId="77777777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10326901" w14:textId="65AABD3F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lecture</w:t>
                            </w:r>
                            <w:proofErr w:type="gramEnd"/>
                          </w:p>
                        </w:tc>
                      </w:tr>
                      <w:tr w:rsidR="00791BE4" w14:paraId="7F504C18" w14:textId="77777777" w:rsidTr="00791BE4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1F019A71" w14:textId="44E43C37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45:00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1B8E9EB8" w14:textId="6C37FE0F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496BBF20" w14:textId="77777777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Louis</w:t>
                            </w:r>
                          </w:p>
                        </w:tc>
                        <w:tc>
                          <w:tcPr>
                            <w:tcW w:w="1888" w:type="dxa"/>
                            <w:vAlign w:val="center"/>
                          </w:tcPr>
                          <w:p w14:paraId="45901700" w14:textId="05CE69CC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43CF35D0" w14:textId="7C2A6F68" w:rsidR="00791BE4" w:rsidRDefault="000B7510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  <w:tr w:rsidR="00791BE4" w14:paraId="12CB52C9" w14:textId="77777777" w:rsidTr="00791BE4">
                        <w:trPr>
                          <w:trHeight w:val="283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46842543" w14:textId="5048660E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47:00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56964E96" w14:textId="3CA7E1AB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5F51A2C3" w14:textId="77777777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Audrey</w:t>
                            </w:r>
                          </w:p>
                        </w:tc>
                        <w:tc>
                          <w:tcPr>
                            <w:tcW w:w="1888" w:type="dxa"/>
                            <w:vAlign w:val="center"/>
                          </w:tcPr>
                          <w:p w14:paraId="59DDFD9D" w14:textId="77777777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_clients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345743A8" w14:textId="55EE122C" w:rsidR="00791BE4" w:rsidRDefault="000B7510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  <w:tr w:rsidR="00791BE4" w14:paraId="0ED05A8B" w14:textId="77777777" w:rsidTr="00791BE4">
                        <w:trPr>
                          <w:trHeight w:val="624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1D3398D4" w14:textId="21154E02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50:00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5F7AAC25" w14:textId="4445ED3E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002AEAF3" w14:textId="1C95DEC1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Louis</w:t>
                            </w:r>
                          </w:p>
                        </w:tc>
                        <w:tc>
                          <w:tcPr>
                            <w:tcW w:w="1888" w:type="dxa"/>
                            <w:vAlign w:val="center"/>
                          </w:tcPr>
                          <w:p w14:paraId="09842826" w14:textId="50C9B7CC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_clients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fichier_produits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2E04F24E" w14:textId="7CD41ADA" w:rsidR="00791BE4" w:rsidRDefault="000B7510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  <w:tr w:rsidR="00791BE4" w14:paraId="5E3F440F" w14:textId="77777777" w:rsidTr="00791BE4">
                        <w:trPr>
                          <w:trHeight w:val="624"/>
                        </w:trPr>
                        <w:tc>
                          <w:tcPr>
                            <w:tcW w:w="1070" w:type="dxa"/>
                            <w:vAlign w:val="center"/>
                          </w:tcPr>
                          <w:p w14:paraId="6A2E4446" w14:textId="2D4BB590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proofErr w:type="gramStart"/>
                            <w:r>
                              <w:t>09:</w:t>
                            </w:r>
                            <w:proofErr w:type="gramEnd"/>
                            <w:r>
                              <w:t>52:00</w:t>
                            </w:r>
                          </w:p>
                        </w:tc>
                        <w:tc>
                          <w:tcPr>
                            <w:tcW w:w="1477" w:type="dxa"/>
                            <w:vAlign w:val="center"/>
                          </w:tcPr>
                          <w:p w14:paraId="0BFE155A" w14:textId="1350F8F7" w:rsidR="00791BE4" w:rsidRDefault="00791BE4" w:rsidP="00370236">
                            <w:pPr>
                              <w:pStyle w:val="Sansinterligne"/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 w14:paraId="2D85C64F" w14:textId="77777777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r>
                              <w:t>Audrey</w:t>
                            </w:r>
                          </w:p>
                        </w:tc>
                        <w:tc>
                          <w:tcPr>
                            <w:tcW w:w="1888" w:type="dxa"/>
                            <w:vAlign w:val="center"/>
                          </w:tcPr>
                          <w:p w14:paraId="0015896A" w14:textId="698A654A" w:rsidR="00791BE4" w:rsidRDefault="00791BE4" w:rsidP="00370236">
                            <w:pPr>
                              <w:pStyle w:val="Sansinterligne"/>
                              <w:jc w:val="left"/>
                            </w:pPr>
                            <w:proofErr w:type="spellStart"/>
                            <w:proofErr w:type="gramStart"/>
                            <w:r>
                              <w:t>fichier</w:t>
                            </w:r>
                            <w:proofErr w:type="gramEnd"/>
                            <w:r>
                              <w:t>_clients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fichiers_produits</w:t>
                            </w:r>
                            <w:proofErr w:type="spellEnd"/>
                          </w:p>
                        </w:tc>
                        <w:tc>
                          <w:tcPr>
                            <w:tcW w:w="1443" w:type="dxa"/>
                            <w:vAlign w:val="center"/>
                          </w:tcPr>
                          <w:p w14:paraId="55454A46" w14:textId="3F010422" w:rsidR="00791BE4" w:rsidRDefault="000B7510" w:rsidP="00370236">
                            <w:pPr>
                              <w:pStyle w:val="Sansinterligne"/>
                              <w:jc w:val="left"/>
                            </w:pPr>
                            <w:proofErr w:type="gramStart"/>
                            <w:r>
                              <w:t>modification</w:t>
                            </w:r>
                            <w:proofErr w:type="gramEnd"/>
                          </w:p>
                        </w:tc>
                      </w:tr>
                    </w:tbl>
                    <w:p w14:paraId="00DE0C2F" w14:textId="77777777" w:rsidR="00791BE4" w:rsidRDefault="00791BE4" w:rsidP="00791BE4"/>
                  </w:txbxContent>
                </v:textbox>
                <w10:anchorlock/>
              </v:shape>
            </w:pict>
          </mc:Fallback>
        </mc:AlternateContent>
      </w:r>
    </w:p>
    <w:p w14:paraId="6D271642" w14:textId="0F8DD00D" w:rsidR="002A3BE2" w:rsidRDefault="002A3BE2" w:rsidP="003D264A">
      <w:pPr>
        <w:pStyle w:val="Sansinterligne"/>
      </w:pPr>
    </w:p>
    <w:p w14:paraId="4E732FC1" w14:textId="63DF58C9" w:rsidR="002A3BE2" w:rsidRDefault="002A3BE2">
      <w:pPr>
        <w:rPr>
          <w:rFonts w:ascii="Times New Roman" w:hAnsi="Times New Roman"/>
          <w:sz w:val="24"/>
        </w:rPr>
      </w:pPr>
    </w:p>
    <w:sectPr w:rsidR="002A3BE2" w:rsidSect="004677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90BF1" w14:textId="77777777" w:rsidR="00E15195" w:rsidRDefault="00E15195" w:rsidP="0046778F">
      <w:pPr>
        <w:spacing w:after="0" w:line="240" w:lineRule="auto"/>
      </w:pPr>
      <w:r>
        <w:separator/>
      </w:r>
    </w:p>
  </w:endnote>
  <w:endnote w:type="continuationSeparator" w:id="0">
    <w:p w14:paraId="29655CAF" w14:textId="77777777" w:rsidR="00E15195" w:rsidRDefault="00E15195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A0113" w14:textId="77777777" w:rsidR="00BA66EC" w:rsidRDefault="00BA66E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58D060" w14:textId="77777777" w:rsidR="00BA66EC" w:rsidRDefault="00BA66E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03F32" w14:textId="77777777" w:rsidR="00BA66EC" w:rsidRDefault="00BA66E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D9010A" w14:textId="77777777" w:rsidR="00E15195" w:rsidRDefault="00E15195" w:rsidP="0046778F">
      <w:pPr>
        <w:spacing w:after="0" w:line="240" w:lineRule="auto"/>
      </w:pPr>
      <w:r>
        <w:separator/>
      </w:r>
    </w:p>
  </w:footnote>
  <w:footnote w:type="continuationSeparator" w:id="0">
    <w:p w14:paraId="6E86372C" w14:textId="77777777" w:rsidR="00E15195" w:rsidRDefault="00E15195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9620B" w14:textId="77777777" w:rsidR="00BA66EC" w:rsidRDefault="00BA66E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58144" w14:textId="77777777" w:rsidR="00BA66EC" w:rsidRDefault="00BA66E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E9342" w14:textId="605CC0EB" w:rsidR="0046778F" w:rsidRDefault="00BA66EC" w:rsidP="0046778F">
    <w:pPr>
      <w:pStyle w:val="Titre"/>
    </w:pPr>
    <w:r>
      <w:t xml:space="preserve"> III </w:t>
    </w:r>
    <w:bookmarkStart w:id="0" w:name="_GoBack"/>
    <w:bookmarkEnd w:id="0"/>
    <w:r w:rsidR="00AC4D57">
      <w:t>Partage de réseau</w:t>
    </w:r>
  </w:p>
  <w:p w14:paraId="11743C1F" w14:textId="1D5AC8AE" w:rsidR="0046778F" w:rsidRDefault="0072779B" w:rsidP="0046778F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 w:rsidR="00AC4D57"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42ADE"/>
    <w:multiLevelType w:val="hybridMultilevel"/>
    <w:tmpl w:val="772676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67F7C"/>
    <w:multiLevelType w:val="hybridMultilevel"/>
    <w:tmpl w:val="23D408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754D9"/>
    <w:multiLevelType w:val="hybridMultilevel"/>
    <w:tmpl w:val="7E7C03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D7718"/>
    <w:multiLevelType w:val="hybridMultilevel"/>
    <w:tmpl w:val="26BC6C9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425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2A"/>
    <w:rsid w:val="000A568E"/>
    <w:rsid w:val="000B7510"/>
    <w:rsid w:val="000D4073"/>
    <w:rsid w:val="00110A0B"/>
    <w:rsid w:val="0017466F"/>
    <w:rsid w:val="00240C4B"/>
    <w:rsid w:val="002802C3"/>
    <w:rsid w:val="002A3BE2"/>
    <w:rsid w:val="00304326"/>
    <w:rsid w:val="003232DD"/>
    <w:rsid w:val="00370236"/>
    <w:rsid w:val="003839B0"/>
    <w:rsid w:val="003D264A"/>
    <w:rsid w:val="0041686A"/>
    <w:rsid w:val="0046778F"/>
    <w:rsid w:val="00467C8B"/>
    <w:rsid w:val="00470266"/>
    <w:rsid w:val="0047683C"/>
    <w:rsid w:val="0048262A"/>
    <w:rsid w:val="004B2A87"/>
    <w:rsid w:val="004B72DA"/>
    <w:rsid w:val="004C3932"/>
    <w:rsid w:val="005E5546"/>
    <w:rsid w:val="0061032A"/>
    <w:rsid w:val="006155FA"/>
    <w:rsid w:val="0063218D"/>
    <w:rsid w:val="0065652B"/>
    <w:rsid w:val="006745D6"/>
    <w:rsid w:val="00701FBB"/>
    <w:rsid w:val="0072779B"/>
    <w:rsid w:val="00791BE4"/>
    <w:rsid w:val="007B68A8"/>
    <w:rsid w:val="007C2066"/>
    <w:rsid w:val="00804A60"/>
    <w:rsid w:val="00842BD9"/>
    <w:rsid w:val="008A33F5"/>
    <w:rsid w:val="008A515B"/>
    <w:rsid w:val="00907D9D"/>
    <w:rsid w:val="00922559"/>
    <w:rsid w:val="00922AE3"/>
    <w:rsid w:val="009945A4"/>
    <w:rsid w:val="009A68AD"/>
    <w:rsid w:val="009C3AEA"/>
    <w:rsid w:val="00A5219B"/>
    <w:rsid w:val="00A81BA2"/>
    <w:rsid w:val="00A90367"/>
    <w:rsid w:val="00AC4D57"/>
    <w:rsid w:val="00AF6FA6"/>
    <w:rsid w:val="00B01BE6"/>
    <w:rsid w:val="00B04B6A"/>
    <w:rsid w:val="00BA66EC"/>
    <w:rsid w:val="00BB0054"/>
    <w:rsid w:val="00BB48D5"/>
    <w:rsid w:val="00C06B29"/>
    <w:rsid w:val="00C10EC4"/>
    <w:rsid w:val="00C821DF"/>
    <w:rsid w:val="00C932D5"/>
    <w:rsid w:val="00CC4D2A"/>
    <w:rsid w:val="00D002DC"/>
    <w:rsid w:val="00D91DE2"/>
    <w:rsid w:val="00DF7238"/>
    <w:rsid w:val="00E15195"/>
    <w:rsid w:val="00E63EDD"/>
    <w:rsid w:val="00EB7A64"/>
    <w:rsid w:val="00F173F2"/>
    <w:rsid w:val="00F20923"/>
    <w:rsid w:val="00F3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994B87D"/>
  <w15:chartTrackingRefBased/>
  <w15:docId w15:val="{67517651-6952-4CFA-81D0-EA3BC980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1BE4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0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Propriétaire</dc:creator>
  <cp:keywords/>
  <dc:description/>
  <cp:lastModifiedBy>jerome.wozniak</cp:lastModifiedBy>
  <cp:revision>4</cp:revision>
  <dcterms:created xsi:type="dcterms:W3CDTF">2021-04-22T12:48:00Z</dcterms:created>
  <dcterms:modified xsi:type="dcterms:W3CDTF">2022-01-20T09:32:00Z</dcterms:modified>
</cp:coreProperties>
</file>