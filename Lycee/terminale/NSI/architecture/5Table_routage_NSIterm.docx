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0FC0" w:rsidRDefault="00CD0FC0" w:rsidP="00CD0FC0">
      <w:pPr>
        <w:pStyle w:val="Sansinterligne"/>
      </w:pPr>
      <w:r>
        <w:t>Le travail d'un réseau consiste essentiellement à trouver les bons chemins pour amener chaque paquet à sa destination.</w:t>
      </w:r>
    </w:p>
    <w:p w:rsidR="00CD0FC0" w:rsidRDefault="00CD0FC0" w:rsidP="00CD0FC0">
      <w:pPr>
        <w:pStyle w:val="Sansinterligne"/>
      </w:pPr>
      <w:r>
        <w:t xml:space="preserve">Un paquet de données qui doit traverser un réseau n'a </w:t>
      </w:r>
      <w:r>
        <w:rPr>
          <w:rStyle w:val="Accentuation"/>
        </w:rPr>
        <w:t>a priori aucune idée</w:t>
      </w:r>
      <w:r>
        <w:t xml:space="preserve"> du chemin qu'il va devoir suivre. Il fait entièrement confiance aux indications fournies par les </w:t>
      </w:r>
      <w:r>
        <w:rPr>
          <w:rStyle w:val="Accentuation"/>
        </w:rPr>
        <w:t>routeurs</w:t>
      </w:r>
      <w:r>
        <w:t>, espérant que celles-ci soient les plus fiables possibles.</w:t>
      </w:r>
    </w:p>
    <w:p w:rsidR="00CD0FC0" w:rsidRDefault="00CD0FC0" w:rsidP="00CD0FC0">
      <w:pPr>
        <w:pStyle w:val="Sansinterligne"/>
      </w:pPr>
    </w:p>
    <w:p w:rsidR="00CD0FC0" w:rsidRDefault="00CD0FC0" w:rsidP="00CD0FC0">
      <w:pPr>
        <w:pStyle w:val="Titre1"/>
      </w:pPr>
      <w:r>
        <w:t>Le routeur</w:t>
      </w:r>
    </w:p>
    <w:p w:rsidR="00CD0FC0" w:rsidRPr="00CD0FC0" w:rsidRDefault="00CD0FC0" w:rsidP="00CD0FC0">
      <w:pPr>
        <w:pStyle w:val="Sansinterligne"/>
        <w:spacing w:line="276" w:lineRule="auto"/>
        <w:rPr>
          <w:lang w:eastAsia="fr-FR"/>
        </w:rPr>
      </w:pPr>
      <w:r w:rsidRPr="00CD0FC0">
        <w:rPr>
          <w:lang w:eastAsia="fr-FR"/>
        </w:rPr>
        <w:t>La box que vous avez chez vous est un routeur également qui possède plusieurs interfaces réseau :</w:t>
      </w:r>
    </w:p>
    <w:p w:rsidR="00CD0FC0" w:rsidRPr="00CD0FC0" w:rsidRDefault="00CD0FC0" w:rsidP="00CD0FC0">
      <w:pPr>
        <w:pStyle w:val="Sansinterligne"/>
        <w:numPr>
          <w:ilvl w:val="0"/>
          <w:numId w:val="5"/>
        </w:numPr>
        <w:spacing w:line="276" w:lineRule="auto"/>
        <w:rPr>
          <w:lang w:eastAsia="fr-FR"/>
        </w:rPr>
      </w:pPr>
      <w:r w:rsidRPr="00CD0FC0">
        <w:rPr>
          <w:lang w:eastAsia="fr-FR"/>
        </w:rPr>
        <w:t>une interface est connectée au réseau de votre opérateur (FAI)</w:t>
      </w:r>
    </w:p>
    <w:p w:rsidR="00CD0FC0" w:rsidRPr="00CD0FC0" w:rsidRDefault="00CD0FC0" w:rsidP="00CD0FC0">
      <w:pPr>
        <w:pStyle w:val="Sansinterligne"/>
        <w:numPr>
          <w:ilvl w:val="0"/>
          <w:numId w:val="5"/>
        </w:numPr>
        <w:spacing w:line="276" w:lineRule="auto"/>
        <w:rPr>
          <w:lang w:eastAsia="fr-FR"/>
        </w:rPr>
      </w:pPr>
      <w:r w:rsidRPr="00CD0FC0">
        <w:rPr>
          <w:lang w:eastAsia="fr-FR"/>
        </w:rPr>
        <w:t>une interface filaire (</w:t>
      </w:r>
      <w:proofErr w:type="spellStart"/>
      <w:r w:rsidRPr="00CD0FC0">
        <w:rPr>
          <w:lang w:eastAsia="fr-FR"/>
        </w:rPr>
        <w:t>ethernet</w:t>
      </w:r>
      <w:proofErr w:type="spellEnd"/>
      <w:r w:rsidRPr="00CD0FC0">
        <w:rPr>
          <w:lang w:eastAsia="fr-FR"/>
        </w:rPr>
        <w:t>) connectée à votre réseau local</w:t>
      </w:r>
    </w:p>
    <w:p w:rsidR="00CD0FC0" w:rsidRPr="00CD0FC0" w:rsidRDefault="00CD0FC0" w:rsidP="00CD0FC0">
      <w:pPr>
        <w:pStyle w:val="Sansinterligne"/>
        <w:numPr>
          <w:ilvl w:val="0"/>
          <w:numId w:val="5"/>
        </w:numPr>
        <w:spacing w:line="276" w:lineRule="auto"/>
        <w:rPr>
          <w:lang w:eastAsia="fr-FR"/>
        </w:rPr>
      </w:pPr>
      <w:r w:rsidRPr="00CD0FC0">
        <w:rPr>
          <w:lang w:eastAsia="fr-FR"/>
        </w:rPr>
        <w:t>une interface Wifi</w:t>
      </w:r>
    </w:p>
    <w:p w:rsidR="00CD0FC0" w:rsidRPr="00CD0FC0" w:rsidRDefault="00CD0FC0" w:rsidP="00CD0FC0">
      <w:pPr>
        <w:pStyle w:val="Sansinterligne"/>
        <w:spacing w:after="120"/>
        <w:rPr>
          <w:lang w:eastAsia="fr-FR"/>
        </w:rPr>
      </w:pPr>
      <w:r w:rsidRPr="00CD0FC0">
        <w:rPr>
          <w:lang w:eastAsia="fr-FR"/>
        </w:rPr>
        <w:t xml:space="preserve">Un routeur sur internet est un peu plus sophistiqué, possède souvent plus de ports et ressemble d'extérieur à un switch. Il dispose d'un logiciel interne bien plus sophistiqué afin de lui permettre de communiquer avec ses routeurs </w:t>
      </w:r>
      <w:r w:rsidRPr="00CD0FC0">
        <w:rPr>
          <w:i/>
          <w:iCs/>
          <w:lang w:eastAsia="fr-FR"/>
        </w:rPr>
        <w:t>voisins</w:t>
      </w:r>
      <w:r w:rsidRPr="00CD0FC0">
        <w:rPr>
          <w:lang w:eastAsia="fr-FR"/>
        </w:rPr>
        <w:t xml:space="preserve"> pour l'aider à déterminer les meilleures routes à emprunter pour acheminer ses paquets.</w:t>
      </w:r>
    </w:p>
    <w:p w:rsidR="00CD0FC0" w:rsidRDefault="00CD0FC0" w:rsidP="00CD0FC0">
      <w:pPr>
        <w:pStyle w:val="Sansinterligne"/>
      </w:pPr>
      <w:r w:rsidRPr="00CD0FC0">
        <w:t>Le routeur reçoit un paquet sur l'un de ses ports et sa mission consiste essentiellement à déterminer sur lequel de ses autres ports il doit réacheminer le paquet. Il doit le faire très vite et s'adapter à un environnement qui change (routes qui apparaissent et disparaissent).</w:t>
      </w:r>
    </w:p>
    <w:p w:rsidR="00CD0FC0" w:rsidRDefault="00CD0FC0" w:rsidP="00CD0FC0">
      <w:pPr>
        <w:pStyle w:val="Sansinterligne"/>
      </w:pPr>
    </w:p>
    <w:p w:rsidR="00CD0FC0" w:rsidRDefault="00CD0FC0" w:rsidP="00CD0FC0">
      <w:pPr>
        <w:pStyle w:val="Titre1"/>
      </w:pPr>
      <w:r>
        <w:t>Table de routage</w:t>
      </w:r>
    </w:p>
    <w:p w:rsidR="00CD0FC0" w:rsidRPr="00CD0FC0" w:rsidRDefault="00CD0FC0" w:rsidP="00CD0FC0">
      <w:pPr>
        <w:pStyle w:val="Sansinterligne"/>
        <w:spacing w:after="60"/>
        <w:rPr>
          <w:lang w:eastAsia="fr-FR"/>
        </w:rPr>
      </w:pPr>
      <w:r w:rsidRPr="00CD0FC0">
        <w:rPr>
          <w:lang w:eastAsia="fr-FR"/>
        </w:rPr>
        <w:t xml:space="preserve">Pour choisir le bon chemin, le routeur s'appuie sur une </w:t>
      </w:r>
      <w:r w:rsidRPr="00CD0FC0">
        <w:rPr>
          <w:b/>
          <w:bCs/>
          <w:lang w:eastAsia="fr-FR"/>
        </w:rPr>
        <w:t>table de routage</w:t>
      </w:r>
      <w:r w:rsidRPr="00CD0FC0">
        <w:rPr>
          <w:lang w:eastAsia="fr-FR"/>
        </w:rPr>
        <w:t xml:space="preserve"> : c'est une table donnant pour chaque </w:t>
      </w:r>
      <w:r w:rsidRPr="00CD0FC0">
        <w:rPr>
          <w:i/>
          <w:iCs/>
          <w:lang w:eastAsia="fr-FR"/>
        </w:rPr>
        <w:t>destination</w:t>
      </w:r>
      <w:r w:rsidRPr="00CD0FC0">
        <w:rPr>
          <w:lang w:eastAsia="fr-FR"/>
        </w:rPr>
        <w:t xml:space="preserve"> connue par le routeur la porte de sortie à emprunter ainsi que l'efficacité de cette route. Cette efficacité sera exploitée dans les algorithmes que nous détaillerons par la suite.</w:t>
      </w:r>
    </w:p>
    <w:p w:rsidR="00CD0FC0" w:rsidRPr="00CD0FC0" w:rsidRDefault="00CD0FC0" w:rsidP="00CD0FC0">
      <w:pPr>
        <w:pStyle w:val="Sansinterligne"/>
        <w:rPr>
          <w:lang w:eastAsia="fr-FR"/>
        </w:rPr>
      </w:pPr>
      <w:r w:rsidRPr="00CD0FC0">
        <w:rPr>
          <w:lang w:eastAsia="fr-FR"/>
        </w:rPr>
        <w:t>En voici un exemple :</w:t>
      </w:r>
    </w:p>
    <w:p w:rsidR="00CD0FC0" w:rsidRDefault="00CD0FC0" w:rsidP="000B6ED0">
      <w:pPr>
        <w:pStyle w:val="Sansinterligne"/>
        <w:spacing w:before="120" w:after="120"/>
      </w:pPr>
      <w:r>
        <w:rPr>
          <w:noProof/>
          <w:lang w:eastAsia="fr-FR"/>
        </w:rPr>
        <w:drawing>
          <wp:inline distT="0" distB="0" distL="0" distR="0">
            <wp:extent cx="4582164" cy="2448267"/>
            <wp:effectExtent l="19050" t="19050" r="8890" b="28575"/>
            <wp:docPr id="1" name="Image 1"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able&#10;&#10;Description générée automatiquemen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82164" cy="2448267"/>
                    </a:xfrm>
                    <a:prstGeom prst="rect">
                      <a:avLst/>
                    </a:prstGeom>
                    <a:ln w="3175">
                      <a:solidFill>
                        <a:schemeClr val="tx1"/>
                      </a:solidFill>
                    </a:ln>
                  </pic:spPr>
                </pic:pic>
              </a:graphicData>
            </a:graphic>
          </wp:inline>
        </w:drawing>
      </w:r>
    </w:p>
    <w:p w:rsidR="00CD0FC0" w:rsidRDefault="00CD0FC0" w:rsidP="00CD0FC0">
      <w:pPr>
        <w:pStyle w:val="Sansinterligne"/>
      </w:pPr>
      <w:r>
        <w:t xml:space="preserve">Le routeur </w:t>
      </w:r>
      <w:r w:rsidRPr="00CD0FC0">
        <w:rPr>
          <w:rStyle w:val="Accentuation"/>
          <w:i w:val="0"/>
          <w:iCs w:val="0"/>
        </w:rPr>
        <w:t>sait</w:t>
      </w:r>
      <w:r>
        <w:t xml:space="preserve"> ainsi que pour atteindre la machine </w:t>
      </w:r>
      <w:r w:rsidRPr="00CD0FC0">
        <w:rPr>
          <w:rStyle w:val="CodeHTML"/>
          <w:rFonts w:ascii="Consolas" w:eastAsiaTheme="minorHAnsi" w:hAnsi="Consolas"/>
          <w:sz w:val="24"/>
          <w:szCs w:val="24"/>
        </w:rPr>
        <w:t>137.194.2.21</w:t>
      </w:r>
      <w:r>
        <w:t xml:space="preserve">, il doit s'adresser au réseau </w:t>
      </w:r>
      <w:r w:rsidRPr="00CD0FC0">
        <w:rPr>
          <w:rStyle w:val="CodeHTML"/>
          <w:rFonts w:ascii="Consolas" w:eastAsiaTheme="minorHAnsi" w:hAnsi="Consolas"/>
          <w:sz w:val="24"/>
          <w:szCs w:val="24"/>
        </w:rPr>
        <w:t>137.194.2.0/23</w:t>
      </w:r>
      <w:r w:rsidRPr="00CD0FC0">
        <w:rPr>
          <w:rFonts w:ascii="Consolas" w:hAnsi="Consolas"/>
          <w:szCs w:val="24"/>
        </w:rPr>
        <w:t xml:space="preserve"> </w:t>
      </w:r>
      <w:r>
        <w:t xml:space="preserve">en redirigeant le paquet au routeur </w:t>
      </w:r>
      <w:r w:rsidRPr="00CD0FC0">
        <w:rPr>
          <w:rStyle w:val="CodeHTML"/>
          <w:rFonts w:ascii="Consolas" w:eastAsiaTheme="minorHAnsi" w:hAnsi="Consolas"/>
          <w:sz w:val="24"/>
          <w:szCs w:val="24"/>
        </w:rPr>
        <w:t>137.194.4.254</w:t>
      </w:r>
      <w:r>
        <w:t xml:space="preserve"> qui est joignable sur l'interface </w:t>
      </w:r>
      <w:r w:rsidRPr="00CD0FC0">
        <w:rPr>
          <w:rStyle w:val="CodeHTML"/>
          <w:rFonts w:ascii="Consolas" w:eastAsiaTheme="minorHAnsi" w:hAnsi="Consolas"/>
          <w:sz w:val="24"/>
          <w:szCs w:val="24"/>
        </w:rPr>
        <w:t>v10</w:t>
      </w:r>
      <w:r>
        <w:t>.</w:t>
      </w:r>
    </w:p>
    <w:p w:rsidR="00F82287" w:rsidRDefault="00F82287" w:rsidP="00CD0FC0">
      <w:pPr>
        <w:pStyle w:val="Sansinterligne"/>
      </w:pPr>
    </w:p>
    <w:p w:rsidR="00F82287" w:rsidRDefault="00352D19" w:rsidP="00CD0FC0">
      <w:pPr>
        <w:pStyle w:val="Sansinterligne"/>
      </w:pPr>
      <w:r>
        <w:t>Nous allons étudier deux protocoles permettant de compléter les tables de routage pour indiquer à chaque routeur les réseaux qu'il ne peut pas découvrir seul (non directement reliés).</w:t>
      </w:r>
    </w:p>
    <w:p w:rsidR="00352D19" w:rsidRDefault="00352D19" w:rsidP="00CD0FC0">
      <w:pPr>
        <w:pStyle w:val="Sansinterligne"/>
      </w:pPr>
    </w:p>
    <w:p w:rsidR="00352D19" w:rsidRDefault="00352D19" w:rsidP="00352D19">
      <w:pPr>
        <w:pStyle w:val="Titre1"/>
      </w:pPr>
      <w:r>
        <w:t xml:space="preserve">Le protocole RIP </w:t>
      </w:r>
      <w:r w:rsidRPr="00352D19">
        <w:rPr>
          <w:sz w:val="24"/>
          <w:szCs w:val="24"/>
        </w:rPr>
        <w:t>(</w:t>
      </w:r>
      <w:proofErr w:type="spellStart"/>
      <w:r w:rsidRPr="00352D19">
        <w:rPr>
          <w:i/>
          <w:iCs/>
          <w:sz w:val="24"/>
          <w:szCs w:val="24"/>
        </w:rPr>
        <w:t>Routing</w:t>
      </w:r>
      <w:proofErr w:type="spellEnd"/>
      <w:r w:rsidRPr="00352D19">
        <w:rPr>
          <w:i/>
          <w:iCs/>
          <w:sz w:val="24"/>
          <w:szCs w:val="24"/>
        </w:rPr>
        <w:t xml:space="preserve"> Information Protocol</w:t>
      </w:r>
      <w:r w:rsidRPr="00352D19">
        <w:rPr>
          <w:sz w:val="24"/>
          <w:szCs w:val="24"/>
        </w:rPr>
        <w:t>)</w:t>
      </w:r>
    </w:p>
    <w:p w:rsidR="00352D19" w:rsidRDefault="00352D19" w:rsidP="00352D19">
      <w:pPr>
        <w:pStyle w:val="Sansinterligne"/>
      </w:pPr>
      <w:r>
        <w:t xml:space="preserve">Le protocole RIP entre dans la catégorie des </w:t>
      </w:r>
      <w:r w:rsidRPr="00352D19">
        <w:rPr>
          <w:b/>
          <w:bCs/>
        </w:rPr>
        <w:t>protocoles à vecteur de distance</w:t>
      </w:r>
      <w:r>
        <w:t>. Un vecteur de distance est un couple (adresse, distance).</w:t>
      </w:r>
    </w:p>
    <w:p w:rsidR="00352D19" w:rsidRDefault="00352D19" w:rsidP="00352D19">
      <w:pPr>
        <w:pStyle w:val="Sansinterligne"/>
      </w:pPr>
      <w:r>
        <w:lastRenderedPageBreak/>
        <w:t>Le principe est de chercher à minimiser le nombre de routeurs à traverser pour atteindre la destination.</w:t>
      </w:r>
    </w:p>
    <w:p w:rsidR="00352D19" w:rsidRDefault="00352D19" w:rsidP="00352D19">
      <w:pPr>
        <w:pStyle w:val="Sansinterligne"/>
      </w:pPr>
    </w:p>
    <w:p w:rsidR="00352D19" w:rsidRDefault="00352D19" w:rsidP="00352D19">
      <w:pPr>
        <w:pStyle w:val="Titre2"/>
      </w:pPr>
      <w:r>
        <w:t>Principe général</w:t>
      </w:r>
    </w:p>
    <w:p w:rsidR="00352D19" w:rsidRPr="00352D19" w:rsidRDefault="00352D19" w:rsidP="00352D19">
      <w:pPr>
        <w:pStyle w:val="Sansinterligne"/>
        <w:spacing w:after="60"/>
        <w:rPr>
          <w:lang w:eastAsia="fr-FR"/>
        </w:rPr>
      </w:pPr>
      <w:r w:rsidRPr="00352D19">
        <w:rPr>
          <w:lang w:eastAsia="fr-FR"/>
        </w:rPr>
        <w:t xml:space="preserve">Chaque routeur reçoit en permanence (toutes les 30 secondes environ) de ses voisins les informations de routage qu'ils possèdent. Il va alors exploiter ces informations pour se construire lui-même sa table de routage en ne retenant que les informations les plus pertinentes : une simple comparaison permet de ne garder que le chemin le plus avantageux. Il transmettra </w:t>
      </w:r>
      <w:proofErr w:type="gramStart"/>
      <w:r w:rsidRPr="00352D19">
        <w:rPr>
          <w:lang w:eastAsia="fr-FR"/>
        </w:rPr>
        <w:t>a</w:t>
      </w:r>
      <w:proofErr w:type="gramEnd"/>
      <w:r w:rsidRPr="00352D19">
        <w:rPr>
          <w:lang w:eastAsia="fr-FR"/>
        </w:rPr>
        <w:t xml:space="preserve"> son tour ces informations à ses voisins et ainsi de suite. C'est l'algorithme de </w:t>
      </w:r>
      <w:hyperlink r:id="rId8" w:history="1">
        <w:proofErr w:type="spellStart"/>
        <w:r w:rsidRPr="00352D19">
          <w:rPr>
            <w:color w:val="0000FF"/>
            <w:u w:val="single"/>
            <w:lang w:eastAsia="fr-FR"/>
          </w:rPr>
          <w:t>Belman</w:t>
        </w:r>
        <w:proofErr w:type="spellEnd"/>
        <w:r w:rsidRPr="00352D19">
          <w:rPr>
            <w:color w:val="0000FF"/>
            <w:u w:val="single"/>
            <w:lang w:eastAsia="fr-FR"/>
          </w:rPr>
          <w:t>-Ford</w:t>
        </w:r>
      </w:hyperlink>
      <w:r w:rsidRPr="00352D19">
        <w:rPr>
          <w:lang w:eastAsia="fr-FR"/>
        </w:rPr>
        <w:t xml:space="preserve"> : un des algorithmes de recherche de plus court chemin dans un graphe.</w:t>
      </w:r>
    </w:p>
    <w:p w:rsidR="00352D19" w:rsidRPr="00352D19" w:rsidRDefault="00352D19" w:rsidP="00352D19">
      <w:pPr>
        <w:pStyle w:val="Sansinterligne"/>
        <w:rPr>
          <w:lang w:eastAsia="fr-FR"/>
        </w:rPr>
      </w:pPr>
      <w:r w:rsidRPr="00352D19">
        <w:rPr>
          <w:lang w:eastAsia="fr-FR"/>
        </w:rPr>
        <w:t>A l'issue de quelques étapes, les tables se stabilisent et le routage est pleinement opérationnel. Le temps nécessaire à la stabilisation des tables est proportionnel au diamètre du graphe modélisant le réseau (c'est à dire au nombre maximal d'étapes nécessaires pour relier deux points quelconques du réseau).</w:t>
      </w:r>
    </w:p>
    <w:p w:rsidR="00352D19" w:rsidRDefault="00352D19" w:rsidP="00352D19">
      <w:pPr>
        <w:pStyle w:val="Sansinterligne"/>
      </w:pPr>
    </w:p>
    <w:p w:rsidR="00352D19" w:rsidRDefault="00352D19" w:rsidP="00352D19">
      <w:pPr>
        <w:pStyle w:val="Titre2"/>
      </w:pPr>
      <w:r>
        <w:t>Mise en œuvre</w:t>
      </w:r>
    </w:p>
    <w:p w:rsidR="00352D19" w:rsidRDefault="00352D19" w:rsidP="00352D19">
      <w:pPr>
        <w:pStyle w:val="Sansinterligne"/>
      </w:pPr>
      <w:r>
        <w:t>Considérons le réseau suivant qui relie</w:t>
      </w:r>
      <w:r w:rsidR="00426A59">
        <w:t xml:space="preserve"> deux réseaux d'une entreprise. Le réseau local 1 contient des postes de travail, le réseau 2 contient un serveur dans un centre de données.</w:t>
      </w:r>
    </w:p>
    <w:p w:rsidR="00426A59" w:rsidRDefault="00426A59" w:rsidP="00352D19">
      <w:pPr>
        <w:pStyle w:val="Sansinterligne"/>
      </w:pPr>
      <w:r>
        <w:t>Les routeurs R1 et R6 permettent d'accéder au réseau de l'entreprise. Les routeurs R2 à R5 sont des routeurs internes au réseau.</w:t>
      </w:r>
    </w:p>
    <w:p w:rsidR="00426A59" w:rsidRDefault="00426A59" w:rsidP="00426A59">
      <w:pPr>
        <w:pStyle w:val="Sansinterligne"/>
        <w:jc w:val="center"/>
      </w:pPr>
      <w:r>
        <w:rPr>
          <w:noProof/>
          <w:lang w:eastAsia="fr-FR"/>
        </w:rPr>
        <w:lastRenderedPageBreak/>
        <w:drawing>
          <wp:inline distT="0" distB="0" distL="0" distR="0">
            <wp:extent cx="5572903" cy="6287377"/>
            <wp:effectExtent l="0" t="0" r="889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72903" cy="6287377"/>
                    </a:xfrm>
                    <a:prstGeom prst="rect">
                      <a:avLst/>
                    </a:prstGeom>
                  </pic:spPr>
                </pic:pic>
              </a:graphicData>
            </a:graphic>
          </wp:inline>
        </w:drawing>
      </w:r>
    </w:p>
    <w:p w:rsidR="00426A59" w:rsidRDefault="00426A59" w:rsidP="00352D19">
      <w:pPr>
        <w:pStyle w:val="Sansinterligne"/>
      </w:pPr>
    </w:p>
    <w:p w:rsidR="00426A59" w:rsidRDefault="00426A59" w:rsidP="00352D19">
      <w:pPr>
        <w:pStyle w:val="Sansinterligne"/>
      </w:pPr>
      <w:r>
        <w:t>Nous allons nous intéresser à l'évolution des tables de routage des routeurs R1 et R3 sur lesquels a été activé le protocole RIP.</w:t>
      </w:r>
    </w:p>
    <w:p w:rsidR="00426A59" w:rsidRDefault="00B02BD4" w:rsidP="00352D19">
      <w:pPr>
        <w:pStyle w:val="Sansinterligne"/>
      </w:pPr>
      <w:r w:rsidRPr="004C4409">
        <w:rPr>
          <w:b/>
          <w:bCs/>
          <w:sz w:val="32"/>
          <w:szCs w:val="32"/>
        </w:rPr>
        <w:t>Etape 0.</w:t>
      </w:r>
      <w:r>
        <w:t xml:space="preserve"> Au démarrage les routeurs ne connaissent que leurs voisins directs. Les tables de routages de R1 et R3 ressemblent à ceci :</w:t>
      </w:r>
    </w:p>
    <w:p w:rsidR="00B02BD4" w:rsidRDefault="00A85CED" w:rsidP="00352D19">
      <w:pPr>
        <w:pStyle w:val="Sansinterligne"/>
      </w:pPr>
      <w:r>
        <w:rPr>
          <w:rFonts w:eastAsiaTheme="minorEastAsia" w:cs="Times New Roman"/>
          <w:noProof/>
          <w:szCs w:val="24"/>
        </w:rPr>
      </w:r>
      <w:r>
        <w:rPr>
          <w:rFonts w:eastAsiaTheme="minorEastAsia" w:cs="Times New Roman"/>
          <w:noProof/>
          <w:szCs w:val="24"/>
        </w:rPr>
        <w:pict>
          <v:shapetype id="_x0000_t202" coordsize="21600,21600" o:spt="202" path="m,l,21600r21600,l21600,xe">
            <v:stroke joinstyle="miter"/>
            <v:path gradientshapeok="t" o:connecttype="rect"/>
          </v:shapetype>
          <v:shape id="Zone de texte 9" o:spid="_x0000_s1048" type="#_x0000_t202" style="width:492.75pt;height:54pt;visibility:visible;mso-wrap-style:square;mso-left-percent:-10001;mso-top-percent:-10001;mso-position-horizontal:absolute;mso-position-horizontal-relative:char;mso-position-vertical:absolute;mso-position-vertical-relative:line;mso-left-percent:-10001;mso-top-percent:-10001;v-text-anchor:top" fillcolor="white [3201]" stroked="f" strokeweight=".5pt">
            <v:textbox>
              <w:txbxContent>
                <w:tbl>
                  <w:tblPr>
                    <w:tblStyle w:val="Grilledutableau"/>
                    <w:tblW w:w="0" w:type="auto"/>
                    <w:tblLook w:val="04A0" w:firstRow="1" w:lastRow="0" w:firstColumn="1" w:lastColumn="0" w:noHBand="0" w:noVBand="1"/>
                  </w:tblPr>
                  <w:tblGrid>
                    <w:gridCol w:w="910"/>
                    <w:gridCol w:w="1663"/>
                    <w:gridCol w:w="1163"/>
                    <w:gridCol w:w="1056"/>
                    <w:gridCol w:w="1125"/>
                    <w:gridCol w:w="2736"/>
                  </w:tblGrid>
                  <w:tr w:rsidR="00481D3E" w:rsidTr="004B023A">
                    <w:tc>
                      <w:tcPr>
                        <w:tcW w:w="910" w:type="dxa"/>
                      </w:tcPr>
                      <w:p w:rsidR="00481D3E" w:rsidRDefault="00481D3E" w:rsidP="00B02BD4">
                        <w:pPr>
                          <w:pStyle w:val="Sansinterligne"/>
                        </w:pPr>
                        <w:r>
                          <w:t>routeur</w:t>
                        </w:r>
                      </w:p>
                    </w:tc>
                    <w:tc>
                      <w:tcPr>
                        <w:tcW w:w="1663" w:type="dxa"/>
                      </w:tcPr>
                      <w:p w:rsidR="00481D3E" w:rsidRDefault="00481D3E" w:rsidP="00B02BD4">
                        <w:pPr>
                          <w:pStyle w:val="Sansinterligne"/>
                        </w:pPr>
                        <w:r>
                          <w:t>destination</w:t>
                        </w:r>
                      </w:p>
                    </w:tc>
                    <w:tc>
                      <w:tcPr>
                        <w:tcW w:w="1163" w:type="dxa"/>
                      </w:tcPr>
                      <w:p w:rsidR="00481D3E" w:rsidRDefault="00481D3E" w:rsidP="00B02BD4">
                        <w:pPr>
                          <w:pStyle w:val="Sansinterligne"/>
                        </w:pPr>
                        <w:r>
                          <w:t>passerelle</w:t>
                        </w:r>
                      </w:p>
                    </w:tc>
                    <w:tc>
                      <w:tcPr>
                        <w:tcW w:w="1056" w:type="dxa"/>
                      </w:tcPr>
                      <w:p w:rsidR="00481D3E" w:rsidRDefault="00481D3E" w:rsidP="00B02BD4">
                        <w:pPr>
                          <w:pStyle w:val="Sansinterligne"/>
                        </w:pPr>
                        <w:r>
                          <w:t>interface</w:t>
                        </w:r>
                      </w:p>
                    </w:tc>
                    <w:tc>
                      <w:tcPr>
                        <w:tcW w:w="1125" w:type="dxa"/>
                      </w:tcPr>
                      <w:p w:rsidR="00481D3E" w:rsidRDefault="00481D3E" w:rsidP="00B02BD4">
                        <w:pPr>
                          <w:pStyle w:val="Sansinterligne"/>
                        </w:pPr>
                        <w:r>
                          <w:t>Nb sauts</w:t>
                        </w:r>
                      </w:p>
                    </w:tc>
                    <w:tc>
                      <w:tcPr>
                        <w:tcW w:w="2736" w:type="dxa"/>
                      </w:tcPr>
                      <w:p w:rsidR="00481D3E" w:rsidRDefault="00481D3E" w:rsidP="00B02BD4">
                        <w:pPr>
                          <w:pStyle w:val="Sansinterligne"/>
                        </w:pPr>
                        <w:r>
                          <w:t>remarques</w:t>
                        </w:r>
                      </w:p>
                    </w:tc>
                  </w:tr>
                  <w:tr w:rsidR="00481D3E" w:rsidTr="004B023A">
                    <w:tc>
                      <w:tcPr>
                        <w:tcW w:w="910" w:type="dxa"/>
                        <w:vMerge w:val="restart"/>
                        <w:vAlign w:val="center"/>
                      </w:tcPr>
                      <w:p w:rsidR="00481D3E" w:rsidRDefault="00481D3E" w:rsidP="00B02BD4">
                        <w:pPr>
                          <w:pStyle w:val="Sansinterligne"/>
                          <w:jc w:val="center"/>
                        </w:pPr>
                        <w:r>
                          <w:t>R1</w:t>
                        </w:r>
                      </w:p>
                    </w:tc>
                    <w:tc>
                      <w:tcPr>
                        <w:tcW w:w="1663" w:type="dxa"/>
                      </w:tcPr>
                      <w:p w:rsidR="00481D3E" w:rsidRDefault="00481D3E" w:rsidP="00B02BD4">
                        <w:pPr>
                          <w:pStyle w:val="Sansinterligne"/>
                        </w:pPr>
                        <w:r>
                          <w:t>192.168.1.0/24</w:t>
                        </w:r>
                      </w:p>
                    </w:tc>
                    <w:tc>
                      <w:tcPr>
                        <w:tcW w:w="1163" w:type="dxa"/>
                      </w:tcPr>
                      <w:p w:rsidR="00481D3E" w:rsidRDefault="00481D3E" w:rsidP="00B02BD4">
                        <w:pPr>
                          <w:pStyle w:val="Sansinterligne"/>
                        </w:pPr>
                      </w:p>
                    </w:tc>
                    <w:tc>
                      <w:tcPr>
                        <w:tcW w:w="1056" w:type="dxa"/>
                      </w:tcPr>
                      <w:p w:rsidR="00481D3E" w:rsidRDefault="00481D3E" w:rsidP="00B02BD4">
                        <w:pPr>
                          <w:pStyle w:val="Sansinterligne"/>
                        </w:pPr>
                        <w:r>
                          <w:t>wifi</w:t>
                        </w:r>
                      </w:p>
                    </w:tc>
                    <w:tc>
                      <w:tcPr>
                        <w:tcW w:w="1125" w:type="dxa"/>
                        <w:vAlign w:val="center"/>
                      </w:tcPr>
                      <w:p w:rsidR="00481D3E" w:rsidRDefault="00481D3E" w:rsidP="004C4409">
                        <w:pPr>
                          <w:pStyle w:val="Sansinterligne"/>
                          <w:jc w:val="center"/>
                        </w:pPr>
                        <w:r>
                          <w:t>1</w:t>
                        </w:r>
                      </w:p>
                    </w:tc>
                    <w:tc>
                      <w:tcPr>
                        <w:tcW w:w="2736" w:type="dxa"/>
                      </w:tcPr>
                      <w:p w:rsidR="00481D3E" w:rsidRDefault="00481D3E" w:rsidP="00B02BD4">
                        <w:pPr>
                          <w:pStyle w:val="Sansinterligne"/>
                        </w:pPr>
                        <w:r>
                          <w:t>Vers les postes de travail</w:t>
                        </w:r>
                      </w:p>
                    </w:tc>
                  </w:tr>
                  <w:tr w:rsidR="00481D3E" w:rsidTr="004B023A">
                    <w:tc>
                      <w:tcPr>
                        <w:tcW w:w="910" w:type="dxa"/>
                        <w:vMerge/>
                      </w:tcPr>
                      <w:p w:rsidR="00481D3E" w:rsidRDefault="00481D3E" w:rsidP="00B02BD4">
                        <w:pPr>
                          <w:pStyle w:val="Sansinterligne"/>
                        </w:pPr>
                      </w:p>
                    </w:tc>
                    <w:tc>
                      <w:tcPr>
                        <w:tcW w:w="1663" w:type="dxa"/>
                      </w:tcPr>
                      <w:p w:rsidR="00481D3E" w:rsidRDefault="00481D3E" w:rsidP="00B02BD4">
                        <w:pPr>
                          <w:pStyle w:val="Sansinterligne"/>
                        </w:pPr>
                        <w:r>
                          <w:t>172.16.0.0/24</w:t>
                        </w:r>
                      </w:p>
                    </w:tc>
                    <w:tc>
                      <w:tcPr>
                        <w:tcW w:w="1163" w:type="dxa"/>
                      </w:tcPr>
                      <w:p w:rsidR="00481D3E" w:rsidRDefault="00481D3E" w:rsidP="00B02BD4">
                        <w:pPr>
                          <w:pStyle w:val="Sansinterligne"/>
                        </w:pPr>
                      </w:p>
                    </w:tc>
                    <w:tc>
                      <w:tcPr>
                        <w:tcW w:w="1056" w:type="dxa"/>
                      </w:tcPr>
                      <w:p w:rsidR="00481D3E" w:rsidRDefault="00481D3E" w:rsidP="00B02BD4">
                        <w:pPr>
                          <w:pStyle w:val="Sansinterligne"/>
                        </w:pPr>
                        <w:r>
                          <w:t>ethernet</w:t>
                        </w:r>
                      </w:p>
                    </w:tc>
                    <w:tc>
                      <w:tcPr>
                        <w:tcW w:w="1125" w:type="dxa"/>
                        <w:vAlign w:val="center"/>
                      </w:tcPr>
                      <w:p w:rsidR="00481D3E" w:rsidRDefault="00481D3E" w:rsidP="004C4409">
                        <w:pPr>
                          <w:pStyle w:val="Sansinterligne"/>
                          <w:jc w:val="center"/>
                        </w:pPr>
                        <w:r>
                          <w:t>1</w:t>
                        </w:r>
                      </w:p>
                    </w:tc>
                    <w:tc>
                      <w:tcPr>
                        <w:tcW w:w="2736" w:type="dxa"/>
                      </w:tcPr>
                      <w:p w:rsidR="00481D3E" w:rsidRDefault="00481D3E" w:rsidP="00B02BD4">
                        <w:pPr>
                          <w:pStyle w:val="Sansinterligne"/>
                        </w:pPr>
                        <w:r>
                          <w:t>Vers R3</w:t>
                        </w:r>
                      </w:p>
                    </w:tc>
                  </w:tr>
                </w:tbl>
                <w:p w:rsidR="00481D3E" w:rsidRDefault="00481D3E"/>
              </w:txbxContent>
            </v:textbox>
            <w10:anchorlock/>
          </v:shape>
        </w:pict>
      </w:r>
    </w:p>
    <w:p w:rsidR="00B02BD4" w:rsidRDefault="004C4409" w:rsidP="00352D19">
      <w:pPr>
        <w:pStyle w:val="Sansinterligne"/>
      </w:pPr>
      <w:r>
        <w:t>Pas de passerelle puisque la communication est directe.</w:t>
      </w:r>
    </w:p>
    <w:p w:rsidR="004C4409" w:rsidRDefault="004C4409" w:rsidP="00352D19">
      <w:pPr>
        <w:pStyle w:val="Sansinterligne"/>
      </w:pPr>
      <w:r>
        <w:t>Chaque sous-réseau utilise une interface spécifique, nous supposerons que les postes de travail sont reliés par wifi.</w:t>
      </w:r>
    </w:p>
    <w:p w:rsidR="004C4409" w:rsidRDefault="004C4409" w:rsidP="004C4409">
      <w:pPr>
        <w:pStyle w:val="Titre3"/>
        <w:shd w:val="clear" w:color="auto" w:fill="D9D9D9" w:themeFill="background1" w:themeFillShade="D9"/>
      </w:pPr>
      <w:r>
        <w:t>Exercice1 (à faire)</w:t>
      </w:r>
    </w:p>
    <w:p w:rsidR="004C4409" w:rsidRDefault="004C4409" w:rsidP="004C4409">
      <w:pPr>
        <w:pStyle w:val="Sansinterligne"/>
        <w:shd w:val="clear" w:color="auto" w:fill="D9D9D9" w:themeFill="background1" w:themeFillShade="D9"/>
        <w:ind w:left="425"/>
      </w:pPr>
      <w:r>
        <w:t>Donner la table de routage du routeur R3 à l'étape 0</w:t>
      </w:r>
    </w:p>
    <w:p w:rsidR="004C4409" w:rsidRDefault="004C4409" w:rsidP="004C4409">
      <w:pPr>
        <w:pStyle w:val="Sansinterligne"/>
      </w:pPr>
    </w:p>
    <w:p w:rsidR="004C4409" w:rsidRPr="004C4409" w:rsidRDefault="004C4409" w:rsidP="004C4409">
      <w:pPr>
        <w:pStyle w:val="Titre3"/>
        <w:shd w:val="clear" w:color="auto" w:fill="DBE5F1" w:themeFill="accent1" w:themeFillTint="33"/>
      </w:pPr>
      <w:r>
        <w:lastRenderedPageBreak/>
        <w:t>Solution exercice 1</w:t>
      </w:r>
    </w:p>
    <w:p w:rsidR="00B02BD4" w:rsidRDefault="00A85CED" w:rsidP="004C4409">
      <w:pPr>
        <w:pStyle w:val="Sansinterligne"/>
        <w:shd w:val="clear" w:color="auto" w:fill="DBE5F1" w:themeFill="accent1" w:themeFillTint="33"/>
      </w:pPr>
      <w:r>
        <w:rPr>
          <w:rFonts w:eastAsiaTheme="minorEastAsia" w:cs="Times New Roman"/>
          <w:noProof/>
          <w:szCs w:val="24"/>
        </w:rPr>
      </w:r>
      <w:r>
        <w:rPr>
          <w:rFonts w:eastAsiaTheme="minorEastAsia" w:cs="Times New Roman"/>
          <w:noProof/>
          <w:szCs w:val="24"/>
        </w:rPr>
        <w:pict>
          <v:shape id="Zone de texte 3" o:spid="_x0000_s1047" type="#_x0000_t202" style="width:377.25pt;height:81.75pt;visibility:visible;mso-wrap-style:square;mso-left-percent:-10001;mso-top-percent:-10001;mso-position-horizontal:absolute;mso-position-horizontal-relative:char;mso-position-vertical:absolute;mso-position-vertical-relative:line;mso-left-percent:-10001;mso-top-percent:-10001;v-text-anchor:top" fillcolor="#dbe5f1 [660]" stroked="f" strokeweight=".5pt">
            <v:textbox>
              <w:txbxContent>
                <w:tbl>
                  <w:tblPr>
                    <w:tblStyle w:val="Grilledutableau"/>
                    <w:tblW w:w="0" w:type="auto"/>
                    <w:tblLook w:val="04A0" w:firstRow="1" w:lastRow="0" w:firstColumn="1" w:lastColumn="0" w:noHBand="0" w:noVBand="1"/>
                  </w:tblPr>
                  <w:tblGrid>
                    <w:gridCol w:w="910"/>
                    <w:gridCol w:w="1663"/>
                    <w:gridCol w:w="1163"/>
                    <w:gridCol w:w="1056"/>
                    <w:gridCol w:w="1125"/>
                    <w:gridCol w:w="1308"/>
                  </w:tblGrid>
                  <w:tr w:rsidR="00481D3E" w:rsidTr="00C03E8D">
                    <w:tc>
                      <w:tcPr>
                        <w:tcW w:w="910" w:type="dxa"/>
                      </w:tcPr>
                      <w:p w:rsidR="00481D3E" w:rsidRDefault="00481D3E" w:rsidP="00B02BD4">
                        <w:pPr>
                          <w:pStyle w:val="Sansinterligne"/>
                        </w:pPr>
                        <w:r>
                          <w:t>routeur</w:t>
                        </w:r>
                      </w:p>
                    </w:tc>
                    <w:tc>
                      <w:tcPr>
                        <w:tcW w:w="1663" w:type="dxa"/>
                      </w:tcPr>
                      <w:p w:rsidR="00481D3E" w:rsidRDefault="00481D3E" w:rsidP="00B02BD4">
                        <w:pPr>
                          <w:pStyle w:val="Sansinterligne"/>
                        </w:pPr>
                        <w:r>
                          <w:t>destination</w:t>
                        </w:r>
                      </w:p>
                    </w:tc>
                    <w:tc>
                      <w:tcPr>
                        <w:tcW w:w="1163" w:type="dxa"/>
                      </w:tcPr>
                      <w:p w:rsidR="00481D3E" w:rsidRDefault="00481D3E" w:rsidP="00B02BD4">
                        <w:pPr>
                          <w:pStyle w:val="Sansinterligne"/>
                        </w:pPr>
                        <w:r>
                          <w:t>passerelle</w:t>
                        </w:r>
                      </w:p>
                    </w:tc>
                    <w:tc>
                      <w:tcPr>
                        <w:tcW w:w="1056" w:type="dxa"/>
                      </w:tcPr>
                      <w:p w:rsidR="00481D3E" w:rsidRDefault="00481D3E" w:rsidP="00B02BD4">
                        <w:pPr>
                          <w:pStyle w:val="Sansinterligne"/>
                        </w:pPr>
                        <w:r>
                          <w:t>interface</w:t>
                        </w:r>
                      </w:p>
                    </w:tc>
                    <w:tc>
                      <w:tcPr>
                        <w:tcW w:w="1125" w:type="dxa"/>
                      </w:tcPr>
                      <w:p w:rsidR="00481D3E" w:rsidRDefault="00481D3E" w:rsidP="00B02BD4">
                        <w:pPr>
                          <w:pStyle w:val="Sansinterligne"/>
                        </w:pPr>
                        <w:r>
                          <w:t>Nb sauts</w:t>
                        </w:r>
                      </w:p>
                    </w:tc>
                    <w:tc>
                      <w:tcPr>
                        <w:tcW w:w="1308" w:type="dxa"/>
                      </w:tcPr>
                      <w:p w:rsidR="00481D3E" w:rsidRDefault="00481D3E" w:rsidP="00B02BD4">
                        <w:pPr>
                          <w:pStyle w:val="Sansinterligne"/>
                        </w:pPr>
                        <w:r>
                          <w:t>remarques</w:t>
                        </w:r>
                      </w:p>
                    </w:tc>
                  </w:tr>
                  <w:tr w:rsidR="00481D3E" w:rsidTr="00C03E8D">
                    <w:tc>
                      <w:tcPr>
                        <w:tcW w:w="910" w:type="dxa"/>
                        <w:vMerge w:val="restart"/>
                        <w:vAlign w:val="center"/>
                      </w:tcPr>
                      <w:p w:rsidR="00481D3E" w:rsidRDefault="00481D3E" w:rsidP="00B02BD4">
                        <w:pPr>
                          <w:pStyle w:val="Sansinterligne"/>
                          <w:jc w:val="center"/>
                        </w:pPr>
                        <w:r>
                          <w:t>R3</w:t>
                        </w:r>
                      </w:p>
                    </w:tc>
                    <w:tc>
                      <w:tcPr>
                        <w:tcW w:w="1663" w:type="dxa"/>
                      </w:tcPr>
                      <w:p w:rsidR="00481D3E" w:rsidRDefault="00481D3E" w:rsidP="00B02BD4">
                        <w:pPr>
                          <w:pStyle w:val="Sansinterligne"/>
                        </w:pPr>
                        <w:r>
                          <w:t>172.16.0.0/24</w:t>
                        </w:r>
                      </w:p>
                    </w:tc>
                    <w:tc>
                      <w:tcPr>
                        <w:tcW w:w="1163" w:type="dxa"/>
                      </w:tcPr>
                      <w:p w:rsidR="00481D3E" w:rsidRDefault="00481D3E" w:rsidP="00B02BD4">
                        <w:pPr>
                          <w:pStyle w:val="Sansinterligne"/>
                        </w:pPr>
                      </w:p>
                    </w:tc>
                    <w:tc>
                      <w:tcPr>
                        <w:tcW w:w="1056" w:type="dxa"/>
                      </w:tcPr>
                      <w:p w:rsidR="00481D3E" w:rsidRDefault="00481D3E" w:rsidP="00B02BD4">
                        <w:pPr>
                          <w:pStyle w:val="Sansinterligne"/>
                        </w:pPr>
                        <w:r>
                          <w:t>Eth 0</w:t>
                        </w:r>
                      </w:p>
                    </w:tc>
                    <w:tc>
                      <w:tcPr>
                        <w:tcW w:w="1125" w:type="dxa"/>
                        <w:vAlign w:val="center"/>
                      </w:tcPr>
                      <w:p w:rsidR="00481D3E" w:rsidRDefault="00481D3E" w:rsidP="004C4409">
                        <w:pPr>
                          <w:pStyle w:val="Sansinterligne"/>
                          <w:jc w:val="center"/>
                        </w:pPr>
                        <w:r>
                          <w:t>1</w:t>
                        </w:r>
                      </w:p>
                    </w:tc>
                    <w:tc>
                      <w:tcPr>
                        <w:tcW w:w="1308" w:type="dxa"/>
                      </w:tcPr>
                      <w:p w:rsidR="00481D3E" w:rsidRDefault="00481D3E" w:rsidP="00B02BD4">
                        <w:pPr>
                          <w:pStyle w:val="Sansinterligne"/>
                        </w:pPr>
                        <w:r>
                          <w:t>Vers R1</w:t>
                        </w:r>
                      </w:p>
                    </w:tc>
                  </w:tr>
                  <w:tr w:rsidR="00481D3E" w:rsidTr="00C03E8D">
                    <w:tc>
                      <w:tcPr>
                        <w:tcW w:w="910" w:type="dxa"/>
                        <w:vMerge/>
                      </w:tcPr>
                      <w:p w:rsidR="00481D3E" w:rsidRDefault="00481D3E" w:rsidP="00B02BD4">
                        <w:pPr>
                          <w:pStyle w:val="Sansinterligne"/>
                        </w:pPr>
                      </w:p>
                    </w:tc>
                    <w:tc>
                      <w:tcPr>
                        <w:tcW w:w="1663" w:type="dxa"/>
                      </w:tcPr>
                      <w:p w:rsidR="00481D3E" w:rsidRDefault="00481D3E" w:rsidP="00B02BD4">
                        <w:pPr>
                          <w:pStyle w:val="Sansinterligne"/>
                        </w:pPr>
                        <w:r>
                          <w:t>172.16.1.0/24</w:t>
                        </w:r>
                      </w:p>
                    </w:tc>
                    <w:tc>
                      <w:tcPr>
                        <w:tcW w:w="1163" w:type="dxa"/>
                      </w:tcPr>
                      <w:p w:rsidR="00481D3E" w:rsidRDefault="00481D3E" w:rsidP="00B02BD4">
                        <w:pPr>
                          <w:pStyle w:val="Sansinterligne"/>
                        </w:pPr>
                      </w:p>
                    </w:tc>
                    <w:tc>
                      <w:tcPr>
                        <w:tcW w:w="1056" w:type="dxa"/>
                      </w:tcPr>
                      <w:p w:rsidR="00481D3E" w:rsidRDefault="00481D3E" w:rsidP="00B02BD4">
                        <w:pPr>
                          <w:pStyle w:val="Sansinterligne"/>
                        </w:pPr>
                        <w:r>
                          <w:t>Eth 1</w:t>
                        </w:r>
                      </w:p>
                    </w:tc>
                    <w:tc>
                      <w:tcPr>
                        <w:tcW w:w="1125" w:type="dxa"/>
                        <w:vAlign w:val="center"/>
                      </w:tcPr>
                      <w:p w:rsidR="00481D3E" w:rsidRDefault="00481D3E" w:rsidP="004C4409">
                        <w:pPr>
                          <w:pStyle w:val="Sansinterligne"/>
                          <w:jc w:val="center"/>
                        </w:pPr>
                        <w:r>
                          <w:t>1</w:t>
                        </w:r>
                      </w:p>
                    </w:tc>
                    <w:tc>
                      <w:tcPr>
                        <w:tcW w:w="1308" w:type="dxa"/>
                      </w:tcPr>
                      <w:p w:rsidR="00481D3E" w:rsidRDefault="00481D3E" w:rsidP="00B02BD4">
                        <w:pPr>
                          <w:pStyle w:val="Sansinterligne"/>
                        </w:pPr>
                        <w:r>
                          <w:t>Vers R2</w:t>
                        </w:r>
                      </w:p>
                    </w:tc>
                  </w:tr>
                  <w:tr w:rsidR="00481D3E" w:rsidTr="00C03E8D">
                    <w:tc>
                      <w:tcPr>
                        <w:tcW w:w="910" w:type="dxa"/>
                        <w:vMerge/>
                      </w:tcPr>
                      <w:p w:rsidR="00481D3E" w:rsidRDefault="00481D3E" w:rsidP="00B02BD4">
                        <w:pPr>
                          <w:pStyle w:val="Sansinterligne"/>
                        </w:pPr>
                      </w:p>
                    </w:tc>
                    <w:tc>
                      <w:tcPr>
                        <w:tcW w:w="1663" w:type="dxa"/>
                      </w:tcPr>
                      <w:p w:rsidR="00481D3E" w:rsidRDefault="00481D3E" w:rsidP="00B02BD4">
                        <w:pPr>
                          <w:pStyle w:val="Sansinterligne"/>
                        </w:pPr>
                        <w:r>
                          <w:t>172.16.3.0/24</w:t>
                        </w:r>
                      </w:p>
                    </w:tc>
                    <w:tc>
                      <w:tcPr>
                        <w:tcW w:w="1163" w:type="dxa"/>
                      </w:tcPr>
                      <w:p w:rsidR="00481D3E" w:rsidRDefault="00481D3E" w:rsidP="00B02BD4">
                        <w:pPr>
                          <w:pStyle w:val="Sansinterligne"/>
                        </w:pPr>
                      </w:p>
                    </w:tc>
                    <w:tc>
                      <w:tcPr>
                        <w:tcW w:w="1056" w:type="dxa"/>
                      </w:tcPr>
                      <w:p w:rsidR="00481D3E" w:rsidRDefault="00481D3E" w:rsidP="00B02BD4">
                        <w:pPr>
                          <w:pStyle w:val="Sansinterligne"/>
                        </w:pPr>
                        <w:r>
                          <w:t>Eth 2</w:t>
                        </w:r>
                      </w:p>
                    </w:tc>
                    <w:tc>
                      <w:tcPr>
                        <w:tcW w:w="1125" w:type="dxa"/>
                        <w:vAlign w:val="center"/>
                      </w:tcPr>
                      <w:p w:rsidR="00481D3E" w:rsidRDefault="00481D3E" w:rsidP="004C4409">
                        <w:pPr>
                          <w:pStyle w:val="Sansinterligne"/>
                          <w:jc w:val="center"/>
                        </w:pPr>
                        <w:r>
                          <w:t>1</w:t>
                        </w:r>
                      </w:p>
                    </w:tc>
                    <w:tc>
                      <w:tcPr>
                        <w:tcW w:w="1308" w:type="dxa"/>
                      </w:tcPr>
                      <w:p w:rsidR="00481D3E" w:rsidRDefault="00481D3E" w:rsidP="00B02BD4">
                        <w:pPr>
                          <w:pStyle w:val="Sansinterligne"/>
                        </w:pPr>
                        <w:r>
                          <w:t>Vers R4</w:t>
                        </w:r>
                      </w:p>
                    </w:tc>
                  </w:tr>
                  <w:tr w:rsidR="00481D3E" w:rsidTr="00C03E8D">
                    <w:tc>
                      <w:tcPr>
                        <w:tcW w:w="910" w:type="dxa"/>
                        <w:vMerge/>
                      </w:tcPr>
                      <w:p w:rsidR="00481D3E" w:rsidRDefault="00481D3E" w:rsidP="00B02BD4">
                        <w:pPr>
                          <w:pStyle w:val="Sansinterligne"/>
                        </w:pPr>
                      </w:p>
                    </w:tc>
                    <w:tc>
                      <w:tcPr>
                        <w:tcW w:w="1663" w:type="dxa"/>
                      </w:tcPr>
                      <w:p w:rsidR="00481D3E" w:rsidRDefault="00481D3E" w:rsidP="00B02BD4">
                        <w:pPr>
                          <w:pStyle w:val="Sansinterligne"/>
                        </w:pPr>
                        <w:r>
                          <w:t>172.16.6.0/24</w:t>
                        </w:r>
                      </w:p>
                    </w:tc>
                    <w:tc>
                      <w:tcPr>
                        <w:tcW w:w="1163" w:type="dxa"/>
                      </w:tcPr>
                      <w:p w:rsidR="00481D3E" w:rsidRDefault="00481D3E" w:rsidP="00B02BD4">
                        <w:pPr>
                          <w:pStyle w:val="Sansinterligne"/>
                        </w:pPr>
                      </w:p>
                    </w:tc>
                    <w:tc>
                      <w:tcPr>
                        <w:tcW w:w="1056" w:type="dxa"/>
                      </w:tcPr>
                      <w:p w:rsidR="00481D3E" w:rsidRDefault="00481D3E" w:rsidP="00B02BD4">
                        <w:pPr>
                          <w:pStyle w:val="Sansinterligne"/>
                        </w:pPr>
                        <w:r>
                          <w:t>Eth3</w:t>
                        </w:r>
                      </w:p>
                    </w:tc>
                    <w:tc>
                      <w:tcPr>
                        <w:tcW w:w="1125" w:type="dxa"/>
                        <w:vAlign w:val="center"/>
                      </w:tcPr>
                      <w:p w:rsidR="00481D3E" w:rsidRDefault="00481D3E" w:rsidP="004C4409">
                        <w:pPr>
                          <w:pStyle w:val="Sansinterligne"/>
                          <w:jc w:val="center"/>
                        </w:pPr>
                        <w:r>
                          <w:t>1</w:t>
                        </w:r>
                      </w:p>
                    </w:tc>
                    <w:tc>
                      <w:tcPr>
                        <w:tcW w:w="1308" w:type="dxa"/>
                      </w:tcPr>
                      <w:p w:rsidR="00481D3E" w:rsidRDefault="00481D3E" w:rsidP="00B02BD4">
                        <w:pPr>
                          <w:pStyle w:val="Sansinterligne"/>
                        </w:pPr>
                        <w:r>
                          <w:t>Vers R5</w:t>
                        </w:r>
                      </w:p>
                    </w:tc>
                  </w:tr>
                </w:tbl>
                <w:p w:rsidR="00481D3E" w:rsidRDefault="00481D3E" w:rsidP="00B02BD4"/>
              </w:txbxContent>
            </v:textbox>
            <w10:anchorlock/>
          </v:shape>
        </w:pict>
      </w:r>
    </w:p>
    <w:p w:rsidR="004C4409" w:rsidRDefault="004C4409" w:rsidP="00352D19">
      <w:pPr>
        <w:pStyle w:val="Sansinterligne"/>
      </w:pPr>
    </w:p>
    <w:p w:rsidR="004C4409" w:rsidRDefault="004C4409" w:rsidP="00352D19">
      <w:pPr>
        <w:pStyle w:val="Sansinterligne"/>
      </w:pPr>
      <w:r w:rsidRPr="00FC2121">
        <w:rPr>
          <w:b/>
          <w:bCs/>
          <w:sz w:val="32"/>
          <w:szCs w:val="32"/>
        </w:rPr>
        <w:t>Etape 1.</w:t>
      </w:r>
      <w:r>
        <w:rPr>
          <w:b/>
          <w:bCs/>
        </w:rPr>
        <w:t xml:space="preserve"> </w:t>
      </w:r>
      <w:r>
        <w:t>Au bout de 30 secondes</w:t>
      </w:r>
      <w:r w:rsidR="00B42771">
        <w:t>, premier échange des tables de routages entre voisins.</w:t>
      </w:r>
    </w:p>
    <w:p w:rsidR="00B42771" w:rsidRDefault="00A85CED" w:rsidP="00B42771">
      <w:pPr>
        <w:pStyle w:val="Sansinterligne"/>
        <w:spacing w:before="120" w:after="120"/>
      </w:pPr>
      <w:r>
        <w:rPr>
          <w:noProof/>
        </w:rPr>
      </w:r>
      <w:r>
        <w:rPr>
          <w:noProof/>
        </w:rPr>
        <w:pict>
          <v:shape id="Zone de texte 4" o:spid="_x0000_s1046" type="#_x0000_t202" style="width:500.25pt;height:209.25pt;visibility:visible;mso-wrap-style:square;mso-left-percent:-10001;mso-top-percent:-10001;mso-position-horizontal:absolute;mso-position-horizontal-relative:char;mso-position-vertical:absolute;mso-position-vertical-relative:line;mso-left-percent:-10001;mso-top-percent:-10001;v-text-anchor:top" fillcolor="#e5b8b7 [1301]" strokecolor="red" strokeweight="2.25pt">
            <v:textbox>
              <w:txbxContent>
                <w:p w:rsidR="00481D3E" w:rsidRPr="00B42771" w:rsidRDefault="00481D3E" w:rsidP="00FB3054">
                  <w:pPr>
                    <w:pStyle w:val="Sansinterligne"/>
                    <w:rPr>
                      <w:rFonts w:ascii="Consolas" w:hAnsi="Consolas"/>
                      <w:b/>
                      <w:bCs/>
                    </w:rPr>
                  </w:pPr>
                  <w:r w:rsidRPr="00B42771">
                    <w:rPr>
                      <w:rFonts w:ascii="Consolas" w:hAnsi="Consolas"/>
                      <w:b/>
                      <w:bCs/>
                    </w:rPr>
                    <w:t>Principe de l'algorithme RIP</w:t>
                  </w:r>
                </w:p>
                <w:p w:rsidR="00481D3E" w:rsidRDefault="00481D3E" w:rsidP="00FB3054">
                  <w:pPr>
                    <w:pStyle w:val="Sansinterligne"/>
                    <w:rPr>
                      <w:rFonts w:ascii="Consolas" w:hAnsi="Consolas"/>
                    </w:rPr>
                  </w:pPr>
                  <w:r>
                    <w:rPr>
                      <w:rFonts w:ascii="Consolas" w:hAnsi="Consolas"/>
                    </w:rPr>
                    <w:t>Lorsqu'un routeur reçoit une nouvelle table de routage de la part d'un voisin, quatre possibilités :</w:t>
                  </w:r>
                </w:p>
                <w:p w:rsidR="00481D3E" w:rsidRDefault="00481D3E" w:rsidP="00B42771">
                  <w:pPr>
                    <w:pStyle w:val="Sansinterligne"/>
                    <w:numPr>
                      <w:ilvl w:val="0"/>
                      <w:numId w:val="9"/>
                    </w:numPr>
                    <w:rPr>
                      <w:rFonts w:ascii="Consolas" w:hAnsi="Consolas"/>
                    </w:rPr>
                  </w:pPr>
                  <w:r>
                    <w:rPr>
                      <w:rFonts w:ascii="Consolas" w:hAnsi="Consolas"/>
                    </w:rPr>
                    <w:t xml:space="preserve">Il découvre une route vers un nouveau </w:t>
                  </w:r>
                  <w:r w:rsidRPr="00B42771">
                    <w:rPr>
                      <w:rFonts w:ascii="Consolas" w:hAnsi="Consolas"/>
                      <w:b/>
                      <w:bCs/>
                    </w:rPr>
                    <w:t>réseau inconnu</w:t>
                  </w:r>
                </w:p>
                <w:p w:rsidR="00481D3E" w:rsidRDefault="00481D3E" w:rsidP="00B42771">
                  <w:pPr>
                    <w:pStyle w:val="Sansinterligne"/>
                    <w:numPr>
                      <w:ilvl w:val="0"/>
                      <w:numId w:val="7"/>
                    </w:numPr>
                    <w:ind w:left="1208" w:hanging="357"/>
                    <w:rPr>
                      <w:rFonts w:ascii="Consolas" w:hAnsi="Consolas"/>
                    </w:rPr>
                  </w:pPr>
                  <w:r>
                    <w:rPr>
                      <w:rFonts w:ascii="Consolas" w:hAnsi="Consolas"/>
                    </w:rPr>
                    <w:t>Il l'ajoute à sa table</w:t>
                  </w:r>
                </w:p>
                <w:p w:rsidR="00481D3E" w:rsidRDefault="00481D3E" w:rsidP="00B42771">
                  <w:pPr>
                    <w:pStyle w:val="Sansinterligne"/>
                    <w:numPr>
                      <w:ilvl w:val="0"/>
                      <w:numId w:val="6"/>
                    </w:numPr>
                    <w:rPr>
                      <w:rFonts w:ascii="Consolas" w:hAnsi="Consolas"/>
                    </w:rPr>
                  </w:pPr>
                  <w:r>
                    <w:rPr>
                      <w:rFonts w:ascii="Consolas" w:hAnsi="Consolas"/>
                    </w:rPr>
                    <w:t xml:space="preserve">Il découvre une route vers un </w:t>
                  </w:r>
                  <w:r w:rsidRPr="00B42771">
                    <w:rPr>
                      <w:rFonts w:ascii="Consolas" w:hAnsi="Consolas"/>
                      <w:b/>
                      <w:bCs/>
                    </w:rPr>
                    <w:t>réseau connu</w:t>
                  </w:r>
                  <w:r>
                    <w:rPr>
                      <w:rFonts w:ascii="Consolas" w:hAnsi="Consolas"/>
                    </w:rPr>
                    <w:t xml:space="preserve">, </w:t>
                  </w:r>
                  <w:r w:rsidRPr="00B42771">
                    <w:rPr>
                      <w:rFonts w:ascii="Consolas" w:hAnsi="Consolas"/>
                      <w:b/>
                      <w:bCs/>
                    </w:rPr>
                    <w:t>plus courte</w:t>
                  </w:r>
                  <w:r>
                    <w:rPr>
                      <w:rFonts w:ascii="Consolas" w:hAnsi="Consolas"/>
                    </w:rPr>
                    <w:t xml:space="preserve"> que celle qu'il possède déjà</w:t>
                  </w:r>
                </w:p>
                <w:p w:rsidR="00481D3E" w:rsidRDefault="00481D3E" w:rsidP="00B42771">
                  <w:pPr>
                    <w:pStyle w:val="Sansinterligne"/>
                    <w:numPr>
                      <w:ilvl w:val="0"/>
                      <w:numId w:val="7"/>
                    </w:numPr>
                    <w:ind w:left="1151" w:hanging="357"/>
                    <w:rPr>
                      <w:rFonts w:ascii="Consolas" w:hAnsi="Consolas"/>
                    </w:rPr>
                  </w:pPr>
                  <w:r>
                    <w:rPr>
                      <w:rFonts w:ascii="Consolas" w:hAnsi="Consolas"/>
                    </w:rPr>
                    <w:t>Il actualise sa table</w:t>
                  </w:r>
                </w:p>
                <w:p w:rsidR="00481D3E" w:rsidRDefault="00481D3E" w:rsidP="00B42771">
                  <w:pPr>
                    <w:pStyle w:val="Sansinterligne"/>
                    <w:numPr>
                      <w:ilvl w:val="0"/>
                      <w:numId w:val="6"/>
                    </w:numPr>
                    <w:rPr>
                      <w:rFonts w:ascii="Consolas" w:hAnsi="Consolas"/>
                    </w:rPr>
                  </w:pPr>
                  <w:r>
                    <w:rPr>
                      <w:rFonts w:ascii="Consolas" w:hAnsi="Consolas"/>
                    </w:rPr>
                    <w:t>Il découvre une route vers un réseau connu, plus longue que celle qu'il possède déjà</w:t>
                  </w:r>
                </w:p>
                <w:p w:rsidR="00481D3E" w:rsidRDefault="00481D3E" w:rsidP="00B42771">
                  <w:pPr>
                    <w:pStyle w:val="Sansinterligne"/>
                    <w:numPr>
                      <w:ilvl w:val="0"/>
                      <w:numId w:val="7"/>
                    </w:numPr>
                    <w:ind w:left="1151" w:hanging="357"/>
                    <w:rPr>
                      <w:rFonts w:ascii="Consolas" w:hAnsi="Consolas"/>
                    </w:rPr>
                  </w:pPr>
                  <w:r>
                    <w:rPr>
                      <w:rFonts w:ascii="Consolas" w:hAnsi="Consolas"/>
                    </w:rPr>
                    <w:t>Il ignore cette route</w:t>
                  </w:r>
                </w:p>
                <w:p w:rsidR="00481D3E" w:rsidRDefault="00481D3E" w:rsidP="00B42771">
                  <w:pPr>
                    <w:pStyle w:val="Sansinterligne"/>
                    <w:numPr>
                      <w:ilvl w:val="0"/>
                      <w:numId w:val="6"/>
                    </w:numPr>
                    <w:rPr>
                      <w:rFonts w:ascii="Consolas" w:hAnsi="Consolas"/>
                    </w:rPr>
                  </w:pPr>
                  <w:r>
                    <w:rPr>
                      <w:rFonts w:ascii="Consolas" w:hAnsi="Consolas"/>
                    </w:rPr>
                    <w:t>Il reçoit une route vers un réseau connu en provenance d'un routeur déjà présent dans sa table</w:t>
                  </w:r>
                </w:p>
                <w:p w:rsidR="00481D3E" w:rsidRPr="00490C82" w:rsidRDefault="00481D3E" w:rsidP="00B42771">
                  <w:pPr>
                    <w:pStyle w:val="Sansinterligne"/>
                    <w:numPr>
                      <w:ilvl w:val="0"/>
                      <w:numId w:val="7"/>
                    </w:numPr>
                    <w:ind w:left="1151" w:hanging="357"/>
                    <w:rPr>
                      <w:rFonts w:ascii="Consolas" w:hAnsi="Consolas"/>
                    </w:rPr>
                  </w:pPr>
                  <w:r>
                    <w:rPr>
                      <w:rFonts w:ascii="Consolas" w:hAnsi="Consolas"/>
                    </w:rPr>
                    <w:t>Il met à jour sa table car la topologie du réseau a été modifiée</w:t>
                  </w:r>
                </w:p>
              </w:txbxContent>
            </v:textbox>
            <w10:anchorlock/>
          </v:shape>
        </w:pict>
      </w:r>
    </w:p>
    <w:p w:rsidR="00B42771" w:rsidRDefault="00C03E8D" w:rsidP="00352D19">
      <w:pPr>
        <w:pStyle w:val="Sansinterligne"/>
      </w:pPr>
      <w:r>
        <w:t>Voici la table de routage de R1 après l'étape 1 :</w:t>
      </w:r>
    </w:p>
    <w:p w:rsidR="00C03E8D" w:rsidRDefault="00A85CED" w:rsidP="00352D19">
      <w:pPr>
        <w:pStyle w:val="Sansinterligne"/>
      </w:pPr>
      <w:r>
        <w:rPr>
          <w:rFonts w:eastAsiaTheme="minorEastAsia" w:cs="Times New Roman"/>
          <w:noProof/>
          <w:szCs w:val="24"/>
        </w:rPr>
      </w:r>
      <w:r>
        <w:rPr>
          <w:rFonts w:eastAsiaTheme="minorEastAsia" w:cs="Times New Roman"/>
          <w:noProof/>
          <w:szCs w:val="24"/>
        </w:rPr>
        <w:pict>
          <v:shape id="Zone de texte 5" o:spid="_x0000_s1045" type="#_x0000_t202" style="width:447pt;height:98.25pt;visibility:visible;mso-wrap-style:square;mso-left-percent:-10001;mso-top-percent:-10001;mso-position-horizontal:absolute;mso-position-horizontal-relative:char;mso-position-vertical:absolute;mso-position-vertical-relative:line;mso-left-percent:-10001;mso-top-percent:-10001;v-text-anchor:top" fillcolor="white [3201]" stroked="f" strokeweight=".5pt">
            <v:textbox>
              <w:txbxContent>
                <w:tbl>
                  <w:tblPr>
                    <w:tblStyle w:val="Grilledutableau"/>
                    <w:tblW w:w="0" w:type="auto"/>
                    <w:tblLook w:val="04A0" w:firstRow="1" w:lastRow="0" w:firstColumn="1" w:lastColumn="0" w:noHBand="0" w:noVBand="1"/>
                  </w:tblPr>
                  <w:tblGrid>
                    <w:gridCol w:w="910"/>
                    <w:gridCol w:w="1663"/>
                    <w:gridCol w:w="1236"/>
                    <w:gridCol w:w="1056"/>
                    <w:gridCol w:w="1120"/>
                    <w:gridCol w:w="2647"/>
                  </w:tblGrid>
                  <w:tr w:rsidR="00481D3E" w:rsidTr="00E7611F">
                    <w:tc>
                      <w:tcPr>
                        <w:tcW w:w="910" w:type="dxa"/>
                      </w:tcPr>
                      <w:p w:rsidR="00481D3E" w:rsidRDefault="00481D3E" w:rsidP="00B02BD4">
                        <w:pPr>
                          <w:pStyle w:val="Sansinterligne"/>
                        </w:pPr>
                        <w:r>
                          <w:t>routeur</w:t>
                        </w:r>
                      </w:p>
                    </w:tc>
                    <w:tc>
                      <w:tcPr>
                        <w:tcW w:w="1663" w:type="dxa"/>
                      </w:tcPr>
                      <w:p w:rsidR="00481D3E" w:rsidRDefault="00481D3E" w:rsidP="00B02BD4">
                        <w:pPr>
                          <w:pStyle w:val="Sansinterligne"/>
                        </w:pPr>
                        <w:r>
                          <w:t>destination</w:t>
                        </w:r>
                      </w:p>
                    </w:tc>
                    <w:tc>
                      <w:tcPr>
                        <w:tcW w:w="1236" w:type="dxa"/>
                      </w:tcPr>
                      <w:p w:rsidR="00481D3E" w:rsidRDefault="00481D3E" w:rsidP="00B02BD4">
                        <w:pPr>
                          <w:pStyle w:val="Sansinterligne"/>
                        </w:pPr>
                        <w:r>
                          <w:t>passerelle</w:t>
                        </w:r>
                      </w:p>
                    </w:tc>
                    <w:tc>
                      <w:tcPr>
                        <w:tcW w:w="1056" w:type="dxa"/>
                      </w:tcPr>
                      <w:p w:rsidR="00481D3E" w:rsidRDefault="00481D3E" w:rsidP="00B02BD4">
                        <w:pPr>
                          <w:pStyle w:val="Sansinterligne"/>
                        </w:pPr>
                        <w:r>
                          <w:t>interface</w:t>
                        </w:r>
                      </w:p>
                    </w:tc>
                    <w:tc>
                      <w:tcPr>
                        <w:tcW w:w="1120" w:type="dxa"/>
                      </w:tcPr>
                      <w:p w:rsidR="00481D3E" w:rsidRDefault="00481D3E" w:rsidP="00B02BD4">
                        <w:pPr>
                          <w:pStyle w:val="Sansinterligne"/>
                        </w:pPr>
                        <w:r>
                          <w:t>Nb sauts</w:t>
                        </w:r>
                      </w:p>
                    </w:tc>
                    <w:tc>
                      <w:tcPr>
                        <w:tcW w:w="2647" w:type="dxa"/>
                      </w:tcPr>
                      <w:p w:rsidR="00481D3E" w:rsidRDefault="00481D3E" w:rsidP="00B02BD4">
                        <w:pPr>
                          <w:pStyle w:val="Sansinterligne"/>
                        </w:pPr>
                        <w:r>
                          <w:t>remarques</w:t>
                        </w:r>
                      </w:p>
                    </w:tc>
                  </w:tr>
                  <w:tr w:rsidR="00481D3E" w:rsidTr="00E7611F">
                    <w:tc>
                      <w:tcPr>
                        <w:tcW w:w="910" w:type="dxa"/>
                        <w:vMerge w:val="restart"/>
                        <w:vAlign w:val="center"/>
                      </w:tcPr>
                      <w:p w:rsidR="00481D3E" w:rsidRDefault="00481D3E" w:rsidP="00B02BD4">
                        <w:pPr>
                          <w:pStyle w:val="Sansinterligne"/>
                          <w:jc w:val="center"/>
                        </w:pPr>
                        <w:r>
                          <w:t>R1</w:t>
                        </w:r>
                      </w:p>
                    </w:tc>
                    <w:tc>
                      <w:tcPr>
                        <w:tcW w:w="1663" w:type="dxa"/>
                      </w:tcPr>
                      <w:p w:rsidR="00481D3E" w:rsidRDefault="00481D3E" w:rsidP="00B02BD4">
                        <w:pPr>
                          <w:pStyle w:val="Sansinterligne"/>
                        </w:pPr>
                        <w:r>
                          <w:t>192.168.1.0/24</w:t>
                        </w:r>
                      </w:p>
                    </w:tc>
                    <w:tc>
                      <w:tcPr>
                        <w:tcW w:w="1236" w:type="dxa"/>
                      </w:tcPr>
                      <w:p w:rsidR="00481D3E" w:rsidRDefault="00481D3E" w:rsidP="00B02BD4">
                        <w:pPr>
                          <w:pStyle w:val="Sansinterligne"/>
                        </w:pPr>
                      </w:p>
                    </w:tc>
                    <w:tc>
                      <w:tcPr>
                        <w:tcW w:w="1056" w:type="dxa"/>
                      </w:tcPr>
                      <w:p w:rsidR="00481D3E" w:rsidRDefault="00481D3E" w:rsidP="00B02BD4">
                        <w:pPr>
                          <w:pStyle w:val="Sansinterligne"/>
                        </w:pPr>
                        <w:r>
                          <w:t>wifi</w:t>
                        </w:r>
                      </w:p>
                    </w:tc>
                    <w:tc>
                      <w:tcPr>
                        <w:tcW w:w="1120" w:type="dxa"/>
                        <w:vAlign w:val="center"/>
                      </w:tcPr>
                      <w:p w:rsidR="00481D3E" w:rsidRDefault="00481D3E" w:rsidP="00C03E8D">
                        <w:pPr>
                          <w:pStyle w:val="Sansinterligne"/>
                          <w:jc w:val="center"/>
                        </w:pPr>
                        <w:r>
                          <w:t>1</w:t>
                        </w:r>
                      </w:p>
                    </w:tc>
                    <w:tc>
                      <w:tcPr>
                        <w:tcW w:w="2647" w:type="dxa"/>
                      </w:tcPr>
                      <w:p w:rsidR="00481D3E" w:rsidRDefault="00481D3E" w:rsidP="00B02BD4">
                        <w:pPr>
                          <w:pStyle w:val="Sansinterligne"/>
                        </w:pPr>
                        <w:r>
                          <w:t>Vers les postes de travail</w:t>
                        </w:r>
                      </w:p>
                    </w:tc>
                  </w:tr>
                  <w:tr w:rsidR="00481D3E" w:rsidTr="00E7611F">
                    <w:tc>
                      <w:tcPr>
                        <w:tcW w:w="910" w:type="dxa"/>
                        <w:vMerge/>
                      </w:tcPr>
                      <w:p w:rsidR="00481D3E" w:rsidRDefault="00481D3E" w:rsidP="00B02BD4">
                        <w:pPr>
                          <w:pStyle w:val="Sansinterligne"/>
                        </w:pPr>
                      </w:p>
                    </w:tc>
                    <w:tc>
                      <w:tcPr>
                        <w:tcW w:w="1663" w:type="dxa"/>
                      </w:tcPr>
                      <w:p w:rsidR="00481D3E" w:rsidRDefault="00481D3E" w:rsidP="00B02BD4">
                        <w:pPr>
                          <w:pStyle w:val="Sansinterligne"/>
                        </w:pPr>
                        <w:r>
                          <w:t>172.16.0.0/24</w:t>
                        </w:r>
                      </w:p>
                    </w:tc>
                    <w:tc>
                      <w:tcPr>
                        <w:tcW w:w="1236" w:type="dxa"/>
                      </w:tcPr>
                      <w:p w:rsidR="00481D3E" w:rsidRDefault="00481D3E" w:rsidP="00B02BD4">
                        <w:pPr>
                          <w:pStyle w:val="Sansinterligne"/>
                        </w:pPr>
                      </w:p>
                    </w:tc>
                    <w:tc>
                      <w:tcPr>
                        <w:tcW w:w="1056" w:type="dxa"/>
                      </w:tcPr>
                      <w:p w:rsidR="00481D3E" w:rsidRDefault="00481D3E" w:rsidP="00B02BD4">
                        <w:pPr>
                          <w:pStyle w:val="Sansinterligne"/>
                        </w:pPr>
                        <w:r>
                          <w:t>Eth 0</w:t>
                        </w:r>
                      </w:p>
                    </w:tc>
                    <w:tc>
                      <w:tcPr>
                        <w:tcW w:w="1120" w:type="dxa"/>
                        <w:vAlign w:val="center"/>
                      </w:tcPr>
                      <w:p w:rsidR="00481D3E" w:rsidRDefault="00481D3E" w:rsidP="00C03E8D">
                        <w:pPr>
                          <w:pStyle w:val="Sansinterligne"/>
                          <w:jc w:val="center"/>
                        </w:pPr>
                        <w:r>
                          <w:t>1</w:t>
                        </w:r>
                      </w:p>
                    </w:tc>
                    <w:tc>
                      <w:tcPr>
                        <w:tcW w:w="2647" w:type="dxa"/>
                      </w:tcPr>
                      <w:p w:rsidR="00481D3E" w:rsidRDefault="00481D3E" w:rsidP="00B02BD4">
                        <w:pPr>
                          <w:pStyle w:val="Sansinterligne"/>
                        </w:pPr>
                        <w:r>
                          <w:t>Vers R3</w:t>
                        </w:r>
                      </w:p>
                    </w:tc>
                  </w:tr>
                  <w:tr w:rsidR="00481D3E" w:rsidTr="00E7611F">
                    <w:tc>
                      <w:tcPr>
                        <w:tcW w:w="910" w:type="dxa"/>
                        <w:vMerge/>
                      </w:tcPr>
                      <w:p w:rsidR="00481D3E" w:rsidRDefault="00481D3E" w:rsidP="00B02BD4">
                        <w:pPr>
                          <w:pStyle w:val="Sansinterligne"/>
                        </w:pPr>
                      </w:p>
                    </w:tc>
                    <w:tc>
                      <w:tcPr>
                        <w:tcW w:w="1663" w:type="dxa"/>
                      </w:tcPr>
                      <w:p w:rsidR="00481D3E" w:rsidRDefault="00481D3E" w:rsidP="00B02BD4">
                        <w:pPr>
                          <w:pStyle w:val="Sansinterligne"/>
                        </w:pPr>
                        <w:r>
                          <w:t>172.16.1.0/24</w:t>
                        </w:r>
                      </w:p>
                    </w:tc>
                    <w:tc>
                      <w:tcPr>
                        <w:tcW w:w="1236" w:type="dxa"/>
                      </w:tcPr>
                      <w:p w:rsidR="00481D3E" w:rsidRDefault="00481D3E" w:rsidP="00B02BD4">
                        <w:pPr>
                          <w:pStyle w:val="Sansinterligne"/>
                        </w:pPr>
                        <w:r>
                          <w:t>172.16.0.3</w:t>
                        </w:r>
                      </w:p>
                    </w:tc>
                    <w:tc>
                      <w:tcPr>
                        <w:tcW w:w="1056" w:type="dxa"/>
                      </w:tcPr>
                      <w:p w:rsidR="00481D3E" w:rsidRDefault="00481D3E" w:rsidP="00B02BD4">
                        <w:pPr>
                          <w:pStyle w:val="Sansinterligne"/>
                        </w:pPr>
                        <w:r>
                          <w:t>Eth 0</w:t>
                        </w:r>
                      </w:p>
                    </w:tc>
                    <w:tc>
                      <w:tcPr>
                        <w:tcW w:w="1120" w:type="dxa"/>
                        <w:vAlign w:val="center"/>
                      </w:tcPr>
                      <w:p w:rsidR="00481D3E" w:rsidRDefault="00481D3E" w:rsidP="00C03E8D">
                        <w:pPr>
                          <w:pStyle w:val="Sansinterligne"/>
                          <w:jc w:val="center"/>
                        </w:pPr>
                        <w:r>
                          <w:t>2</w:t>
                        </w:r>
                      </w:p>
                    </w:tc>
                    <w:tc>
                      <w:tcPr>
                        <w:tcW w:w="2647" w:type="dxa"/>
                        <w:vMerge w:val="restart"/>
                        <w:vAlign w:val="center"/>
                      </w:tcPr>
                      <w:p w:rsidR="00481D3E" w:rsidRDefault="00481D3E" w:rsidP="00C03E8D">
                        <w:pPr>
                          <w:pStyle w:val="Sansinterligne"/>
                          <w:jc w:val="center"/>
                        </w:pPr>
                        <w:r>
                          <w:t>Routes reçues de R3</w:t>
                        </w:r>
                      </w:p>
                    </w:tc>
                  </w:tr>
                  <w:tr w:rsidR="00481D3E" w:rsidTr="00E7611F">
                    <w:tc>
                      <w:tcPr>
                        <w:tcW w:w="910" w:type="dxa"/>
                        <w:vMerge/>
                      </w:tcPr>
                      <w:p w:rsidR="00481D3E" w:rsidRDefault="00481D3E" w:rsidP="00B02BD4">
                        <w:pPr>
                          <w:pStyle w:val="Sansinterligne"/>
                        </w:pPr>
                      </w:p>
                    </w:tc>
                    <w:tc>
                      <w:tcPr>
                        <w:tcW w:w="1663" w:type="dxa"/>
                      </w:tcPr>
                      <w:p w:rsidR="00481D3E" w:rsidRDefault="00481D3E" w:rsidP="00B02BD4">
                        <w:pPr>
                          <w:pStyle w:val="Sansinterligne"/>
                        </w:pPr>
                        <w:r>
                          <w:t>172.16.3.0/24</w:t>
                        </w:r>
                      </w:p>
                    </w:tc>
                    <w:tc>
                      <w:tcPr>
                        <w:tcW w:w="1236" w:type="dxa"/>
                      </w:tcPr>
                      <w:p w:rsidR="00481D3E" w:rsidRDefault="00481D3E" w:rsidP="00B02BD4">
                        <w:pPr>
                          <w:pStyle w:val="Sansinterligne"/>
                        </w:pPr>
                        <w:r>
                          <w:t>172.16.0.3</w:t>
                        </w:r>
                      </w:p>
                    </w:tc>
                    <w:tc>
                      <w:tcPr>
                        <w:tcW w:w="1056" w:type="dxa"/>
                      </w:tcPr>
                      <w:p w:rsidR="00481D3E" w:rsidRDefault="00481D3E" w:rsidP="00B02BD4">
                        <w:pPr>
                          <w:pStyle w:val="Sansinterligne"/>
                        </w:pPr>
                        <w:r>
                          <w:t>Eth 0</w:t>
                        </w:r>
                      </w:p>
                    </w:tc>
                    <w:tc>
                      <w:tcPr>
                        <w:tcW w:w="1120" w:type="dxa"/>
                        <w:vAlign w:val="center"/>
                      </w:tcPr>
                      <w:p w:rsidR="00481D3E" w:rsidRDefault="00481D3E" w:rsidP="00C03E8D">
                        <w:pPr>
                          <w:pStyle w:val="Sansinterligne"/>
                          <w:jc w:val="center"/>
                        </w:pPr>
                        <w:r>
                          <w:t>2</w:t>
                        </w:r>
                      </w:p>
                    </w:tc>
                    <w:tc>
                      <w:tcPr>
                        <w:tcW w:w="2647" w:type="dxa"/>
                        <w:vMerge/>
                      </w:tcPr>
                      <w:p w:rsidR="00481D3E" w:rsidRDefault="00481D3E" w:rsidP="00B02BD4">
                        <w:pPr>
                          <w:pStyle w:val="Sansinterligne"/>
                        </w:pPr>
                      </w:p>
                    </w:tc>
                  </w:tr>
                  <w:tr w:rsidR="00481D3E" w:rsidTr="00E7611F">
                    <w:tc>
                      <w:tcPr>
                        <w:tcW w:w="910" w:type="dxa"/>
                        <w:vMerge/>
                      </w:tcPr>
                      <w:p w:rsidR="00481D3E" w:rsidRDefault="00481D3E" w:rsidP="00B02BD4">
                        <w:pPr>
                          <w:pStyle w:val="Sansinterligne"/>
                        </w:pPr>
                      </w:p>
                    </w:tc>
                    <w:tc>
                      <w:tcPr>
                        <w:tcW w:w="1663" w:type="dxa"/>
                      </w:tcPr>
                      <w:p w:rsidR="00481D3E" w:rsidRDefault="00481D3E" w:rsidP="00B02BD4">
                        <w:pPr>
                          <w:pStyle w:val="Sansinterligne"/>
                        </w:pPr>
                        <w:r>
                          <w:t>172.16.6.0/24</w:t>
                        </w:r>
                      </w:p>
                    </w:tc>
                    <w:tc>
                      <w:tcPr>
                        <w:tcW w:w="1236" w:type="dxa"/>
                      </w:tcPr>
                      <w:p w:rsidR="00481D3E" w:rsidRDefault="00481D3E" w:rsidP="00B02BD4">
                        <w:pPr>
                          <w:pStyle w:val="Sansinterligne"/>
                        </w:pPr>
                        <w:r>
                          <w:t>172.16.0.3</w:t>
                        </w:r>
                      </w:p>
                    </w:tc>
                    <w:tc>
                      <w:tcPr>
                        <w:tcW w:w="1056" w:type="dxa"/>
                      </w:tcPr>
                      <w:p w:rsidR="00481D3E" w:rsidRDefault="00481D3E" w:rsidP="00B02BD4">
                        <w:pPr>
                          <w:pStyle w:val="Sansinterligne"/>
                        </w:pPr>
                        <w:r>
                          <w:t>Eth 0</w:t>
                        </w:r>
                      </w:p>
                    </w:tc>
                    <w:tc>
                      <w:tcPr>
                        <w:tcW w:w="1120" w:type="dxa"/>
                        <w:vAlign w:val="center"/>
                      </w:tcPr>
                      <w:p w:rsidR="00481D3E" w:rsidRDefault="00481D3E" w:rsidP="00C03E8D">
                        <w:pPr>
                          <w:pStyle w:val="Sansinterligne"/>
                          <w:jc w:val="center"/>
                        </w:pPr>
                        <w:r>
                          <w:t>2</w:t>
                        </w:r>
                      </w:p>
                    </w:tc>
                    <w:tc>
                      <w:tcPr>
                        <w:tcW w:w="2647" w:type="dxa"/>
                        <w:vMerge/>
                      </w:tcPr>
                      <w:p w:rsidR="00481D3E" w:rsidRDefault="00481D3E" w:rsidP="00B02BD4">
                        <w:pPr>
                          <w:pStyle w:val="Sansinterligne"/>
                        </w:pPr>
                      </w:p>
                    </w:tc>
                  </w:tr>
                </w:tbl>
                <w:p w:rsidR="00481D3E" w:rsidRDefault="00481D3E" w:rsidP="00C03E8D"/>
              </w:txbxContent>
            </v:textbox>
            <w10:anchorlock/>
          </v:shape>
        </w:pict>
      </w:r>
    </w:p>
    <w:p w:rsidR="00C03E8D" w:rsidRDefault="00C03E8D" w:rsidP="00352D19">
      <w:pPr>
        <w:pStyle w:val="Sansinterligne"/>
      </w:pPr>
      <w:r>
        <w:t>172.16.0.3 est l'adresse IP du routeur R3 pour l</w:t>
      </w:r>
      <w:r w:rsidR="00E7611F">
        <w:t>a</w:t>
      </w:r>
      <w:r>
        <w:t xml:space="preserve"> liaison R1-R3, cette adresse pourrait être remplacée par le numéro du port de R1 qui </w:t>
      </w:r>
      <w:r w:rsidR="00E7611F">
        <w:t>est connecté à R3.</w:t>
      </w:r>
    </w:p>
    <w:p w:rsidR="00E7611F" w:rsidRDefault="00E7611F" w:rsidP="00352D19">
      <w:pPr>
        <w:pStyle w:val="Sansinterligne"/>
      </w:pPr>
      <w:r>
        <w:t>Ainsi si R1 veut atteindre le réseau 172.16.3.0/24, il s'adressera à R3 et la cible sera atteinte en 2 sauts.</w:t>
      </w:r>
    </w:p>
    <w:p w:rsidR="00E7611F" w:rsidRDefault="00E7611F" w:rsidP="00352D19">
      <w:pPr>
        <w:pStyle w:val="Sansinterligne"/>
      </w:pPr>
    </w:p>
    <w:p w:rsidR="00E7611F" w:rsidRDefault="00E7611F" w:rsidP="00E7611F">
      <w:pPr>
        <w:pStyle w:val="Titre3"/>
        <w:shd w:val="clear" w:color="auto" w:fill="D9D9D9" w:themeFill="background1" w:themeFillShade="D9"/>
      </w:pPr>
      <w:r>
        <w:t>Suite exercice 1 (à faire)</w:t>
      </w:r>
    </w:p>
    <w:p w:rsidR="00E7611F" w:rsidRDefault="00E7611F" w:rsidP="00E7611F">
      <w:pPr>
        <w:pStyle w:val="Sansinterligne"/>
        <w:shd w:val="clear" w:color="auto" w:fill="D9D9D9" w:themeFill="background1" w:themeFillShade="D9"/>
        <w:ind w:left="425"/>
      </w:pPr>
      <w:r>
        <w:t>Compléter la table de routage de R3 à la fin de cette étape.</w:t>
      </w:r>
    </w:p>
    <w:p w:rsidR="00E7611F" w:rsidRDefault="00E7611F" w:rsidP="00E7611F">
      <w:pPr>
        <w:pStyle w:val="Sansinterligne"/>
      </w:pPr>
    </w:p>
    <w:p w:rsidR="00E7611F" w:rsidRPr="004C4409" w:rsidRDefault="00E7611F" w:rsidP="00E7611F">
      <w:pPr>
        <w:pStyle w:val="Titre3"/>
        <w:shd w:val="clear" w:color="auto" w:fill="DBE5F1" w:themeFill="accent1" w:themeFillTint="33"/>
      </w:pPr>
      <w:r>
        <w:t>Solution exercice 1</w:t>
      </w:r>
    </w:p>
    <w:p w:rsidR="00E7611F" w:rsidRDefault="00A85CED" w:rsidP="00E7611F">
      <w:pPr>
        <w:pStyle w:val="Sansinterligne"/>
        <w:shd w:val="clear" w:color="auto" w:fill="DBE5F1" w:themeFill="accent1" w:themeFillTint="33"/>
        <w:rPr>
          <w:rFonts w:eastAsiaTheme="minorEastAsia" w:cs="Times New Roman"/>
          <w:noProof/>
          <w:szCs w:val="24"/>
        </w:rPr>
      </w:pPr>
      <w:r>
        <w:rPr>
          <w:rFonts w:eastAsiaTheme="minorEastAsia" w:cs="Times New Roman"/>
          <w:noProof/>
          <w:szCs w:val="24"/>
        </w:rPr>
      </w:r>
      <w:r>
        <w:rPr>
          <w:rFonts w:eastAsiaTheme="minorEastAsia" w:cs="Times New Roman"/>
          <w:noProof/>
          <w:szCs w:val="24"/>
        </w:rPr>
        <w:pict>
          <v:shape id="Zone de texte 6" o:spid="_x0000_s1044" type="#_x0000_t202" style="width:424.5pt;height:112pt;visibility:visible;mso-wrap-style:square;mso-left-percent:-10001;mso-top-percent:-10001;mso-position-horizontal:absolute;mso-position-horizontal-relative:char;mso-position-vertical:absolute;mso-position-vertical-relative:line;mso-left-percent:-10001;mso-top-percent:-10001;v-text-anchor:top" fillcolor="#dbe5f1 [660]" stroked="f" strokeweight=".5pt">
            <v:textbox>
              <w:txbxContent>
                <w:tbl>
                  <w:tblPr>
                    <w:tblStyle w:val="Grilledutableau"/>
                    <w:tblW w:w="0" w:type="auto"/>
                    <w:tblLook w:val="04A0" w:firstRow="1" w:lastRow="0" w:firstColumn="1" w:lastColumn="0" w:noHBand="0" w:noVBand="1"/>
                  </w:tblPr>
                  <w:tblGrid>
                    <w:gridCol w:w="910"/>
                    <w:gridCol w:w="1663"/>
                    <w:gridCol w:w="1236"/>
                    <w:gridCol w:w="1056"/>
                    <w:gridCol w:w="1125"/>
                    <w:gridCol w:w="2085"/>
                  </w:tblGrid>
                  <w:tr w:rsidR="00481D3E" w:rsidTr="00E7611F">
                    <w:tc>
                      <w:tcPr>
                        <w:tcW w:w="910" w:type="dxa"/>
                      </w:tcPr>
                      <w:p w:rsidR="00481D3E" w:rsidRDefault="00481D3E" w:rsidP="00B02BD4">
                        <w:pPr>
                          <w:pStyle w:val="Sansinterligne"/>
                        </w:pPr>
                        <w:r>
                          <w:t>routeur</w:t>
                        </w:r>
                      </w:p>
                    </w:tc>
                    <w:tc>
                      <w:tcPr>
                        <w:tcW w:w="1663" w:type="dxa"/>
                      </w:tcPr>
                      <w:p w:rsidR="00481D3E" w:rsidRDefault="00481D3E" w:rsidP="00B02BD4">
                        <w:pPr>
                          <w:pStyle w:val="Sansinterligne"/>
                        </w:pPr>
                        <w:r>
                          <w:t>destination</w:t>
                        </w:r>
                      </w:p>
                    </w:tc>
                    <w:tc>
                      <w:tcPr>
                        <w:tcW w:w="1236" w:type="dxa"/>
                      </w:tcPr>
                      <w:p w:rsidR="00481D3E" w:rsidRDefault="00481D3E" w:rsidP="00B02BD4">
                        <w:pPr>
                          <w:pStyle w:val="Sansinterligne"/>
                        </w:pPr>
                        <w:r>
                          <w:t>passerelle</w:t>
                        </w:r>
                      </w:p>
                    </w:tc>
                    <w:tc>
                      <w:tcPr>
                        <w:tcW w:w="1056" w:type="dxa"/>
                      </w:tcPr>
                      <w:p w:rsidR="00481D3E" w:rsidRDefault="00481D3E" w:rsidP="00B02BD4">
                        <w:pPr>
                          <w:pStyle w:val="Sansinterligne"/>
                        </w:pPr>
                        <w:r>
                          <w:t>interface</w:t>
                        </w:r>
                      </w:p>
                    </w:tc>
                    <w:tc>
                      <w:tcPr>
                        <w:tcW w:w="1125" w:type="dxa"/>
                      </w:tcPr>
                      <w:p w:rsidR="00481D3E" w:rsidRDefault="00481D3E" w:rsidP="00B02BD4">
                        <w:pPr>
                          <w:pStyle w:val="Sansinterligne"/>
                        </w:pPr>
                        <w:r>
                          <w:t>Nb sauts</w:t>
                        </w:r>
                      </w:p>
                    </w:tc>
                    <w:tc>
                      <w:tcPr>
                        <w:tcW w:w="2085" w:type="dxa"/>
                      </w:tcPr>
                      <w:p w:rsidR="00481D3E" w:rsidRDefault="00481D3E" w:rsidP="00B02BD4">
                        <w:pPr>
                          <w:pStyle w:val="Sansinterligne"/>
                        </w:pPr>
                        <w:r>
                          <w:t>remarques</w:t>
                        </w:r>
                      </w:p>
                    </w:tc>
                  </w:tr>
                  <w:tr w:rsidR="00481D3E" w:rsidTr="00E7611F">
                    <w:tc>
                      <w:tcPr>
                        <w:tcW w:w="910" w:type="dxa"/>
                        <w:vMerge w:val="restart"/>
                        <w:vAlign w:val="center"/>
                      </w:tcPr>
                      <w:p w:rsidR="00481D3E" w:rsidRDefault="00481D3E" w:rsidP="00B02BD4">
                        <w:pPr>
                          <w:pStyle w:val="Sansinterligne"/>
                          <w:jc w:val="center"/>
                        </w:pPr>
                        <w:r>
                          <w:t>R3</w:t>
                        </w:r>
                      </w:p>
                    </w:tc>
                    <w:tc>
                      <w:tcPr>
                        <w:tcW w:w="1663" w:type="dxa"/>
                      </w:tcPr>
                      <w:p w:rsidR="00481D3E" w:rsidRDefault="00481D3E" w:rsidP="00B02BD4">
                        <w:pPr>
                          <w:pStyle w:val="Sansinterligne"/>
                        </w:pPr>
                        <w:r>
                          <w:t>172.16.0.0/24</w:t>
                        </w:r>
                      </w:p>
                    </w:tc>
                    <w:tc>
                      <w:tcPr>
                        <w:tcW w:w="1236" w:type="dxa"/>
                      </w:tcPr>
                      <w:p w:rsidR="00481D3E" w:rsidRDefault="00481D3E" w:rsidP="00B02BD4">
                        <w:pPr>
                          <w:pStyle w:val="Sansinterligne"/>
                        </w:pPr>
                      </w:p>
                    </w:tc>
                    <w:tc>
                      <w:tcPr>
                        <w:tcW w:w="1056" w:type="dxa"/>
                      </w:tcPr>
                      <w:p w:rsidR="00481D3E" w:rsidRDefault="00481D3E" w:rsidP="00B02BD4">
                        <w:pPr>
                          <w:pStyle w:val="Sansinterligne"/>
                        </w:pPr>
                        <w:r>
                          <w:t>Eth 0</w:t>
                        </w:r>
                      </w:p>
                    </w:tc>
                    <w:tc>
                      <w:tcPr>
                        <w:tcW w:w="1125" w:type="dxa"/>
                        <w:vAlign w:val="center"/>
                      </w:tcPr>
                      <w:p w:rsidR="00481D3E" w:rsidRDefault="00481D3E" w:rsidP="004C4409">
                        <w:pPr>
                          <w:pStyle w:val="Sansinterligne"/>
                          <w:jc w:val="center"/>
                        </w:pPr>
                        <w:r>
                          <w:t>1</w:t>
                        </w:r>
                      </w:p>
                    </w:tc>
                    <w:tc>
                      <w:tcPr>
                        <w:tcW w:w="2085" w:type="dxa"/>
                      </w:tcPr>
                      <w:p w:rsidR="00481D3E" w:rsidRDefault="00481D3E" w:rsidP="00B02BD4">
                        <w:pPr>
                          <w:pStyle w:val="Sansinterligne"/>
                        </w:pPr>
                        <w:r>
                          <w:t>Vers R1</w:t>
                        </w:r>
                      </w:p>
                    </w:tc>
                  </w:tr>
                  <w:tr w:rsidR="00481D3E" w:rsidTr="00E7611F">
                    <w:tc>
                      <w:tcPr>
                        <w:tcW w:w="910" w:type="dxa"/>
                        <w:vMerge/>
                      </w:tcPr>
                      <w:p w:rsidR="00481D3E" w:rsidRDefault="00481D3E" w:rsidP="00B02BD4">
                        <w:pPr>
                          <w:pStyle w:val="Sansinterligne"/>
                        </w:pPr>
                      </w:p>
                    </w:tc>
                    <w:tc>
                      <w:tcPr>
                        <w:tcW w:w="1663" w:type="dxa"/>
                      </w:tcPr>
                      <w:p w:rsidR="00481D3E" w:rsidRDefault="00481D3E" w:rsidP="00B02BD4">
                        <w:pPr>
                          <w:pStyle w:val="Sansinterligne"/>
                        </w:pPr>
                        <w:r>
                          <w:t>172.16.1.0/24</w:t>
                        </w:r>
                      </w:p>
                    </w:tc>
                    <w:tc>
                      <w:tcPr>
                        <w:tcW w:w="1236" w:type="dxa"/>
                      </w:tcPr>
                      <w:p w:rsidR="00481D3E" w:rsidRDefault="00481D3E" w:rsidP="00B02BD4">
                        <w:pPr>
                          <w:pStyle w:val="Sansinterligne"/>
                        </w:pPr>
                      </w:p>
                    </w:tc>
                    <w:tc>
                      <w:tcPr>
                        <w:tcW w:w="1056" w:type="dxa"/>
                      </w:tcPr>
                      <w:p w:rsidR="00481D3E" w:rsidRDefault="00481D3E" w:rsidP="00B02BD4">
                        <w:pPr>
                          <w:pStyle w:val="Sansinterligne"/>
                        </w:pPr>
                        <w:r>
                          <w:t>Eth 1</w:t>
                        </w:r>
                      </w:p>
                    </w:tc>
                    <w:tc>
                      <w:tcPr>
                        <w:tcW w:w="1125" w:type="dxa"/>
                        <w:vAlign w:val="center"/>
                      </w:tcPr>
                      <w:p w:rsidR="00481D3E" w:rsidRDefault="00481D3E" w:rsidP="004C4409">
                        <w:pPr>
                          <w:pStyle w:val="Sansinterligne"/>
                          <w:jc w:val="center"/>
                        </w:pPr>
                        <w:r>
                          <w:t>1</w:t>
                        </w:r>
                      </w:p>
                    </w:tc>
                    <w:tc>
                      <w:tcPr>
                        <w:tcW w:w="2085" w:type="dxa"/>
                      </w:tcPr>
                      <w:p w:rsidR="00481D3E" w:rsidRDefault="00481D3E" w:rsidP="00B02BD4">
                        <w:pPr>
                          <w:pStyle w:val="Sansinterligne"/>
                        </w:pPr>
                        <w:r>
                          <w:t>Vers R2</w:t>
                        </w:r>
                      </w:p>
                    </w:tc>
                  </w:tr>
                  <w:tr w:rsidR="00481D3E" w:rsidTr="00E7611F">
                    <w:tc>
                      <w:tcPr>
                        <w:tcW w:w="910" w:type="dxa"/>
                        <w:vMerge/>
                      </w:tcPr>
                      <w:p w:rsidR="00481D3E" w:rsidRDefault="00481D3E" w:rsidP="00B02BD4">
                        <w:pPr>
                          <w:pStyle w:val="Sansinterligne"/>
                        </w:pPr>
                      </w:p>
                    </w:tc>
                    <w:tc>
                      <w:tcPr>
                        <w:tcW w:w="1663" w:type="dxa"/>
                      </w:tcPr>
                      <w:p w:rsidR="00481D3E" w:rsidRDefault="00481D3E" w:rsidP="00B02BD4">
                        <w:pPr>
                          <w:pStyle w:val="Sansinterligne"/>
                        </w:pPr>
                        <w:r>
                          <w:t>172.16.3.0/24</w:t>
                        </w:r>
                      </w:p>
                    </w:tc>
                    <w:tc>
                      <w:tcPr>
                        <w:tcW w:w="1236" w:type="dxa"/>
                      </w:tcPr>
                      <w:p w:rsidR="00481D3E" w:rsidRDefault="00481D3E" w:rsidP="00B02BD4">
                        <w:pPr>
                          <w:pStyle w:val="Sansinterligne"/>
                        </w:pPr>
                      </w:p>
                    </w:tc>
                    <w:tc>
                      <w:tcPr>
                        <w:tcW w:w="1056" w:type="dxa"/>
                      </w:tcPr>
                      <w:p w:rsidR="00481D3E" w:rsidRDefault="00481D3E" w:rsidP="00B02BD4">
                        <w:pPr>
                          <w:pStyle w:val="Sansinterligne"/>
                        </w:pPr>
                        <w:r>
                          <w:t>Eth 2</w:t>
                        </w:r>
                      </w:p>
                    </w:tc>
                    <w:tc>
                      <w:tcPr>
                        <w:tcW w:w="1125" w:type="dxa"/>
                        <w:vAlign w:val="center"/>
                      </w:tcPr>
                      <w:p w:rsidR="00481D3E" w:rsidRDefault="00481D3E" w:rsidP="004C4409">
                        <w:pPr>
                          <w:pStyle w:val="Sansinterligne"/>
                          <w:jc w:val="center"/>
                        </w:pPr>
                        <w:r>
                          <w:t>1</w:t>
                        </w:r>
                      </w:p>
                    </w:tc>
                    <w:tc>
                      <w:tcPr>
                        <w:tcW w:w="2085" w:type="dxa"/>
                      </w:tcPr>
                      <w:p w:rsidR="00481D3E" w:rsidRDefault="00481D3E" w:rsidP="00B02BD4">
                        <w:pPr>
                          <w:pStyle w:val="Sansinterligne"/>
                        </w:pPr>
                        <w:r>
                          <w:t>Vers R4</w:t>
                        </w:r>
                      </w:p>
                    </w:tc>
                  </w:tr>
                  <w:tr w:rsidR="00481D3E" w:rsidTr="00E7611F">
                    <w:tc>
                      <w:tcPr>
                        <w:tcW w:w="910" w:type="dxa"/>
                        <w:vMerge/>
                      </w:tcPr>
                      <w:p w:rsidR="00481D3E" w:rsidRDefault="00481D3E" w:rsidP="00B02BD4">
                        <w:pPr>
                          <w:pStyle w:val="Sansinterligne"/>
                        </w:pPr>
                      </w:p>
                    </w:tc>
                    <w:tc>
                      <w:tcPr>
                        <w:tcW w:w="1663" w:type="dxa"/>
                      </w:tcPr>
                      <w:p w:rsidR="00481D3E" w:rsidRDefault="00481D3E" w:rsidP="00B02BD4">
                        <w:pPr>
                          <w:pStyle w:val="Sansinterligne"/>
                        </w:pPr>
                        <w:r>
                          <w:t>172.16.6.0/24</w:t>
                        </w:r>
                      </w:p>
                    </w:tc>
                    <w:tc>
                      <w:tcPr>
                        <w:tcW w:w="1236" w:type="dxa"/>
                      </w:tcPr>
                      <w:p w:rsidR="00481D3E" w:rsidRDefault="00481D3E" w:rsidP="00B02BD4">
                        <w:pPr>
                          <w:pStyle w:val="Sansinterligne"/>
                        </w:pPr>
                      </w:p>
                    </w:tc>
                    <w:tc>
                      <w:tcPr>
                        <w:tcW w:w="1056" w:type="dxa"/>
                      </w:tcPr>
                      <w:p w:rsidR="00481D3E" w:rsidRDefault="00481D3E" w:rsidP="00B02BD4">
                        <w:pPr>
                          <w:pStyle w:val="Sansinterligne"/>
                        </w:pPr>
                        <w:r>
                          <w:t>Eth 3</w:t>
                        </w:r>
                      </w:p>
                    </w:tc>
                    <w:tc>
                      <w:tcPr>
                        <w:tcW w:w="1125" w:type="dxa"/>
                        <w:vAlign w:val="center"/>
                      </w:tcPr>
                      <w:p w:rsidR="00481D3E" w:rsidRDefault="00481D3E" w:rsidP="004C4409">
                        <w:pPr>
                          <w:pStyle w:val="Sansinterligne"/>
                          <w:jc w:val="center"/>
                        </w:pPr>
                        <w:r>
                          <w:t>1</w:t>
                        </w:r>
                      </w:p>
                    </w:tc>
                    <w:tc>
                      <w:tcPr>
                        <w:tcW w:w="2085" w:type="dxa"/>
                      </w:tcPr>
                      <w:p w:rsidR="00481D3E" w:rsidRDefault="00481D3E" w:rsidP="00B02BD4">
                        <w:pPr>
                          <w:pStyle w:val="Sansinterligne"/>
                        </w:pPr>
                        <w:r>
                          <w:t>Vers R5</w:t>
                        </w:r>
                      </w:p>
                    </w:tc>
                  </w:tr>
                  <w:tr w:rsidR="00481D3E" w:rsidTr="00E7611F">
                    <w:tc>
                      <w:tcPr>
                        <w:tcW w:w="910" w:type="dxa"/>
                        <w:vMerge/>
                      </w:tcPr>
                      <w:p w:rsidR="00481D3E" w:rsidRDefault="00481D3E" w:rsidP="00B02BD4">
                        <w:pPr>
                          <w:pStyle w:val="Sansinterligne"/>
                        </w:pPr>
                      </w:p>
                    </w:tc>
                    <w:tc>
                      <w:tcPr>
                        <w:tcW w:w="1663" w:type="dxa"/>
                      </w:tcPr>
                      <w:p w:rsidR="00481D3E" w:rsidRDefault="00481D3E" w:rsidP="00B02BD4">
                        <w:pPr>
                          <w:pStyle w:val="Sansinterligne"/>
                        </w:pPr>
                        <w:r>
                          <w:t>192.168.1.0/24</w:t>
                        </w:r>
                      </w:p>
                    </w:tc>
                    <w:tc>
                      <w:tcPr>
                        <w:tcW w:w="1236" w:type="dxa"/>
                      </w:tcPr>
                      <w:p w:rsidR="00481D3E" w:rsidRDefault="00481D3E" w:rsidP="00B02BD4">
                        <w:pPr>
                          <w:pStyle w:val="Sansinterligne"/>
                        </w:pPr>
                        <w:r>
                          <w:t>172.16.0.1</w:t>
                        </w:r>
                      </w:p>
                    </w:tc>
                    <w:tc>
                      <w:tcPr>
                        <w:tcW w:w="1056" w:type="dxa"/>
                      </w:tcPr>
                      <w:p w:rsidR="00481D3E" w:rsidRDefault="00481D3E" w:rsidP="00B02BD4">
                        <w:pPr>
                          <w:pStyle w:val="Sansinterligne"/>
                        </w:pPr>
                        <w:r>
                          <w:t>Eth 0</w:t>
                        </w:r>
                      </w:p>
                    </w:tc>
                    <w:tc>
                      <w:tcPr>
                        <w:tcW w:w="1125" w:type="dxa"/>
                        <w:vAlign w:val="center"/>
                      </w:tcPr>
                      <w:p w:rsidR="00481D3E" w:rsidRDefault="00481D3E" w:rsidP="004C4409">
                        <w:pPr>
                          <w:pStyle w:val="Sansinterligne"/>
                          <w:jc w:val="center"/>
                        </w:pPr>
                        <w:r>
                          <w:t>2</w:t>
                        </w:r>
                      </w:p>
                    </w:tc>
                    <w:tc>
                      <w:tcPr>
                        <w:tcW w:w="2085" w:type="dxa"/>
                      </w:tcPr>
                      <w:p w:rsidR="00481D3E" w:rsidRDefault="00481D3E" w:rsidP="00B02BD4">
                        <w:pPr>
                          <w:pStyle w:val="Sansinterligne"/>
                        </w:pPr>
                        <w:r>
                          <w:t>Reçu de R1</w:t>
                        </w:r>
                      </w:p>
                    </w:tc>
                  </w:tr>
                  <w:tr w:rsidR="00481D3E" w:rsidTr="00E7611F">
                    <w:tc>
                      <w:tcPr>
                        <w:tcW w:w="910" w:type="dxa"/>
                        <w:vMerge/>
                      </w:tcPr>
                      <w:p w:rsidR="00481D3E" w:rsidRDefault="00481D3E" w:rsidP="00B02BD4">
                        <w:pPr>
                          <w:pStyle w:val="Sansinterligne"/>
                        </w:pPr>
                      </w:p>
                    </w:tc>
                    <w:tc>
                      <w:tcPr>
                        <w:tcW w:w="1663" w:type="dxa"/>
                      </w:tcPr>
                      <w:p w:rsidR="00481D3E" w:rsidRDefault="00481D3E" w:rsidP="00B02BD4">
                        <w:pPr>
                          <w:pStyle w:val="Sansinterligne"/>
                        </w:pPr>
                        <w:r>
                          <w:t>172.16.5.0/24</w:t>
                        </w:r>
                      </w:p>
                    </w:tc>
                    <w:tc>
                      <w:tcPr>
                        <w:tcW w:w="1236" w:type="dxa"/>
                      </w:tcPr>
                      <w:p w:rsidR="00481D3E" w:rsidRDefault="00481D3E" w:rsidP="00B02BD4">
                        <w:pPr>
                          <w:pStyle w:val="Sansinterligne"/>
                        </w:pPr>
                        <w:r>
                          <w:t>172.16.6.5</w:t>
                        </w:r>
                      </w:p>
                    </w:tc>
                    <w:tc>
                      <w:tcPr>
                        <w:tcW w:w="1056" w:type="dxa"/>
                      </w:tcPr>
                      <w:p w:rsidR="00481D3E" w:rsidRDefault="00481D3E" w:rsidP="00B02BD4">
                        <w:pPr>
                          <w:pStyle w:val="Sansinterligne"/>
                        </w:pPr>
                        <w:r>
                          <w:t>Eth 3</w:t>
                        </w:r>
                      </w:p>
                    </w:tc>
                    <w:tc>
                      <w:tcPr>
                        <w:tcW w:w="1125" w:type="dxa"/>
                        <w:vAlign w:val="center"/>
                      </w:tcPr>
                      <w:p w:rsidR="00481D3E" w:rsidRDefault="00481D3E" w:rsidP="004C4409">
                        <w:pPr>
                          <w:pStyle w:val="Sansinterligne"/>
                          <w:jc w:val="center"/>
                        </w:pPr>
                        <w:r>
                          <w:t>2</w:t>
                        </w:r>
                      </w:p>
                    </w:tc>
                    <w:tc>
                      <w:tcPr>
                        <w:tcW w:w="2085" w:type="dxa"/>
                      </w:tcPr>
                      <w:p w:rsidR="00481D3E" w:rsidRDefault="00481D3E" w:rsidP="00B02BD4">
                        <w:pPr>
                          <w:pStyle w:val="Sansinterligne"/>
                        </w:pPr>
                        <w:r>
                          <w:t>Reçu de R5</w:t>
                        </w:r>
                      </w:p>
                    </w:tc>
                  </w:tr>
                </w:tbl>
                <w:p w:rsidR="00481D3E" w:rsidRDefault="00481D3E" w:rsidP="00E7611F"/>
              </w:txbxContent>
            </v:textbox>
            <w10:anchorlock/>
          </v:shape>
        </w:pict>
      </w:r>
    </w:p>
    <w:p w:rsidR="00B74ED5" w:rsidRDefault="00B74ED5" w:rsidP="00E7611F">
      <w:pPr>
        <w:pStyle w:val="Sansinterligne"/>
        <w:shd w:val="clear" w:color="auto" w:fill="DBE5F1" w:themeFill="accent1" w:themeFillTint="33"/>
      </w:pPr>
      <w:r>
        <w:rPr>
          <w:rFonts w:eastAsiaTheme="minorEastAsia" w:cs="Times New Roman"/>
          <w:noProof/>
          <w:szCs w:val="24"/>
        </w:rPr>
        <w:t>Le routeur R3 ignore les routes vers R5 données par R2 et R4</w:t>
      </w:r>
    </w:p>
    <w:p w:rsidR="00E7611F" w:rsidRDefault="00E7611F" w:rsidP="00E7611F">
      <w:pPr>
        <w:pStyle w:val="Sansinterligne"/>
      </w:pPr>
    </w:p>
    <w:p w:rsidR="00E7611F" w:rsidRPr="00FC2121" w:rsidRDefault="00FC2121" w:rsidP="00E7611F">
      <w:pPr>
        <w:pStyle w:val="Sansinterligne"/>
      </w:pPr>
      <w:r w:rsidRPr="00FB3054">
        <w:rPr>
          <w:b/>
          <w:bCs/>
          <w:sz w:val="32"/>
          <w:szCs w:val="32"/>
        </w:rPr>
        <w:t>Etape 2.</w:t>
      </w:r>
      <w:r>
        <w:rPr>
          <w:b/>
          <w:bCs/>
        </w:rPr>
        <w:t xml:space="preserve"> </w:t>
      </w:r>
      <w:r>
        <w:t>Nouvelle étape 30 secondes après la précédente :</w:t>
      </w:r>
    </w:p>
    <w:p w:rsidR="00FC2121" w:rsidRDefault="00FC2121" w:rsidP="00E7611F">
      <w:pPr>
        <w:pStyle w:val="Sansinterligne"/>
      </w:pPr>
      <w:r w:rsidRPr="00FC2121">
        <w:lastRenderedPageBreak/>
        <w:t>Voici la table de R1</w:t>
      </w:r>
      <w:r>
        <w:t xml:space="preserve"> à la suite de cette étape</w:t>
      </w:r>
    </w:p>
    <w:p w:rsidR="00FC2121" w:rsidRDefault="00A85CED" w:rsidP="00E7611F">
      <w:pPr>
        <w:pStyle w:val="Sansinterligne"/>
      </w:pPr>
      <w:r>
        <w:rPr>
          <w:rFonts w:eastAsiaTheme="minorEastAsia" w:cs="Times New Roman"/>
          <w:noProof/>
          <w:szCs w:val="24"/>
        </w:rPr>
      </w:r>
      <w:r>
        <w:rPr>
          <w:rFonts w:eastAsiaTheme="minorEastAsia" w:cs="Times New Roman"/>
          <w:noProof/>
          <w:szCs w:val="24"/>
        </w:rPr>
        <w:pict>
          <v:shape id="Zone de texte 7" o:spid="_x0000_s1043" type="#_x0000_t202" style="width:447pt;height:111pt;visibility:visible;mso-wrap-style:square;mso-left-percent:-10001;mso-top-percent:-10001;mso-position-horizontal:absolute;mso-position-horizontal-relative:char;mso-position-vertical:absolute;mso-position-vertical-relative:line;mso-left-percent:-10001;mso-top-percent:-10001;v-text-anchor:top" fillcolor="white [3201]" stroked="f" strokeweight=".5pt">
            <v:textbox>
              <w:txbxContent>
                <w:tbl>
                  <w:tblPr>
                    <w:tblStyle w:val="Grilledutableau"/>
                    <w:tblW w:w="0" w:type="auto"/>
                    <w:tblLook w:val="04A0" w:firstRow="1" w:lastRow="0" w:firstColumn="1" w:lastColumn="0" w:noHBand="0" w:noVBand="1"/>
                  </w:tblPr>
                  <w:tblGrid>
                    <w:gridCol w:w="910"/>
                    <w:gridCol w:w="1663"/>
                    <w:gridCol w:w="1236"/>
                    <w:gridCol w:w="1056"/>
                    <w:gridCol w:w="1120"/>
                    <w:gridCol w:w="2647"/>
                  </w:tblGrid>
                  <w:tr w:rsidR="00481D3E" w:rsidTr="00E7611F">
                    <w:tc>
                      <w:tcPr>
                        <w:tcW w:w="910" w:type="dxa"/>
                      </w:tcPr>
                      <w:p w:rsidR="00481D3E" w:rsidRDefault="00481D3E" w:rsidP="00B02BD4">
                        <w:pPr>
                          <w:pStyle w:val="Sansinterligne"/>
                        </w:pPr>
                        <w:r>
                          <w:t>routeur</w:t>
                        </w:r>
                      </w:p>
                    </w:tc>
                    <w:tc>
                      <w:tcPr>
                        <w:tcW w:w="1663" w:type="dxa"/>
                      </w:tcPr>
                      <w:p w:rsidR="00481D3E" w:rsidRDefault="00481D3E" w:rsidP="00B02BD4">
                        <w:pPr>
                          <w:pStyle w:val="Sansinterligne"/>
                        </w:pPr>
                        <w:r>
                          <w:t>destination</w:t>
                        </w:r>
                      </w:p>
                    </w:tc>
                    <w:tc>
                      <w:tcPr>
                        <w:tcW w:w="1236" w:type="dxa"/>
                      </w:tcPr>
                      <w:p w:rsidR="00481D3E" w:rsidRDefault="00481D3E" w:rsidP="00B02BD4">
                        <w:pPr>
                          <w:pStyle w:val="Sansinterligne"/>
                        </w:pPr>
                        <w:r>
                          <w:t>passerelle</w:t>
                        </w:r>
                      </w:p>
                    </w:tc>
                    <w:tc>
                      <w:tcPr>
                        <w:tcW w:w="1056" w:type="dxa"/>
                      </w:tcPr>
                      <w:p w:rsidR="00481D3E" w:rsidRDefault="00481D3E" w:rsidP="00B02BD4">
                        <w:pPr>
                          <w:pStyle w:val="Sansinterligne"/>
                        </w:pPr>
                        <w:r>
                          <w:t>interface</w:t>
                        </w:r>
                      </w:p>
                    </w:tc>
                    <w:tc>
                      <w:tcPr>
                        <w:tcW w:w="1120" w:type="dxa"/>
                      </w:tcPr>
                      <w:p w:rsidR="00481D3E" w:rsidRDefault="00481D3E" w:rsidP="00B02BD4">
                        <w:pPr>
                          <w:pStyle w:val="Sansinterligne"/>
                        </w:pPr>
                        <w:r>
                          <w:t>Nb sauts</w:t>
                        </w:r>
                      </w:p>
                    </w:tc>
                    <w:tc>
                      <w:tcPr>
                        <w:tcW w:w="2647" w:type="dxa"/>
                      </w:tcPr>
                      <w:p w:rsidR="00481D3E" w:rsidRDefault="00481D3E" w:rsidP="00B02BD4">
                        <w:pPr>
                          <w:pStyle w:val="Sansinterligne"/>
                        </w:pPr>
                        <w:r>
                          <w:t>remarques</w:t>
                        </w:r>
                      </w:p>
                    </w:tc>
                  </w:tr>
                  <w:tr w:rsidR="00481D3E" w:rsidTr="00E7611F">
                    <w:tc>
                      <w:tcPr>
                        <w:tcW w:w="910" w:type="dxa"/>
                        <w:vMerge w:val="restart"/>
                        <w:vAlign w:val="center"/>
                      </w:tcPr>
                      <w:p w:rsidR="00481D3E" w:rsidRDefault="00481D3E" w:rsidP="00B02BD4">
                        <w:pPr>
                          <w:pStyle w:val="Sansinterligne"/>
                          <w:jc w:val="center"/>
                        </w:pPr>
                        <w:r>
                          <w:t>R1</w:t>
                        </w:r>
                      </w:p>
                    </w:tc>
                    <w:tc>
                      <w:tcPr>
                        <w:tcW w:w="1663" w:type="dxa"/>
                      </w:tcPr>
                      <w:p w:rsidR="00481D3E" w:rsidRDefault="00481D3E" w:rsidP="00B02BD4">
                        <w:pPr>
                          <w:pStyle w:val="Sansinterligne"/>
                        </w:pPr>
                        <w:r>
                          <w:t>192.168.1.0/24</w:t>
                        </w:r>
                      </w:p>
                    </w:tc>
                    <w:tc>
                      <w:tcPr>
                        <w:tcW w:w="1236" w:type="dxa"/>
                      </w:tcPr>
                      <w:p w:rsidR="00481D3E" w:rsidRDefault="00481D3E" w:rsidP="00B02BD4">
                        <w:pPr>
                          <w:pStyle w:val="Sansinterligne"/>
                        </w:pPr>
                      </w:p>
                    </w:tc>
                    <w:tc>
                      <w:tcPr>
                        <w:tcW w:w="1056" w:type="dxa"/>
                      </w:tcPr>
                      <w:p w:rsidR="00481D3E" w:rsidRDefault="00481D3E" w:rsidP="00B02BD4">
                        <w:pPr>
                          <w:pStyle w:val="Sansinterligne"/>
                        </w:pPr>
                        <w:r>
                          <w:t>wifi</w:t>
                        </w:r>
                      </w:p>
                    </w:tc>
                    <w:tc>
                      <w:tcPr>
                        <w:tcW w:w="1120" w:type="dxa"/>
                        <w:vAlign w:val="center"/>
                      </w:tcPr>
                      <w:p w:rsidR="00481D3E" w:rsidRDefault="00481D3E" w:rsidP="00C03E8D">
                        <w:pPr>
                          <w:pStyle w:val="Sansinterligne"/>
                          <w:jc w:val="center"/>
                        </w:pPr>
                        <w:r>
                          <w:t>1</w:t>
                        </w:r>
                      </w:p>
                    </w:tc>
                    <w:tc>
                      <w:tcPr>
                        <w:tcW w:w="2647" w:type="dxa"/>
                      </w:tcPr>
                      <w:p w:rsidR="00481D3E" w:rsidRDefault="00481D3E" w:rsidP="00B02BD4">
                        <w:pPr>
                          <w:pStyle w:val="Sansinterligne"/>
                        </w:pPr>
                        <w:r>
                          <w:t>Vers les postes de travail</w:t>
                        </w:r>
                      </w:p>
                    </w:tc>
                  </w:tr>
                  <w:tr w:rsidR="00481D3E" w:rsidTr="00E7611F">
                    <w:tc>
                      <w:tcPr>
                        <w:tcW w:w="910" w:type="dxa"/>
                        <w:vMerge/>
                      </w:tcPr>
                      <w:p w:rsidR="00481D3E" w:rsidRDefault="00481D3E" w:rsidP="00B02BD4">
                        <w:pPr>
                          <w:pStyle w:val="Sansinterligne"/>
                        </w:pPr>
                      </w:p>
                    </w:tc>
                    <w:tc>
                      <w:tcPr>
                        <w:tcW w:w="1663" w:type="dxa"/>
                      </w:tcPr>
                      <w:p w:rsidR="00481D3E" w:rsidRDefault="00481D3E" w:rsidP="00B02BD4">
                        <w:pPr>
                          <w:pStyle w:val="Sansinterligne"/>
                        </w:pPr>
                        <w:r>
                          <w:t>172.16.0.0/24</w:t>
                        </w:r>
                      </w:p>
                    </w:tc>
                    <w:tc>
                      <w:tcPr>
                        <w:tcW w:w="1236" w:type="dxa"/>
                      </w:tcPr>
                      <w:p w:rsidR="00481D3E" w:rsidRDefault="00481D3E" w:rsidP="00B02BD4">
                        <w:pPr>
                          <w:pStyle w:val="Sansinterligne"/>
                        </w:pPr>
                      </w:p>
                    </w:tc>
                    <w:tc>
                      <w:tcPr>
                        <w:tcW w:w="1056" w:type="dxa"/>
                      </w:tcPr>
                      <w:p w:rsidR="00481D3E" w:rsidRDefault="00481D3E" w:rsidP="00B02BD4">
                        <w:pPr>
                          <w:pStyle w:val="Sansinterligne"/>
                        </w:pPr>
                        <w:r>
                          <w:t>Eth 0</w:t>
                        </w:r>
                      </w:p>
                    </w:tc>
                    <w:tc>
                      <w:tcPr>
                        <w:tcW w:w="1120" w:type="dxa"/>
                        <w:vAlign w:val="center"/>
                      </w:tcPr>
                      <w:p w:rsidR="00481D3E" w:rsidRDefault="00481D3E" w:rsidP="00C03E8D">
                        <w:pPr>
                          <w:pStyle w:val="Sansinterligne"/>
                          <w:jc w:val="center"/>
                        </w:pPr>
                        <w:r>
                          <w:t>1</w:t>
                        </w:r>
                      </w:p>
                    </w:tc>
                    <w:tc>
                      <w:tcPr>
                        <w:tcW w:w="2647" w:type="dxa"/>
                      </w:tcPr>
                      <w:p w:rsidR="00481D3E" w:rsidRDefault="00481D3E" w:rsidP="00B02BD4">
                        <w:pPr>
                          <w:pStyle w:val="Sansinterligne"/>
                        </w:pPr>
                        <w:r>
                          <w:t>Vers R3</w:t>
                        </w:r>
                      </w:p>
                    </w:tc>
                  </w:tr>
                  <w:tr w:rsidR="00481D3E" w:rsidTr="00E7611F">
                    <w:tc>
                      <w:tcPr>
                        <w:tcW w:w="910" w:type="dxa"/>
                        <w:vMerge/>
                      </w:tcPr>
                      <w:p w:rsidR="00481D3E" w:rsidRDefault="00481D3E" w:rsidP="00B02BD4">
                        <w:pPr>
                          <w:pStyle w:val="Sansinterligne"/>
                        </w:pPr>
                      </w:p>
                    </w:tc>
                    <w:tc>
                      <w:tcPr>
                        <w:tcW w:w="1663" w:type="dxa"/>
                      </w:tcPr>
                      <w:p w:rsidR="00481D3E" w:rsidRDefault="00481D3E" w:rsidP="00B02BD4">
                        <w:pPr>
                          <w:pStyle w:val="Sansinterligne"/>
                        </w:pPr>
                        <w:r>
                          <w:t>172.16.1.0/24</w:t>
                        </w:r>
                      </w:p>
                    </w:tc>
                    <w:tc>
                      <w:tcPr>
                        <w:tcW w:w="1236" w:type="dxa"/>
                      </w:tcPr>
                      <w:p w:rsidR="00481D3E" w:rsidRDefault="00481D3E" w:rsidP="00B02BD4">
                        <w:pPr>
                          <w:pStyle w:val="Sansinterligne"/>
                        </w:pPr>
                        <w:r>
                          <w:t>172.16.0.3</w:t>
                        </w:r>
                      </w:p>
                    </w:tc>
                    <w:tc>
                      <w:tcPr>
                        <w:tcW w:w="1056" w:type="dxa"/>
                      </w:tcPr>
                      <w:p w:rsidR="00481D3E" w:rsidRDefault="00481D3E" w:rsidP="00B02BD4">
                        <w:pPr>
                          <w:pStyle w:val="Sansinterligne"/>
                        </w:pPr>
                        <w:r>
                          <w:t>Eth 0</w:t>
                        </w:r>
                      </w:p>
                    </w:tc>
                    <w:tc>
                      <w:tcPr>
                        <w:tcW w:w="1120" w:type="dxa"/>
                        <w:vAlign w:val="center"/>
                      </w:tcPr>
                      <w:p w:rsidR="00481D3E" w:rsidRDefault="00481D3E" w:rsidP="00C03E8D">
                        <w:pPr>
                          <w:pStyle w:val="Sansinterligne"/>
                          <w:jc w:val="center"/>
                        </w:pPr>
                        <w:r>
                          <w:t>2</w:t>
                        </w:r>
                      </w:p>
                    </w:tc>
                    <w:tc>
                      <w:tcPr>
                        <w:tcW w:w="2647" w:type="dxa"/>
                        <w:vMerge w:val="restart"/>
                        <w:vAlign w:val="center"/>
                      </w:tcPr>
                      <w:p w:rsidR="00481D3E" w:rsidRDefault="00481D3E" w:rsidP="00C03E8D">
                        <w:pPr>
                          <w:pStyle w:val="Sansinterligne"/>
                          <w:jc w:val="center"/>
                        </w:pPr>
                        <w:r>
                          <w:t>Routes reçues de R3 à l'étape 1</w:t>
                        </w:r>
                      </w:p>
                    </w:tc>
                  </w:tr>
                  <w:tr w:rsidR="00481D3E" w:rsidTr="00E7611F">
                    <w:tc>
                      <w:tcPr>
                        <w:tcW w:w="910" w:type="dxa"/>
                        <w:vMerge/>
                      </w:tcPr>
                      <w:p w:rsidR="00481D3E" w:rsidRDefault="00481D3E" w:rsidP="00B02BD4">
                        <w:pPr>
                          <w:pStyle w:val="Sansinterligne"/>
                        </w:pPr>
                      </w:p>
                    </w:tc>
                    <w:tc>
                      <w:tcPr>
                        <w:tcW w:w="1663" w:type="dxa"/>
                      </w:tcPr>
                      <w:p w:rsidR="00481D3E" w:rsidRDefault="00481D3E" w:rsidP="00B02BD4">
                        <w:pPr>
                          <w:pStyle w:val="Sansinterligne"/>
                        </w:pPr>
                        <w:r>
                          <w:t>172.16.3.0/24</w:t>
                        </w:r>
                      </w:p>
                    </w:tc>
                    <w:tc>
                      <w:tcPr>
                        <w:tcW w:w="1236" w:type="dxa"/>
                      </w:tcPr>
                      <w:p w:rsidR="00481D3E" w:rsidRDefault="00481D3E" w:rsidP="00B02BD4">
                        <w:pPr>
                          <w:pStyle w:val="Sansinterligne"/>
                        </w:pPr>
                        <w:r>
                          <w:t>172.16.0.3</w:t>
                        </w:r>
                      </w:p>
                    </w:tc>
                    <w:tc>
                      <w:tcPr>
                        <w:tcW w:w="1056" w:type="dxa"/>
                      </w:tcPr>
                      <w:p w:rsidR="00481D3E" w:rsidRDefault="00481D3E" w:rsidP="00B02BD4">
                        <w:pPr>
                          <w:pStyle w:val="Sansinterligne"/>
                        </w:pPr>
                        <w:r>
                          <w:t>Eth 0</w:t>
                        </w:r>
                      </w:p>
                    </w:tc>
                    <w:tc>
                      <w:tcPr>
                        <w:tcW w:w="1120" w:type="dxa"/>
                        <w:vAlign w:val="center"/>
                      </w:tcPr>
                      <w:p w:rsidR="00481D3E" w:rsidRDefault="00481D3E" w:rsidP="00C03E8D">
                        <w:pPr>
                          <w:pStyle w:val="Sansinterligne"/>
                          <w:jc w:val="center"/>
                        </w:pPr>
                        <w:r>
                          <w:t>2</w:t>
                        </w:r>
                      </w:p>
                    </w:tc>
                    <w:tc>
                      <w:tcPr>
                        <w:tcW w:w="2647" w:type="dxa"/>
                        <w:vMerge/>
                      </w:tcPr>
                      <w:p w:rsidR="00481D3E" w:rsidRDefault="00481D3E" w:rsidP="00B02BD4">
                        <w:pPr>
                          <w:pStyle w:val="Sansinterligne"/>
                        </w:pPr>
                      </w:p>
                    </w:tc>
                  </w:tr>
                  <w:tr w:rsidR="00481D3E" w:rsidTr="00E7611F">
                    <w:tc>
                      <w:tcPr>
                        <w:tcW w:w="910" w:type="dxa"/>
                        <w:vMerge/>
                      </w:tcPr>
                      <w:p w:rsidR="00481D3E" w:rsidRDefault="00481D3E" w:rsidP="00B02BD4">
                        <w:pPr>
                          <w:pStyle w:val="Sansinterligne"/>
                        </w:pPr>
                      </w:p>
                    </w:tc>
                    <w:tc>
                      <w:tcPr>
                        <w:tcW w:w="1663" w:type="dxa"/>
                      </w:tcPr>
                      <w:p w:rsidR="00481D3E" w:rsidRDefault="00481D3E" w:rsidP="00B02BD4">
                        <w:pPr>
                          <w:pStyle w:val="Sansinterligne"/>
                        </w:pPr>
                        <w:r>
                          <w:t>172.16.6.0/24</w:t>
                        </w:r>
                      </w:p>
                    </w:tc>
                    <w:tc>
                      <w:tcPr>
                        <w:tcW w:w="1236" w:type="dxa"/>
                      </w:tcPr>
                      <w:p w:rsidR="00481D3E" w:rsidRDefault="00481D3E" w:rsidP="00B02BD4">
                        <w:pPr>
                          <w:pStyle w:val="Sansinterligne"/>
                        </w:pPr>
                        <w:r>
                          <w:t>172.16.0.3</w:t>
                        </w:r>
                      </w:p>
                    </w:tc>
                    <w:tc>
                      <w:tcPr>
                        <w:tcW w:w="1056" w:type="dxa"/>
                      </w:tcPr>
                      <w:p w:rsidR="00481D3E" w:rsidRDefault="00481D3E" w:rsidP="00B02BD4">
                        <w:pPr>
                          <w:pStyle w:val="Sansinterligne"/>
                        </w:pPr>
                        <w:r>
                          <w:t>Eth 0</w:t>
                        </w:r>
                      </w:p>
                    </w:tc>
                    <w:tc>
                      <w:tcPr>
                        <w:tcW w:w="1120" w:type="dxa"/>
                        <w:vAlign w:val="center"/>
                      </w:tcPr>
                      <w:p w:rsidR="00481D3E" w:rsidRDefault="00481D3E" w:rsidP="00C03E8D">
                        <w:pPr>
                          <w:pStyle w:val="Sansinterligne"/>
                          <w:jc w:val="center"/>
                        </w:pPr>
                        <w:r>
                          <w:t>2</w:t>
                        </w:r>
                      </w:p>
                    </w:tc>
                    <w:tc>
                      <w:tcPr>
                        <w:tcW w:w="2647" w:type="dxa"/>
                        <w:vMerge/>
                      </w:tcPr>
                      <w:p w:rsidR="00481D3E" w:rsidRDefault="00481D3E" w:rsidP="00B02BD4">
                        <w:pPr>
                          <w:pStyle w:val="Sansinterligne"/>
                        </w:pPr>
                      </w:p>
                    </w:tc>
                  </w:tr>
                  <w:tr w:rsidR="00481D3E" w:rsidTr="00E7611F">
                    <w:tc>
                      <w:tcPr>
                        <w:tcW w:w="910" w:type="dxa"/>
                        <w:vMerge/>
                      </w:tcPr>
                      <w:p w:rsidR="00481D3E" w:rsidRDefault="00481D3E" w:rsidP="00B02BD4">
                        <w:pPr>
                          <w:pStyle w:val="Sansinterligne"/>
                        </w:pPr>
                      </w:p>
                    </w:tc>
                    <w:tc>
                      <w:tcPr>
                        <w:tcW w:w="1663" w:type="dxa"/>
                      </w:tcPr>
                      <w:p w:rsidR="00481D3E" w:rsidRDefault="00481D3E" w:rsidP="00B02BD4">
                        <w:pPr>
                          <w:pStyle w:val="Sansinterligne"/>
                        </w:pPr>
                        <w:r>
                          <w:t>172.16.5.0/24</w:t>
                        </w:r>
                      </w:p>
                    </w:tc>
                    <w:tc>
                      <w:tcPr>
                        <w:tcW w:w="1236" w:type="dxa"/>
                      </w:tcPr>
                      <w:p w:rsidR="00481D3E" w:rsidRDefault="00481D3E" w:rsidP="00B02BD4">
                        <w:pPr>
                          <w:pStyle w:val="Sansinterligne"/>
                        </w:pPr>
                        <w:r>
                          <w:t>172.16.0.3</w:t>
                        </w:r>
                      </w:p>
                    </w:tc>
                    <w:tc>
                      <w:tcPr>
                        <w:tcW w:w="1056" w:type="dxa"/>
                      </w:tcPr>
                      <w:p w:rsidR="00481D3E" w:rsidRDefault="00481D3E" w:rsidP="00B02BD4">
                        <w:pPr>
                          <w:pStyle w:val="Sansinterligne"/>
                        </w:pPr>
                        <w:r>
                          <w:t>Eth 0</w:t>
                        </w:r>
                      </w:p>
                    </w:tc>
                    <w:tc>
                      <w:tcPr>
                        <w:tcW w:w="1120" w:type="dxa"/>
                        <w:vAlign w:val="center"/>
                      </w:tcPr>
                      <w:p w:rsidR="00481D3E" w:rsidRDefault="00481D3E" w:rsidP="00C03E8D">
                        <w:pPr>
                          <w:pStyle w:val="Sansinterligne"/>
                          <w:jc w:val="center"/>
                        </w:pPr>
                        <w:r>
                          <w:t>3</w:t>
                        </w:r>
                      </w:p>
                    </w:tc>
                    <w:tc>
                      <w:tcPr>
                        <w:tcW w:w="2647" w:type="dxa"/>
                      </w:tcPr>
                      <w:p w:rsidR="00481D3E" w:rsidRDefault="00481D3E" w:rsidP="00B02BD4">
                        <w:pPr>
                          <w:pStyle w:val="Sansinterligne"/>
                        </w:pPr>
                        <w:r>
                          <w:t>Reçu à l'étape 2</w:t>
                        </w:r>
                      </w:p>
                    </w:tc>
                  </w:tr>
                </w:tbl>
                <w:p w:rsidR="00481D3E" w:rsidRDefault="00481D3E" w:rsidP="00FC2121"/>
              </w:txbxContent>
            </v:textbox>
            <w10:anchorlock/>
          </v:shape>
        </w:pict>
      </w:r>
    </w:p>
    <w:p w:rsidR="00FC2121" w:rsidRDefault="00FC2121" w:rsidP="00FC2121">
      <w:pPr>
        <w:pStyle w:val="Titre3"/>
        <w:shd w:val="clear" w:color="auto" w:fill="D9D9D9" w:themeFill="background1" w:themeFillShade="D9"/>
      </w:pPr>
      <w:r>
        <w:t>Suite exercice 1 (à faire)</w:t>
      </w:r>
    </w:p>
    <w:p w:rsidR="00FC2121" w:rsidRDefault="00FC2121" w:rsidP="00FC2121">
      <w:pPr>
        <w:pStyle w:val="Sansinterligne"/>
        <w:shd w:val="clear" w:color="auto" w:fill="D9D9D9" w:themeFill="background1" w:themeFillShade="D9"/>
        <w:ind w:left="425"/>
      </w:pPr>
      <w:r>
        <w:t>Compléter la table de routage de R3 à la fin de cette étape.</w:t>
      </w:r>
    </w:p>
    <w:p w:rsidR="00FC2121" w:rsidRDefault="00FC2121" w:rsidP="00FC2121">
      <w:pPr>
        <w:pStyle w:val="Sansinterligne"/>
      </w:pPr>
    </w:p>
    <w:p w:rsidR="00FC2121" w:rsidRPr="004C4409" w:rsidRDefault="00FC2121" w:rsidP="00FC2121">
      <w:pPr>
        <w:pStyle w:val="Titre3"/>
        <w:shd w:val="clear" w:color="auto" w:fill="DBE5F1" w:themeFill="accent1" w:themeFillTint="33"/>
      </w:pPr>
      <w:r>
        <w:t>Solution exercice 1</w:t>
      </w:r>
    </w:p>
    <w:p w:rsidR="00FC2121" w:rsidRDefault="00A85CED" w:rsidP="00FC2121">
      <w:pPr>
        <w:pStyle w:val="Sansinterligne"/>
        <w:shd w:val="clear" w:color="auto" w:fill="DBE5F1" w:themeFill="accent1" w:themeFillTint="33"/>
      </w:pPr>
      <w:r>
        <w:rPr>
          <w:rFonts w:eastAsiaTheme="minorEastAsia" w:cs="Times New Roman"/>
          <w:noProof/>
          <w:szCs w:val="24"/>
        </w:rPr>
      </w:r>
      <w:r>
        <w:rPr>
          <w:rFonts w:eastAsiaTheme="minorEastAsia" w:cs="Times New Roman"/>
          <w:noProof/>
          <w:szCs w:val="24"/>
        </w:rPr>
        <w:pict>
          <v:shape id="Zone de texte 8" o:spid="_x0000_s1042" type="#_x0000_t202" style="width:424.5pt;height:125.05pt;visibility:visible;mso-wrap-style:square;mso-left-percent:-10001;mso-top-percent:-10001;mso-position-horizontal:absolute;mso-position-horizontal-relative:char;mso-position-vertical:absolute;mso-position-vertical-relative:line;mso-left-percent:-10001;mso-top-percent:-10001;v-text-anchor:top" fillcolor="#dbe5f1 [660]" stroked="f" strokeweight=".5pt">
            <v:textbox>
              <w:txbxContent>
                <w:tbl>
                  <w:tblPr>
                    <w:tblStyle w:val="Grilledutableau"/>
                    <w:tblW w:w="0" w:type="auto"/>
                    <w:tblLook w:val="04A0" w:firstRow="1" w:lastRow="0" w:firstColumn="1" w:lastColumn="0" w:noHBand="0" w:noVBand="1"/>
                  </w:tblPr>
                  <w:tblGrid>
                    <w:gridCol w:w="910"/>
                    <w:gridCol w:w="1663"/>
                    <w:gridCol w:w="1236"/>
                    <w:gridCol w:w="1056"/>
                    <w:gridCol w:w="1125"/>
                    <w:gridCol w:w="2085"/>
                  </w:tblGrid>
                  <w:tr w:rsidR="00481D3E" w:rsidTr="00E7611F">
                    <w:tc>
                      <w:tcPr>
                        <w:tcW w:w="910" w:type="dxa"/>
                      </w:tcPr>
                      <w:p w:rsidR="00481D3E" w:rsidRDefault="00481D3E" w:rsidP="00B02BD4">
                        <w:pPr>
                          <w:pStyle w:val="Sansinterligne"/>
                        </w:pPr>
                        <w:r>
                          <w:t>routeur</w:t>
                        </w:r>
                      </w:p>
                    </w:tc>
                    <w:tc>
                      <w:tcPr>
                        <w:tcW w:w="1663" w:type="dxa"/>
                      </w:tcPr>
                      <w:p w:rsidR="00481D3E" w:rsidRDefault="00481D3E" w:rsidP="00B02BD4">
                        <w:pPr>
                          <w:pStyle w:val="Sansinterligne"/>
                        </w:pPr>
                        <w:r>
                          <w:t>destination</w:t>
                        </w:r>
                      </w:p>
                    </w:tc>
                    <w:tc>
                      <w:tcPr>
                        <w:tcW w:w="1236" w:type="dxa"/>
                      </w:tcPr>
                      <w:p w:rsidR="00481D3E" w:rsidRDefault="00481D3E" w:rsidP="00B02BD4">
                        <w:pPr>
                          <w:pStyle w:val="Sansinterligne"/>
                        </w:pPr>
                        <w:r>
                          <w:t>passerelle</w:t>
                        </w:r>
                      </w:p>
                    </w:tc>
                    <w:tc>
                      <w:tcPr>
                        <w:tcW w:w="1056" w:type="dxa"/>
                      </w:tcPr>
                      <w:p w:rsidR="00481D3E" w:rsidRDefault="00481D3E" w:rsidP="00B02BD4">
                        <w:pPr>
                          <w:pStyle w:val="Sansinterligne"/>
                        </w:pPr>
                        <w:r>
                          <w:t>interface</w:t>
                        </w:r>
                      </w:p>
                    </w:tc>
                    <w:tc>
                      <w:tcPr>
                        <w:tcW w:w="1125" w:type="dxa"/>
                      </w:tcPr>
                      <w:p w:rsidR="00481D3E" w:rsidRDefault="00481D3E" w:rsidP="00B02BD4">
                        <w:pPr>
                          <w:pStyle w:val="Sansinterligne"/>
                        </w:pPr>
                        <w:r>
                          <w:t>Nb sauts</w:t>
                        </w:r>
                      </w:p>
                    </w:tc>
                    <w:tc>
                      <w:tcPr>
                        <w:tcW w:w="2085" w:type="dxa"/>
                      </w:tcPr>
                      <w:p w:rsidR="00481D3E" w:rsidRDefault="00481D3E" w:rsidP="00B02BD4">
                        <w:pPr>
                          <w:pStyle w:val="Sansinterligne"/>
                        </w:pPr>
                        <w:r>
                          <w:t>remarques</w:t>
                        </w:r>
                      </w:p>
                    </w:tc>
                  </w:tr>
                  <w:tr w:rsidR="00481D3E" w:rsidTr="00E7611F">
                    <w:tc>
                      <w:tcPr>
                        <w:tcW w:w="910" w:type="dxa"/>
                        <w:vMerge w:val="restart"/>
                        <w:vAlign w:val="center"/>
                      </w:tcPr>
                      <w:p w:rsidR="00481D3E" w:rsidRDefault="00481D3E" w:rsidP="00B02BD4">
                        <w:pPr>
                          <w:pStyle w:val="Sansinterligne"/>
                          <w:jc w:val="center"/>
                        </w:pPr>
                        <w:r>
                          <w:t>R3</w:t>
                        </w:r>
                      </w:p>
                    </w:tc>
                    <w:tc>
                      <w:tcPr>
                        <w:tcW w:w="1663" w:type="dxa"/>
                      </w:tcPr>
                      <w:p w:rsidR="00481D3E" w:rsidRDefault="00481D3E" w:rsidP="00B02BD4">
                        <w:pPr>
                          <w:pStyle w:val="Sansinterligne"/>
                        </w:pPr>
                        <w:r>
                          <w:t>172.16.0.0/24</w:t>
                        </w:r>
                      </w:p>
                    </w:tc>
                    <w:tc>
                      <w:tcPr>
                        <w:tcW w:w="1236" w:type="dxa"/>
                      </w:tcPr>
                      <w:p w:rsidR="00481D3E" w:rsidRDefault="00481D3E" w:rsidP="00B02BD4">
                        <w:pPr>
                          <w:pStyle w:val="Sansinterligne"/>
                        </w:pPr>
                      </w:p>
                    </w:tc>
                    <w:tc>
                      <w:tcPr>
                        <w:tcW w:w="1056" w:type="dxa"/>
                      </w:tcPr>
                      <w:p w:rsidR="00481D3E" w:rsidRDefault="00481D3E" w:rsidP="00B02BD4">
                        <w:pPr>
                          <w:pStyle w:val="Sansinterligne"/>
                        </w:pPr>
                        <w:r>
                          <w:t>Eth 0</w:t>
                        </w:r>
                      </w:p>
                    </w:tc>
                    <w:tc>
                      <w:tcPr>
                        <w:tcW w:w="1125" w:type="dxa"/>
                        <w:vAlign w:val="center"/>
                      </w:tcPr>
                      <w:p w:rsidR="00481D3E" w:rsidRDefault="00481D3E" w:rsidP="004C4409">
                        <w:pPr>
                          <w:pStyle w:val="Sansinterligne"/>
                          <w:jc w:val="center"/>
                        </w:pPr>
                        <w:r>
                          <w:t>1</w:t>
                        </w:r>
                      </w:p>
                    </w:tc>
                    <w:tc>
                      <w:tcPr>
                        <w:tcW w:w="2085" w:type="dxa"/>
                      </w:tcPr>
                      <w:p w:rsidR="00481D3E" w:rsidRDefault="00481D3E" w:rsidP="00B02BD4">
                        <w:pPr>
                          <w:pStyle w:val="Sansinterligne"/>
                        </w:pPr>
                        <w:r>
                          <w:t>Vers R1</w:t>
                        </w:r>
                      </w:p>
                    </w:tc>
                  </w:tr>
                  <w:tr w:rsidR="00481D3E" w:rsidTr="00E7611F">
                    <w:tc>
                      <w:tcPr>
                        <w:tcW w:w="910" w:type="dxa"/>
                        <w:vMerge/>
                      </w:tcPr>
                      <w:p w:rsidR="00481D3E" w:rsidRDefault="00481D3E" w:rsidP="00B02BD4">
                        <w:pPr>
                          <w:pStyle w:val="Sansinterligne"/>
                        </w:pPr>
                      </w:p>
                    </w:tc>
                    <w:tc>
                      <w:tcPr>
                        <w:tcW w:w="1663" w:type="dxa"/>
                      </w:tcPr>
                      <w:p w:rsidR="00481D3E" w:rsidRDefault="00481D3E" w:rsidP="00B02BD4">
                        <w:pPr>
                          <w:pStyle w:val="Sansinterligne"/>
                        </w:pPr>
                        <w:r>
                          <w:t>172.16.1.0/24</w:t>
                        </w:r>
                      </w:p>
                    </w:tc>
                    <w:tc>
                      <w:tcPr>
                        <w:tcW w:w="1236" w:type="dxa"/>
                      </w:tcPr>
                      <w:p w:rsidR="00481D3E" w:rsidRDefault="00481D3E" w:rsidP="00B02BD4">
                        <w:pPr>
                          <w:pStyle w:val="Sansinterligne"/>
                        </w:pPr>
                      </w:p>
                    </w:tc>
                    <w:tc>
                      <w:tcPr>
                        <w:tcW w:w="1056" w:type="dxa"/>
                      </w:tcPr>
                      <w:p w:rsidR="00481D3E" w:rsidRDefault="00481D3E" w:rsidP="00B02BD4">
                        <w:pPr>
                          <w:pStyle w:val="Sansinterligne"/>
                        </w:pPr>
                        <w:r>
                          <w:t>Eth 1</w:t>
                        </w:r>
                      </w:p>
                    </w:tc>
                    <w:tc>
                      <w:tcPr>
                        <w:tcW w:w="1125" w:type="dxa"/>
                        <w:vAlign w:val="center"/>
                      </w:tcPr>
                      <w:p w:rsidR="00481D3E" w:rsidRDefault="00481D3E" w:rsidP="004C4409">
                        <w:pPr>
                          <w:pStyle w:val="Sansinterligne"/>
                          <w:jc w:val="center"/>
                        </w:pPr>
                        <w:r>
                          <w:t>1</w:t>
                        </w:r>
                      </w:p>
                    </w:tc>
                    <w:tc>
                      <w:tcPr>
                        <w:tcW w:w="2085" w:type="dxa"/>
                      </w:tcPr>
                      <w:p w:rsidR="00481D3E" w:rsidRDefault="00481D3E" w:rsidP="00B02BD4">
                        <w:pPr>
                          <w:pStyle w:val="Sansinterligne"/>
                        </w:pPr>
                        <w:r>
                          <w:t>Vers R2</w:t>
                        </w:r>
                      </w:p>
                    </w:tc>
                  </w:tr>
                  <w:tr w:rsidR="00481D3E" w:rsidTr="00E7611F">
                    <w:tc>
                      <w:tcPr>
                        <w:tcW w:w="910" w:type="dxa"/>
                        <w:vMerge/>
                      </w:tcPr>
                      <w:p w:rsidR="00481D3E" w:rsidRDefault="00481D3E" w:rsidP="00B02BD4">
                        <w:pPr>
                          <w:pStyle w:val="Sansinterligne"/>
                        </w:pPr>
                      </w:p>
                    </w:tc>
                    <w:tc>
                      <w:tcPr>
                        <w:tcW w:w="1663" w:type="dxa"/>
                      </w:tcPr>
                      <w:p w:rsidR="00481D3E" w:rsidRDefault="00481D3E" w:rsidP="00B02BD4">
                        <w:pPr>
                          <w:pStyle w:val="Sansinterligne"/>
                        </w:pPr>
                        <w:r>
                          <w:t>172.16.3.0/24</w:t>
                        </w:r>
                      </w:p>
                    </w:tc>
                    <w:tc>
                      <w:tcPr>
                        <w:tcW w:w="1236" w:type="dxa"/>
                      </w:tcPr>
                      <w:p w:rsidR="00481D3E" w:rsidRDefault="00481D3E" w:rsidP="00B02BD4">
                        <w:pPr>
                          <w:pStyle w:val="Sansinterligne"/>
                        </w:pPr>
                      </w:p>
                    </w:tc>
                    <w:tc>
                      <w:tcPr>
                        <w:tcW w:w="1056" w:type="dxa"/>
                      </w:tcPr>
                      <w:p w:rsidR="00481D3E" w:rsidRDefault="00481D3E" w:rsidP="00B02BD4">
                        <w:pPr>
                          <w:pStyle w:val="Sansinterligne"/>
                        </w:pPr>
                        <w:r>
                          <w:t>Eth 2</w:t>
                        </w:r>
                      </w:p>
                    </w:tc>
                    <w:tc>
                      <w:tcPr>
                        <w:tcW w:w="1125" w:type="dxa"/>
                        <w:vAlign w:val="center"/>
                      </w:tcPr>
                      <w:p w:rsidR="00481D3E" w:rsidRDefault="00481D3E" w:rsidP="004C4409">
                        <w:pPr>
                          <w:pStyle w:val="Sansinterligne"/>
                          <w:jc w:val="center"/>
                        </w:pPr>
                        <w:r>
                          <w:t>1</w:t>
                        </w:r>
                      </w:p>
                    </w:tc>
                    <w:tc>
                      <w:tcPr>
                        <w:tcW w:w="2085" w:type="dxa"/>
                      </w:tcPr>
                      <w:p w:rsidR="00481D3E" w:rsidRDefault="00481D3E" w:rsidP="00B02BD4">
                        <w:pPr>
                          <w:pStyle w:val="Sansinterligne"/>
                        </w:pPr>
                        <w:r>
                          <w:t>Vers R4</w:t>
                        </w:r>
                      </w:p>
                    </w:tc>
                  </w:tr>
                  <w:tr w:rsidR="00481D3E" w:rsidTr="00E7611F">
                    <w:tc>
                      <w:tcPr>
                        <w:tcW w:w="910" w:type="dxa"/>
                        <w:vMerge/>
                      </w:tcPr>
                      <w:p w:rsidR="00481D3E" w:rsidRDefault="00481D3E" w:rsidP="00B02BD4">
                        <w:pPr>
                          <w:pStyle w:val="Sansinterligne"/>
                        </w:pPr>
                      </w:p>
                    </w:tc>
                    <w:tc>
                      <w:tcPr>
                        <w:tcW w:w="1663" w:type="dxa"/>
                      </w:tcPr>
                      <w:p w:rsidR="00481D3E" w:rsidRDefault="00481D3E" w:rsidP="00B02BD4">
                        <w:pPr>
                          <w:pStyle w:val="Sansinterligne"/>
                        </w:pPr>
                        <w:r>
                          <w:t>172.16.6.0/24</w:t>
                        </w:r>
                      </w:p>
                    </w:tc>
                    <w:tc>
                      <w:tcPr>
                        <w:tcW w:w="1236" w:type="dxa"/>
                      </w:tcPr>
                      <w:p w:rsidR="00481D3E" w:rsidRDefault="00481D3E" w:rsidP="00B02BD4">
                        <w:pPr>
                          <w:pStyle w:val="Sansinterligne"/>
                        </w:pPr>
                      </w:p>
                    </w:tc>
                    <w:tc>
                      <w:tcPr>
                        <w:tcW w:w="1056" w:type="dxa"/>
                      </w:tcPr>
                      <w:p w:rsidR="00481D3E" w:rsidRDefault="00481D3E" w:rsidP="00B02BD4">
                        <w:pPr>
                          <w:pStyle w:val="Sansinterligne"/>
                        </w:pPr>
                        <w:r>
                          <w:t>Eth 3</w:t>
                        </w:r>
                      </w:p>
                    </w:tc>
                    <w:tc>
                      <w:tcPr>
                        <w:tcW w:w="1125" w:type="dxa"/>
                        <w:vAlign w:val="center"/>
                      </w:tcPr>
                      <w:p w:rsidR="00481D3E" w:rsidRDefault="00481D3E" w:rsidP="004C4409">
                        <w:pPr>
                          <w:pStyle w:val="Sansinterligne"/>
                          <w:jc w:val="center"/>
                        </w:pPr>
                        <w:r>
                          <w:t>1</w:t>
                        </w:r>
                      </w:p>
                    </w:tc>
                    <w:tc>
                      <w:tcPr>
                        <w:tcW w:w="2085" w:type="dxa"/>
                      </w:tcPr>
                      <w:p w:rsidR="00481D3E" w:rsidRDefault="00481D3E" w:rsidP="00B02BD4">
                        <w:pPr>
                          <w:pStyle w:val="Sansinterligne"/>
                        </w:pPr>
                        <w:r>
                          <w:t>Vers R5</w:t>
                        </w:r>
                      </w:p>
                    </w:tc>
                  </w:tr>
                  <w:tr w:rsidR="00481D3E" w:rsidTr="00E7611F">
                    <w:tc>
                      <w:tcPr>
                        <w:tcW w:w="910" w:type="dxa"/>
                        <w:vMerge/>
                      </w:tcPr>
                      <w:p w:rsidR="00481D3E" w:rsidRDefault="00481D3E" w:rsidP="00B02BD4">
                        <w:pPr>
                          <w:pStyle w:val="Sansinterligne"/>
                        </w:pPr>
                      </w:p>
                    </w:tc>
                    <w:tc>
                      <w:tcPr>
                        <w:tcW w:w="1663" w:type="dxa"/>
                      </w:tcPr>
                      <w:p w:rsidR="00481D3E" w:rsidRDefault="00481D3E" w:rsidP="00B02BD4">
                        <w:pPr>
                          <w:pStyle w:val="Sansinterligne"/>
                        </w:pPr>
                        <w:r>
                          <w:t>192.168.1.0/24</w:t>
                        </w:r>
                      </w:p>
                    </w:tc>
                    <w:tc>
                      <w:tcPr>
                        <w:tcW w:w="1236" w:type="dxa"/>
                      </w:tcPr>
                      <w:p w:rsidR="00481D3E" w:rsidRDefault="00481D3E" w:rsidP="00B02BD4">
                        <w:pPr>
                          <w:pStyle w:val="Sansinterligne"/>
                        </w:pPr>
                        <w:r>
                          <w:t>172.16.0.1</w:t>
                        </w:r>
                      </w:p>
                    </w:tc>
                    <w:tc>
                      <w:tcPr>
                        <w:tcW w:w="1056" w:type="dxa"/>
                      </w:tcPr>
                      <w:p w:rsidR="00481D3E" w:rsidRDefault="00481D3E" w:rsidP="00B02BD4">
                        <w:pPr>
                          <w:pStyle w:val="Sansinterligne"/>
                        </w:pPr>
                        <w:r>
                          <w:t>Eth 0</w:t>
                        </w:r>
                      </w:p>
                    </w:tc>
                    <w:tc>
                      <w:tcPr>
                        <w:tcW w:w="1125" w:type="dxa"/>
                        <w:vAlign w:val="center"/>
                      </w:tcPr>
                      <w:p w:rsidR="00481D3E" w:rsidRDefault="00481D3E" w:rsidP="004C4409">
                        <w:pPr>
                          <w:pStyle w:val="Sansinterligne"/>
                          <w:jc w:val="center"/>
                        </w:pPr>
                        <w:r>
                          <w:t>2</w:t>
                        </w:r>
                      </w:p>
                    </w:tc>
                    <w:tc>
                      <w:tcPr>
                        <w:tcW w:w="2085" w:type="dxa"/>
                      </w:tcPr>
                      <w:p w:rsidR="00481D3E" w:rsidRDefault="00481D3E" w:rsidP="00B02BD4">
                        <w:pPr>
                          <w:pStyle w:val="Sansinterligne"/>
                        </w:pPr>
                        <w:r>
                          <w:t>Reçu de R1</w:t>
                        </w:r>
                      </w:p>
                    </w:tc>
                  </w:tr>
                  <w:tr w:rsidR="00481D3E" w:rsidTr="00E7611F">
                    <w:tc>
                      <w:tcPr>
                        <w:tcW w:w="910" w:type="dxa"/>
                        <w:vMerge/>
                      </w:tcPr>
                      <w:p w:rsidR="00481D3E" w:rsidRDefault="00481D3E" w:rsidP="00B02BD4">
                        <w:pPr>
                          <w:pStyle w:val="Sansinterligne"/>
                        </w:pPr>
                      </w:p>
                    </w:tc>
                    <w:tc>
                      <w:tcPr>
                        <w:tcW w:w="1663" w:type="dxa"/>
                      </w:tcPr>
                      <w:p w:rsidR="00481D3E" w:rsidRDefault="00481D3E" w:rsidP="00B02BD4">
                        <w:pPr>
                          <w:pStyle w:val="Sansinterligne"/>
                        </w:pPr>
                        <w:r>
                          <w:t>172.16.5.0/24</w:t>
                        </w:r>
                      </w:p>
                    </w:tc>
                    <w:tc>
                      <w:tcPr>
                        <w:tcW w:w="1236" w:type="dxa"/>
                      </w:tcPr>
                      <w:p w:rsidR="00481D3E" w:rsidRDefault="00481D3E" w:rsidP="00B02BD4">
                        <w:pPr>
                          <w:pStyle w:val="Sansinterligne"/>
                        </w:pPr>
                        <w:r>
                          <w:t>172.16.6.5</w:t>
                        </w:r>
                      </w:p>
                    </w:tc>
                    <w:tc>
                      <w:tcPr>
                        <w:tcW w:w="1056" w:type="dxa"/>
                      </w:tcPr>
                      <w:p w:rsidR="00481D3E" w:rsidRDefault="00481D3E" w:rsidP="00B02BD4">
                        <w:pPr>
                          <w:pStyle w:val="Sansinterligne"/>
                        </w:pPr>
                        <w:r>
                          <w:t>Eth 3</w:t>
                        </w:r>
                      </w:p>
                    </w:tc>
                    <w:tc>
                      <w:tcPr>
                        <w:tcW w:w="1125" w:type="dxa"/>
                        <w:vAlign w:val="center"/>
                      </w:tcPr>
                      <w:p w:rsidR="00481D3E" w:rsidRDefault="00481D3E" w:rsidP="004C4409">
                        <w:pPr>
                          <w:pStyle w:val="Sansinterligne"/>
                          <w:jc w:val="center"/>
                        </w:pPr>
                        <w:r>
                          <w:t>2</w:t>
                        </w:r>
                      </w:p>
                    </w:tc>
                    <w:tc>
                      <w:tcPr>
                        <w:tcW w:w="2085" w:type="dxa"/>
                      </w:tcPr>
                      <w:p w:rsidR="00481D3E" w:rsidRDefault="00481D3E" w:rsidP="00B02BD4">
                        <w:pPr>
                          <w:pStyle w:val="Sansinterligne"/>
                        </w:pPr>
                        <w:r>
                          <w:t>Reçu de R5</w:t>
                        </w:r>
                      </w:p>
                    </w:tc>
                  </w:tr>
                  <w:tr w:rsidR="00481D3E" w:rsidTr="00E7611F">
                    <w:tc>
                      <w:tcPr>
                        <w:tcW w:w="910" w:type="dxa"/>
                        <w:vMerge/>
                      </w:tcPr>
                      <w:p w:rsidR="00481D3E" w:rsidRDefault="00481D3E" w:rsidP="00FB3054">
                        <w:pPr>
                          <w:pStyle w:val="Sansinterligne"/>
                        </w:pPr>
                      </w:p>
                    </w:tc>
                    <w:tc>
                      <w:tcPr>
                        <w:tcW w:w="1663" w:type="dxa"/>
                      </w:tcPr>
                      <w:p w:rsidR="00481D3E" w:rsidRDefault="00481D3E" w:rsidP="00FB3054">
                        <w:pPr>
                          <w:pStyle w:val="Sansinterligne"/>
                        </w:pPr>
                        <w:r>
                          <w:t>192.168.2.0/24</w:t>
                        </w:r>
                      </w:p>
                    </w:tc>
                    <w:tc>
                      <w:tcPr>
                        <w:tcW w:w="1236" w:type="dxa"/>
                      </w:tcPr>
                      <w:p w:rsidR="00481D3E" w:rsidRDefault="00481D3E" w:rsidP="00FB3054">
                        <w:pPr>
                          <w:pStyle w:val="Sansinterligne"/>
                        </w:pPr>
                        <w:r>
                          <w:t>172.16.6.5</w:t>
                        </w:r>
                      </w:p>
                    </w:tc>
                    <w:tc>
                      <w:tcPr>
                        <w:tcW w:w="1056" w:type="dxa"/>
                      </w:tcPr>
                      <w:p w:rsidR="00481D3E" w:rsidRDefault="00481D3E" w:rsidP="00FB3054">
                        <w:pPr>
                          <w:pStyle w:val="Sansinterligne"/>
                        </w:pPr>
                        <w:r>
                          <w:t>Eth 3</w:t>
                        </w:r>
                      </w:p>
                    </w:tc>
                    <w:tc>
                      <w:tcPr>
                        <w:tcW w:w="1125" w:type="dxa"/>
                        <w:vAlign w:val="center"/>
                      </w:tcPr>
                      <w:p w:rsidR="00481D3E" w:rsidRDefault="00481D3E" w:rsidP="00FB3054">
                        <w:pPr>
                          <w:pStyle w:val="Sansinterligne"/>
                          <w:jc w:val="center"/>
                        </w:pPr>
                        <w:r>
                          <w:t>3</w:t>
                        </w:r>
                      </w:p>
                    </w:tc>
                    <w:tc>
                      <w:tcPr>
                        <w:tcW w:w="2085" w:type="dxa"/>
                      </w:tcPr>
                      <w:p w:rsidR="00481D3E" w:rsidRDefault="00481D3E" w:rsidP="00FB3054">
                        <w:pPr>
                          <w:pStyle w:val="Sansinterligne"/>
                        </w:pPr>
                        <w:r>
                          <w:t>Reçu de R5</w:t>
                        </w:r>
                      </w:p>
                    </w:tc>
                  </w:tr>
                </w:tbl>
                <w:p w:rsidR="00481D3E" w:rsidRDefault="00481D3E" w:rsidP="00FC2121"/>
              </w:txbxContent>
            </v:textbox>
            <w10:anchorlock/>
          </v:shape>
        </w:pict>
      </w:r>
    </w:p>
    <w:p w:rsidR="00FC2121" w:rsidRDefault="00FC2121" w:rsidP="00FC2121">
      <w:pPr>
        <w:pStyle w:val="Sansinterligne"/>
      </w:pPr>
    </w:p>
    <w:p w:rsidR="00FC2121" w:rsidRDefault="00FB3054" w:rsidP="00E7611F">
      <w:pPr>
        <w:pStyle w:val="Sansinterligne"/>
      </w:pPr>
      <w:r w:rsidRPr="00FB3054">
        <w:rPr>
          <w:b/>
          <w:bCs/>
          <w:sz w:val="32"/>
          <w:szCs w:val="32"/>
        </w:rPr>
        <w:t>Etape 3.</w:t>
      </w:r>
      <w:r>
        <w:t xml:space="preserve"> Table de routage du routeur R1 à cette étape, une seule nouvelle adresse à ajouter.</w:t>
      </w:r>
    </w:p>
    <w:p w:rsidR="00FB3054" w:rsidRDefault="00A85CED" w:rsidP="00E7611F">
      <w:pPr>
        <w:pStyle w:val="Sansinterligne"/>
      </w:pPr>
      <w:r>
        <w:rPr>
          <w:rFonts w:eastAsiaTheme="minorEastAsia" w:cs="Times New Roman"/>
          <w:noProof/>
          <w:szCs w:val="24"/>
        </w:rPr>
      </w:r>
      <w:r>
        <w:rPr>
          <w:rFonts w:eastAsiaTheme="minorEastAsia" w:cs="Times New Roman"/>
          <w:noProof/>
          <w:szCs w:val="24"/>
        </w:rPr>
        <w:pict>
          <v:shape id="Zone de texte 10" o:spid="_x0000_s1041" type="#_x0000_t202" style="width:447pt;height:124.5pt;visibility:visible;mso-wrap-style:square;mso-left-percent:-10001;mso-top-percent:-10001;mso-position-horizontal:absolute;mso-position-horizontal-relative:char;mso-position-vertical:absolute;mso-position-vertical-relative:line;mso-left-percent:-10001;mso-top-percent:-10001;v-text-anchor:top" fillcolor="white [3201]" stroked="f" strokeweight=".5pt">
            <v:textbox>
              <w:txbxContent>
                <w:tbl>
                  <w:tblPr>
                    <w:tblStyle w:val="Grilledutableau"/>
                    <w:tblW w:w="0" w:type="auto"/>
                    <w:tblLook w:val="04A0" w:firstRow="1" w:lastRow="0" w:firstColumn="1" w:lastColumn="0" w:noHBand="0" w:noVBand="1"/>
                  </w:tblPr>
                  <w:tblGrid>
                    <w:gridCol w:w="910"/>
                    <w:gridCol w:w="1663"/>
                    <w:gridCol w:w="1236"/>
                    <w:gridCol w:w="1056"/>
                    <w:gridCol w:w="1120"/>
                    <w:gridCol w:w="2647"/>
                  </w:tblGrid>
                  <w:tr w:rsidR="00481D3E" w:rsidTr="00E7611F">
                    <w:tc>
                      <w:tcPr>
                        <w:tcW w:w="910" w:type="dxa"/>
                      </w:tcPr>
                      <w:p w:rsidR="00481D3E" w:rsidRDefault="00481D3E" w:rsidP="00B02BD4">
                        <w:pPr>
                          <w:pStyle w:val="Sansinterligne"/>
                        </w:pPr>
                        <w:r>
                          <w:t>routeur</w:t>
                        </w:r>
                      </w:p>
                    </w:tc>
                    <w:tc>
                      <w:tcPr>
                        <w:tcW w:w="1663" w:type="dxa"/>
                      </w:tcPr>
                      <w:p w:rsidR="00481D3E" w:rsidRDefault="00481D3E" w:rsidP="00B02BD4">
                        <w:pPr>
                          <w:pStyle w:val="Sansinterligne"/>
                        </w:pPr>
                        <w:r>
                          <w:t>destination</w:t>
                        </w:r>
                      </w:p>
                    </w:tc>
                    <w:tc>
                      <w:tcPr>
                        <w:tcW w:w="1236" w:type="dxa"/>
                      </w:tcPr>
                      <w:p w:rsidR="00481D3E" w:rsidRDefault="00481D3E" w:rsidP="00B02BD4">
                        <w:pPr>
                          <w:pStyle w:val="Sansinterligne"/>
                        </w:pPr>
                        <w:r>
                          <w:t>passerelle</w:t>
                        </w:r>
                      </w:p>
                    </w:tc>
                    <w:tc>
                      <w:tcPr>
                        <w:tcW w:w="1056" w:type="dxa"/>
                      </w:tcPr>
                      <w:p w:rsidR="00481D3E" w:rsidRDefault="00481D3E" w:rsidP="00B02BD4">
                        <w:pPr>
                          <w:pStyle w:val="Sansinterligne"/>
                        </w:pPr>
                        <w:r>
                          <w:t>interface</w:t>
                        </w:r>
                      </w:p>
                    </w:tc>
                    <w:tc>
                      <w:tcPr>
                        <w:tcW w:w="1120" w:type="dxa"/>
                      </w:tcPr>
                      <w:p w:rsidR="00481D3E" w:rsidRDefault="00481D3E" w:rsidP="00B02BD4">
                        <w:pPr>
                          <w:pStyle w:val="Sansinterligne"/>
                        </w:pPr>
                        <w:r>
                          <w:t>Nb sauts</w:t>
                        </w:r>
                      </w:p>
                    </w:tc>
                    <w:tc>
                      <w:tcPr>
                        <w:tcW w:w="2647" w:type="dxa"/>
                      </w:tcPr>
                      <w:p w:rsidR="00481D3E" w:rsidRDefault="00481D3E" w:rsidP="00B02BD4">
                        <w:pPr>
                          <w:pStyle w:val="Sansinterligne"/>
                        </w:pPr>
                        <w:r>
                          <w:t>remarques</w:t>
                        </w:r>
                      </w:p>
                    </w:tc>
                  </w:tr>
                  <w:tr w:rsidR="00481D3E" w:rsidTr="00E7611F">
                    <w:tc>
                      <w:tcPr>
                        <w:tcW w:w="910" w:type="dxa"/>
                        <w:vMerge w:val="restart"/>
                        <w:vAlign w:val="center"/>
                      </w:tcPr>
                      <w:p w:rsidR="00481D3E" w:rsidRDefault="00481D3E" w:rsidP="00B02BD4">
                        <w:pPr>
                          <w:pStyle w:val="Sansinterligne"/>
                          <w:jc w:val="center"/>
                        </w:pPr>
                        <w:r>
                          <w:t>R1</w:t>
                        </w:r>
                      </w:p>
                    </w:tc>
                    <w:tc>
                      <w:tcPr>
                        <w:tcW w:w="1663" w:type="dxa"/>
                      </w:tcPr>
                      <w:p w:rsidR="00481D3E" w:rsidRDefault="00481D3E" w:rsidP="00B02BD4">
                        <w:pPr>
                          <w:pStyle w:val="Sansinterligne"/>
                        </w:pPr>
                        <w:r>
                          <w:t>192.168.1.0/24</w:t>
                        </w:r>
                      </w:p>
                    </w:tc>
                    <w:tc>
                      <w:tcPr>
                        <w:tcW w:w="1236" w:type="dxa"/>
                      </w:tcPr>
                      <w:p w:rsidR="00481D3E" w:rsidRDefault="00481D3E" w:rsidP="00B02BD4">
                        <w:pPr>
                          <w:pStyle w:val="Sansinterligne"/>
                        </w:pPr>
                      </w:p>
                    </w:tc>
                    <w:tc>
                      <w:tcPr>
                        <w:tcW w:w="1056" w:type="dxa"/>
                      </w:tcPr>
                      <w:p w:rsidR="00481D3E" w:rsidRDefault="00481D3E" w:rsidP="00B02BD4">
                        <w:pPr>
                          <w:pStyle w:val="Sansinterligne"/>
                        </w:pPr>
                        <w:r>
                          <w:t>wifi</w:t>
                        </w:r>
                      </w:p>
                    </w:tc>
                    <w:tc>
                      <w:tcPr>
                        <w:tcW w:w="1120" w:type="dxa"/>
                        <w:vAlign w:val="center"/>
                      </w:tcPr>
                      <w:p w:rsidR="00481D3E" w:rsidRDefault="00481D3E" w:rsidP="00C03E8D">
                        <w:pPr>
                          <w:pStyle w:val="Sansinterligne"/>
                          <w:jc w:val="center"/>
                        </w:pPr>
                        <w:r>
                          <w:t>1</w:t>
                        </w:r>
                      </w:p>
                    </w:tc>
                    <w:tc>
                      <w:tcPr>
                        <w:tcW w:w="2647" w:type="dxa"/>
                      </w:tcPr>
                      <w:p w:rsidR="00481D3E" w:rsidRDefault="00481D3E" w:rsidP="00B02BD4">
                        <w:pPr>
                          <w:pStyle w:val="Sansinterligne"/>
                        </w:pPr>
                        <w:r>
                          <w:t>Vers les postes de travail</w:t>
                        </w:r>
                      </w:p>
                    </w:tc>
                  </w:tr>
                  <w:tr w:rsidR="00481D3E" w:rsidTr="00E7611F">
                    <w:tc>
                      <w:tcPr>
                        <w:tcW w:w="910" w:type="dxa"/>
                        <w:vMerge/>
                      </w:tcPr>
                      <w:p w:rsidR="00481D3E" w:rsidRDefault="00481D3E" w:rsidP="00B02BD4">
                        <w:pPr>
                          <w:pStyle w:val="Sansinterligne"/>
                        </w:pPr>
                      </w:p>
                    </w:tc>
                    <w:tc>
                      <w:tcPr>
                        <w:tcW w:w="1663" w:type="dxa"/>
                      </w:tcPr>
                      <w:p w:rsidR="00481D3E" w:rsidRDefault="00481D3E" w:rsidP="00B02BD4">
                        <w:pPr>
                          <w:pStyle w:val="Sansinterligne"/>
                        </w:pPr>
                        <w:r>
                          <w:t>172.16.0.0/24</w:t>
                        </w:r>
                      </w:p>
                    </w:tc>
                    <w:tc>
                      <w:tcPr>
                        <w:tcW w:w="1236" w:type="dxa"/>
                      </w:tcPr>
                      <w:p w:rsidR="00481D3E" w:rsidRDefault="00481D3E" w:rsidP="00B02BD4">
                        <w:pPr>
                          <w:pStyle w:val="Sansinterligne"/>
                        </w:pPr>
                      </w:p>
                    </w:tc>
                    <w:tc>
                      <w:tcPr>
                        <w:tcW w:w="1056" w:type="dxa"/>
                      </w:tcPr>
                      <w:p w:rsidR="00481D3E" w:rsidRDefault="00481D3E" w:rsidP="00B02BD4">
                        <w:pPr>
                          <w:pStyle w:val="Sansinterligne"/>
                        </w:pPr>
                        <w:r>
                          <w:t>Eth 0</w:t>
                        </w:r>
                      </w:p>
                    </w:tc>
                    <w:tc>
                      <w:tcPr>
                        <w:tcW w:w="1120" w:type="dxa"/>
                        <w:vAlign w:val="center"/>
                      </w:tcPr>
                      <w:p w:rsidR="00481D3E" w:rsidRDefault="00481D3E" w:rsidP="00C03E8D">
                        <w:pPr>
                          <w:pStyle w:val="Sansinterligne"/>
                          <w:jc w:val="center"/>
                        </w:pPr>
                        <w:r>
                          <w:t>1</w:t>
                        </w:r>
                      </w:p>
                    </w:tc>
                    <w:tc>
                      <w:tcPr>
                        <w:tcW w:w="2647" w:type="dxa"/>
                      </w:tcPr>
                      <w:p w:rsidR="00481D3E" w:rsidRDefault="00481D3E" w:rsidP="00B02BD4">
                        <w:pPr>
                          <w:pStyle w:val="Sansinterligne"/>
                        </w:pPr>
                        <w:r>
                          <w:t>Vers R3</w:t>
                        </w:r>
                      </w:p>
                    </w:tc>
                  </w:tr>
                  <w:tr w:rsidR="00481D3E" w:rsidTr="00E7611F">
                    <w:tc>
                      <w:tcPr>
                        <w:tcW w:w="910" w:type="dxa"/>
                        <w:vMerge/>
                      </w:tcPr>
                      <w:p w:rsidR="00481D3E" w:rsidRDefault="00481D3E" w:rsidP="00B02BD4">
                        <w:pPr>
                          <w:pStyle w:val="Sansinterligne"/>
                        </w:pPr>
                      </w:p>
                    </w:tc>
                    <w:tc>
                      <w:tcPr>
                        <w:tcW w:w="1663" w:type="dxa"/>
                      </w:tcPr>
                      <w:p w:rsidR="00481D3E" w:rsidRDefault="00481D3E" w:rsidP="00B02BD4">
                        <w:pPr>
                          <w:pStyle w:val="Sansinterligne"/>
                        </w:pPr>
                        <w:r>
                          <w:t>172.16.1.0/24</w:t>
                        </w:r>
                      </w:p>
                    </w:tc>
                    <w:tc>
                      <w:tcPr>
                        <w:tcW w:w="1236" w:type="dxa"/>
                      </w:tcPr>
                      <w:p w:rsidR="00481D3E" w:rsidRDefault="00481D3E" w:rsidP="00B02BD4">
                        <w:pPr>
                          <w:pStyle w:val="Sansinterligne"/>
                        </w:pPr>
                        <w:r>
                          <w:t>172.16.0.3</w:t>
                        </w:r>
                      </w:p>
                    </w:tc>
                    <w:tc>
                      <w:tcPr>
                        <w:tcW w:w="1056" w:type="dxa"/>
                      </w:tcPr>
                      <w:p w:rsidR="00481D3E" w:rsidRDefault="00481D3E" w:rsidP="00B02BD4">
                        <w:pPr>
                          <w:pStyle w:val="Sansinterligne"/>
                        </w:pPr>
                        <w:r>
                          <w:t>Eth 0</w:t>
                        </w:r>
                      </w:p>
                    </w:tc>
                    <w:tc>
                      <w:tcPr>
                        <w:tcW w:w="1120" w:type="dxa"/>
                        <w:vAlign w:val="center"/>
                      </w:tcPr>
                      <w:p w:rsidR="00481D3E" w:rsidRDefault="00481D3E" w:rsidP="00C03E8D">
                        <w:pPr>
                          <w:pStyle w:val="Sansinterligne"/>
                          <w:jc w:val="center"/>
                        </w:pPr>
                        <w:r>
                          <w:t>2</w:t>
                        </w:r>
                      </w:p>
                    </w:tc>
                    <w:tc>
                      <w:tcPr>
                        <w:tcW w:w="2647" w:type="dxa"/>
                        <w:vMerge w:val="restart"/>
                        <w:vAlign w:val="center"/>
                      </w:tcPr>
                      <w:p w:rsidR="00481D3E" w:rsidRDefault="00481D3E" w:rsidP="00C03E8D">
                        <w:pPr>
                          <w:pStyle w:val="Sansinterligne"/>
                          <w:jc w:val="center"/>
                        </w:pPr>
                        <w:r>
                          <w:t>Routes reçues de R3 à l'étape 1</w:t>
                        </w:r>
                      </w:p>
                    </w:tc>
                  </w:tr>
                  <w:tr w:rsidR="00481D3E" w:rsidTr="00E7611F">
                    <w:tc>
                      <w:tcPr>
                        <w:tcW w:w="910" w:type="dxa"/>
                        <w:vMerge/>
                      </w:tcPr>
                      <w:p w:rsidR="00481D3E" w:rsidRDefault="00481D3E" w:rsidP="00B02BD4">
                        <w:pPr>
                          <w:pStyle w:val="Sansinterligne"/>
                        </w:pPr>
                      </w:p>
                    </w:tc>
                    <w:tc>
                      <w:tcPr>
                        <w:tcW w:w="1663" w:type="dxa"/>
                      </w:tcPr>
                      <w:p w:rsidR="00481D3E" w:rsidRDefault="00481D3E" w:rsidP="00B02BD4">
                        <w:pPr>
                          <w:pStyle w:val="Sansinterligne"/>
                        </w:pPr>
                        <w:r>
                          <w:t>172.16.3.0/24</w:t>
                        </w:r>
                      </w:p>
                    </w:tc>
                    <w:tc>
                      <w:tcPr>
                        <w:tcW w:w="1236" w:type="dxa"/>
                      </w:tcPr>
                      <w:p w:rsidR="00481D3E" w:rsidRDefault="00481D3E" w:rsidP="00B02BD4">
                        <w:pPr>
                          <w:pStyle w:val="Sansinterligne"/>
                        </w:pPr>
                        <w:r>
                          <w:t>172.16.0.3</w:t>
                        </w:r>
                      </w:p>
                    </w:tc>
                    <w:tc>
                      <w:tcPr>
                        <w:tcW w:w="1056" w:type="dxa"/>
                      </w:tcPr>
                      <w:p w:rsidR="00481D3E" w:rsidRDefault="00481D3E" w:rsidP="00B02BD4">
                        <w:pPr>
                          <w:pStyle w:val="Sansinterligne"/>
                        </w:pPr>
                        <w:r>
                          <w:t>Eth 0</w:t>
                        </w:r>
                      </w:p>
                    </w:tc>
                    <w:tc>
                      <w:tcPr>
                        <w:tcW w:w="1120" w:type="dxa"/>
                        <w:vAlign w:val="center"/>
                      </w:tcPr>
                      <w:p w:rsidR="00481D3E" w:rsidRDefault="00481D3E" w:rsidP="00C03E8D">
                        <w:pPr>
                          <w:pStyle w:val="Sansinterligne"/>
                          <w:jc w:val="center"/>
                        </w:pPr>
                        <w:r>
                          <w:t>2</w:t>
                        </w:r>
                      </w:p>
                    </w:tc>
                    <w:tc>
                      <w:tcPr>
                        <w:tcW w:w="2647" w:type="dxa"/>
                        <w:vMerge/>
                      </w:tcPr>
                      <w:p w:rsidR="00481D3E" w:rsidRDefault="00481D3E" w:rsidP="00B02BD4">
                        <w:pPr>
                          <w:pStyle w:val="Sansinterligne"/>
                        </w:pPr>
                      </w:p>
                    </w:tc>
                  </w:tr>
                  <w:tr w:rsidR="00481D3E" w:rsidTr="00E7611F">
                    <w:tc>
                      <w:tcPr>
                        <w:tcW w:w="910" w:type="dxa"/>
                        <w:vMerge/>
                      </w:tcPr>
                      <w:p w:rsidR="00481D3E" w:rsidRDefault="00481D3E" w:rsidP="00B02BD4">
                        <w:pPr>
                          <w:pStyle w:val="Sansinterligne"/>
                        </w:pPr>
                      </w:p>
                    </w:tc>
                    <w:tc>
                      <w:tcPr>
                        <w:tcW w:w="1663" w:type="dxa"/>
                      </w:tcPr>
                      <w:p w:rsidR="00481D3E" w:rsidRDefault="00481D3E" w:rsidP="00B02BD4">
                        <w:pPr>
                          <w:pStyle w:val="Sansinterligne"/>
                        </w:pPr>
                        <w:r>
                          <w:t>172.16.6.0/24</w:t>
                        </w:r>
                      </w:p>
                    </w:tc>
                    <w:tc>
                      <w:tcPr>
                        <w:tcW w:w="1236" w:type="dxa"/>
                      </w:tcPr>
                      <w:p w:rsidR="00481D3E" w:rsidRDefault="00481D3E" w:rsidP="00B02BD4">
                        <w:pPr>
                          <w:pStyle w:val="Sansinterligne"/>
                        </w:pPr>
                        <w:r>
                          <w:t>172.16.0.3</w:t>
                        </w:r>
                      </w:p>
                    </w:tc>
                    <w:tc>
                      <w:tcPr>
                        <w:tcW w:w="1056" w:type="dxa"/>
                      </w:tcPr>
                      <w:p w:rsidR="00481D3E" w:rsidRDefault="00481D3E" w:rsidP="00B02BD4">
                        <w:pPr>
                          <w:pStyle w:val="Sansinterligne"/>
                        </w:pPr>
                        <w:r>
                          <w:t>Eth 0</w:t>
                        </w:r>
                      </w:p>
                    </w:tc>
                    <w:tc>
                      <w:tcPr>
                        <w:tcW w:w="1120" w:type="dxa"/>
                        <w:vAlign w:val="center"/>
                      </w:tcPr>
                      <w:p w:rsidR="00481D3E" w:rsidRDefault="00481D3E" w:rsidP="00C03E8D">
                        <w:pPr>
                          <w:pStyle w:val="Sansinterligne"/>
                          <w:jc w:val="center"/>
                        </w:pPr>
                        <w:r>
                          <w:t>2</w:t>
                        </w:r>
                      </w:p>
                    </w:tc>
                    <w:tc>
                      <w:tcPr>
                        <w:tcW w:w="2647" w:type="dxa"/>
                        <w:vMerge/>
                      </w:tcPr>
                      <w:p w:rsidR="00481D3E" w:rsidRDefault="00481D3E" w:rsidP="00B02BD4">
                        <w:pPr>
                          <w:pStyle w:val="Sansinterligne"/>
                        </w:pPr>
                      </w:p>
                    </w:tc>
                  </w:tr>
                  <w:tr w:rsidR="00481D3E" w:rsidTr="00E7611F">
                    <w:tc>
                      <w:tcPr>
                        <w:tcW w:w="910" w:type="dxa"/>
                        <w:vMerge/>
                      </w:tcPr>
                      <w:p w:rsidR="00481D3E" w:rsidRDefault="00481D3E" w:rsidP="00B02BD4">
                        <w:pPr>
                          <w:pStyle w:val="Sansinterligne"/>
                        </w:pPr>
                      </w:p>
                    </w:tc>
                    <w:tc>
                      <w:tcPr>
                        <w:tcW w:w="1663" w:type="dxa"/>
                      </w:tcPr>
                      <w:p w:rsidR="00481D3E" w:rsidRDefault="00481D3E" w:rsidP="00B02BD4">
                        <w:pPr>
                          <w:pStyle w:val="Sansinterligne"/>
                        </w:pPr>
                        <w:r>
                          <w:t>172.16.5.0/24</w:t>
                        </w:r>
                      </w:p>
                    </w:tc>
                    <w:tc>
                      <w:tcPr>
                        <w:tcW w:w="1236" w:type="dxa"/>
                      </w:tcPr>
                      <w:p w:rsidR="00481D3E" w:rsidRDefault="00481D3E" w:rsidP="00B02BD4">
                        <w:pPr>
                          <w:pStyle w:val="Sansinterligne"/>
                        </w:pPr>
                        <w:r>
                          <w:t>172.16.0.3</w:t>
                        </w:r>
                      </w:p>
                    </w:tc>
                    <w:tc>
                      <w:tcPr>
                        <w:tcW w:w="1056" w:type="dxa"/>
                      </w:tcPr>
                      <w:p w:rsidR="00481D3E" w:rsidRDefault="00481D3E" w:rsidP="00B02BD4">
                        <w:pPr>
                          <w:pStyle w:val="Sansinterligne"/>
                        </w:pPr>
                        <w:r>
                          <w:t>Eth 0</w:t>
                        </w:r>
                      </w:p>
                    </w:tc>
                    <w:tc>
                      <w:tcPr>
                        <w:tcW w:w="1120" w:type="dxa"/>
                        <w:vAlign w:val="center"/>
                      </w:tcPr>
                      <w:p w:rsidR="00481D3E" w:rsidRDefault="00481D3E" w:rsidP="00C03E8D">
                        <w:pPr>
                          <w:pStyle w:val="Sansinterligne"/>
                          <w:jc w:val="center"/>
                        </w:pPr>
                        <w:r>
                          <w:t>3</w:t>
                        </w:r>
                      </w:p>
                    </w:tc>
                    <w:tc>
                      <w:tcPr>
                        <w:tcW w:w="2647" w:type="dxa"/>
                      </w:tcPr>
                      <w:p w:rsidR="00481D3E" w:rsidRDefault="00481D3E" w:rsidP="00B02BD4">
                        <w:pPr>
                          <w:pStyle w:val="Sansinterligne"/>
                        </w:pPr>
                        <w:r>
                          <w:t>Reçu à l'étape 2</w:t>
                        </w:r>
                      </w:p>
                    </w:tc>
                  </w:tr>
                  <w:tr w:rsidR="00481D3E" w:rsidTr="00E7611F">
                    <w:tc>
                      <w:tcPr>
                        <w:tcW w:w="910" w:type="dxa"/>
                        <w:vMerge/>
                      </w:tcPr>
                      <w:p w:rsidR="00481D3E" w:rsidRDefault="00481D3E" w:rsidP="00B02BD4">
                        <w:pPr>
                          <w:pStyle w:val="Sansinterligne"/>
                        </w:pPr>
                      </w:p>
                    </w:tc>
                    <w:tc>
                      <w:tcPr>
                        <w:tcW w:w="1663" w:type="dxa"/>
                      </w:tcPr>
                      <w:p w:rsidR="00481D3E" w:rsidRDefault="00481D3E" w:rsidP="00B02BD4">
                        <w:pPr>
                          <w:pStyle w:val="Sansinterligne"/>
                        </w:pPr>
                        <w:r>
                          <w:t>192.168.2.0/24</w:t>
                        </w:r>
                      </w:p>
                    </w:tc>
                    <w:tc>
                      <w:tcPr>
                        <w:tcW w:w="1236" w:type="dxa"/>
                      </w:tcPr>
                      <w:p w:rsidR="00481D3E" w:rsidRDefault="00481D3E" w:rsidP="00B02BD4">
                        <w:pPr>
                          <w:pStyle w:val="Sansinterligne"/>
                        </w:pPr>
                        <w:r>
                          <w:t>172.16.0.3</w:t>
                        </w:r>
                      </w:p>
                    </w:tc>
                    <w:tc>
                      <w:tcPr>
                        <w:tcW w:w="1056" w:type="dxa"/>
                      </w:tcPr>
                      <w:p w:rsidR="00481D3E" w:rsidRDefault="00481D3E" w:rsidP="00B02BD4">
                        <w:pPr>
                          <w:pStyle w:val="Sansinterligne"/>
                        </w:pPr>
                        <w:r>
                          <w:t>Eth 0</w:t>
                        </w:r>
                      </w:p>
                    </w:tc>
                    <w:tc>
                      <w:tcPr>
                        <w:tcW w:w="1120" w:type="dxa"/>
                        <w:vAlign w:val="center"/>
                      </w:tcPr>
                      <w:p w:rsidR="00481D3E" w:rsidRDefault="00481D3E" w:rsidP="00C03E8D">
                        <w:pPr>
                          <w:pStyle w:val="Sansinterligne"/>
                          <w:jc w:val="center"/>
                        </w:pPr>
                        <w:r>
                          <w:t>4</w:t>
                        </w:r>
                      </w:p>
                    </w:tc>
                    <w:tc>
                      <w:tcPr>
                        <w:tcW w:w="2647" w:type="dxa"/>
                      </w:tcPr>
                      <w:p w:rsidR="00481D3E" w:rsidRDefault="00481D3E" w:rsidP="00B02BD4">
                        <w:pPr>
                          <w:pStyle w:val="Sansinterligne"/>
                        </w:pPr>
                        <w:r>
                          <w:t>Reçu à l'étape 3</w:t>
                        </w:r>
                      </w:p>
                    </w:tc>
                  </w:tr>
                </w:tbl>
                <w:p w:rsidR="00481D3E" w:rsidRDefault="00481D3E" w:rsidP="00FB3054"/>
              </w:txbxContent>
            </v:textbox>
            <w10:anchorlock/>
          </v:shape>
        </w:pict>
      </w:r>
    </w:p>
    <w:p w:rsidR="00FB3054" w:rsidRDefault="00FB3054" w:rsidP="00E7611F">
      <w:pPr>
        <w:pStyle w:val="Sansinterligne"/>
      </w:pPr>
      <w:r>
        <w:t>Le routeur R1 est à présent an capacité d'acheminer un paquet d'un poste de travail du réseau local 1 vers le serveur se trouvant dans le réseau 2.</w:t>
      </w:r>
    </w:p>
    <w:p w:rsidR="00FB3054" w:rsidRDefault="00FB3054" w:rsidP="00E7611F">
      <w:pPr>
        <w:pStyle w:val="Sansinterligne"/>
      </w:pPr>
    </w:p>
    <w:p w:rsidR="00FB3054" w:rsidRDefault="00FB3054" w:rsidP="00E7611F">
      <w:pPr>
        <w:pStyle w:val="Sansinterligne"/>
      </w:pPr>
      <w:r>
        <w:t>Comme vous pouvez le constater, les tables deviennent vite longues.</w:t>
      </w:r>
    </w:p>
    <w:p w:rsidR="00FB3054" w:rsidRDefault="00FB3054" w:rsidP="00E7611F">
      <w:pPr>
        <w:pStyle w:val="Sansinterligne"/>
      </w:pPr>
    </w:p>
    <w:p w:rsidR="00FB3054" w:rsidRDefault="00FB3054" w:rsidP="00FB3054">
      <w:pPr>
        <w:pStyle w:val="Titre3"/>
        <w:shd w:val="clear" w:color="auto" w:fill="D9D9D9" w:themeFill="background1" w:themeFillShade="D9"/>
      </w:pPr>
      <w:r>
        <w:t>Fin exercice 1 (à faire)</w:t>
      </w:r>
    </w:p>
    <w:p w:rsidR="00FB3054" w:rsidRDefault="00FB3054" w:rsidP="00FB3054">
      <w:pPr>
        <w:pStyle w:val="Sansinterligne"/>
        <w:shd w:val="clear" w:color="auto" w:fill="D9D9D9" w:themeFill="background1" w:themeFillShade="D9"/>
        <w:ind w:left="425"/>
      </w:pPr>
      <w:r>
        <w:t>Combien de chemins sont possibles pour transmettre un paquet du réseau local 1 vers le serveur du réseau 2 ?</w:t>
      </w:r>
    </w:p>
    <w:p w:rsidR="00FB3054" w:rsidRDefault="00FB3054" w:rsidP="00FB3054">
      <w:pPr>
        <w:pStyle w:val="Sansinterligne"/>
      </w:pPr>
    </w:p>
    <w:p w:rsidR="00A41C8D" w:rsidRDefault="00A41C8D" w:rsidP="00FB3054">
      <w:pPr>
        <w:pStyle w:val="Sansinterligne"/>
        <w:rPr>
          <w:b/>
          <w:bCs/>
        </w:rPr>
      </w:pPr>
      <w:r>
        <w:rPr>
          <w:b/>
          <w:bCs/>
        </w:rPr>
        <w:t>Remarques :</w:t>
      </w:r>
    </w:p>
    <w:p w:rsidR="00A41C8D" w:rsidRDefault="00A41C8D" w:rsidP="00A41C8D">
      <w:pPr>
        <w:pStyle w:val="Sansinterligne"/>
        <w:numPr>
          <w:ilvl w:val="0"/>
          <w:numId w:val="10"/>
        </w:numPr>
      </w:pPr>
      <w:r>
        <w:t>Le protocole RIP impose à chaque routeur de supprimer les routes pour lesquelles le nombre de sauts est supérieur à 15 afin de limiter l'allongement des tables.</w:t>
      </w:r>
    </w:p>
    <w:p w:rsidR="00A41C8D" w:rsidRDefault="00A41C8D" w:rsidP="00A41C8D">
      <w:pPr>
        <w:pStyle w:val="Sansinterligne"/>
        <w:numPr>
          <w:ilvl w:val="0"/>
          <w:numId w:val="10"/>
        </w:numPr>
      </w:pPr>
      <w:r>
        <w:t>Ce protocole est en général utilisé sur de petits réseaux.</w:t>
      </w:r>
    </w:p>
    <w:p w:rsidR="00A41C8D" w:rsidRPr="00A41C8D" w:rsidRDefault="00A41C8D" w:rsidP="00A41C8D">
      <w:pPr>
        <w:pStyle w:val="Sansinterligne"/>
      </w:pPr>
    </w:p>
    <w:p w:rsidR="00FB3054" w:rsidRDefault="00FB3054" w:rsidP="00FB3054">
      <w:pPr>
        <w:pStyle w:val="Titre2"/>
      </w:pPr>
      <w:r>
        <w:t>Détection des erreurs</w:t>
      </w:r>
    </w:p>
    <w:p w:rsidR="00A41C8D" w:rsidRPr="00A41C8D" w:rsidRDefault="00A41C8D" w:rsidP="00A41C8D">
      <w:pPr>
        <w:pStyle w:val="Sansinterligne"/>
        <w:rPr>
          <w:lang w:eastAsia="fr-FR"/>
        </w:rPr>
      </w:pPr>
      <w:r w:rsidRPr="00A41C8D">
        <w:rPr>
          <w:lang w:eastAsia="fr-FR"/>
        </w:rPr>
        <w:t>Le protocole RIP est en mesure de détecter des pannes : Si un routeur ne reçoit pas d'information de la part d'un de ses voisins au bout d'un temps de l'ordre de 3 minutes (configurable) il va considérer que ce lien est mort et en informer ses voisins en indiquant un nombre de sauts égal à 16. Puisque RIP ne gère que 15 sauts au maximum, 16 peut être considéré comme une distance infinie.</w:t>
      </w:r>
    </w:p>
    <w:p w:rsidR="00A41C8D" w:rsidRPr="00A41C8D" w:rsidRDefault="00A41C8D" w:rsidP="00A41C8D">
      <w:pPr>
        <w:pStyle w:val="Sansinterligne"/>
        <w:rPr>
          <w:lang w:eastAsia="fr-FR"/>
        </w:rPr>
      </w:pPr>
      <w:r w:rsidRPr="00A41C8D">
        <w:rPr>
          <w:lang w:eastAsia="fr-FR"/>
        </w:rPr>
        <w:lastRenderedPageBreak/>
        <w:t>De cette manière, les voisins vont pouvoir recalculer leurs routes en conséquence en évitant le lien qui est tombé.</w:t>
      </w:r>
    </w:p>
    <w:p w:rsidR="00FB3054" w:rsidRDefault="00FB3054" w:rsidP="00FB3054">
      <w:pPr>
        <w:pStyle w:val="Sansinterligne"/>
      </w:pPr>
    </w:p>
    <w:p w:rsidR="00A41C8D" w:rsidRDefault="00A41C8D" w:rsidP="00A41C8D">
      <w:pPr>
        <w:pStyle w:val="Titre2"/>
      </w:pPr>
      <w:r>
        <w:t>Détection des boucles</w:t>
      </w:r>
    </w:p>
    <w:p w:rsidR="00A41C8D" w:rsidRDefault="00A41C8D" w:rsidP="00A41C8D">
      <w:pPr>
        <w:pStyle w:val="Sansinterligne"/>
      </w:pPr>
      <w:r>
        <w:t xml:space="preserve">Le protocole RIP implémente d'autres mécanisme pour empêcher que se forment des boucles de routage (par exemple R2 </w:t>
      </w:r>
      <w:r>
        <w:sym w:font="Wingdings" w:char="F0E0"/>
      </w:r>
      <w:r>
        <w:t xml:space="preserve"> R2 </w:t>
      </w:r>
      <w:r>
        <w:sym w:font="Wingdings" w:char="F0E0"/>
      </w:r>
      <w:r>
        <w:t xml:space="preserve"> R5 </w:t>
      </w:r>
      <w:r>
        <w:sym w:font="Wingdings" w:char="F0E0"/>
      </w:r>
      <w:r>
        <w:t xml:space="preserve"> R2). Par exemples :</w:t>
      </w:r>
    </w:p>
    <w:p w:rsidR="00A41C8D" w:rsidRDefault="00A41C8D" w:rsidP="00A41C8D">
      <w:pPr>
        <w:pStyle w:val="Sansinterligne"/>
        <w:numPr>
          <w:ilvl w:val="0"/>
          <w:numId w:val="11"/>
        </w:numPr>
      </w:pPr>
      <w:r>
        <w:t>Le paquet ont un nombre de sauts limité, lorsque son compteur est à zéro, il est détruit.</w:t>
      </w:r>
    </w:p>
    <w:p w:rsidR="00A41C8D" w:rsidRDefault="00A41C8D" w:rsidP="00A41C8D">
      <w:pPr>
        <w:pStyle w:val="Sansinterligne"/>
        <w:numPr>
          <w:ilvl w:val="0"/>
          <w:numId w:val="11"/>
        </w:numPr>
      </w:pPr>
      <w:r>
        <w:t>Un paquet ne peut pas être renvoyé vers un routeur qu'il a déjà traversé.</w:t>
      </w:r>
    </w:p>
    <w:p w:rsidR="003B021B" w:rsidRDefault="003B021B" w:rsidP="003B021B">
      <w:pPr>
        <w:pStyle w:val="Sansinterligne"/>
      </w:pPr>
    </w:p>
    <w:p w:rsidR="000B6ED0" w:rsidRDefault="000B6ED0" w:rsidP="000B6ED0">
      <w:pPr>
        <w:pStyle w:val="Titre2"/>
      </w:pPr>
      <w:r>
        <w:t>Routeur par défaut</w:t>
      </w:r>
    </w:p>
    <w:p w:rsidR="00D07364" w:rsidRDefault="00D07364" w:rsidP="003B021B">
      <w:pPr>
        <w:pStyle w:val="Sansinterligne"/>
      </w:pPr>
      <w:r>
        <w:rPr>
          <w:b/>
          <w:bCs/>
        </w:rPr>
        <w:t>Remarque :</w:t>
      </w:r>
      <w:r>
        <w:t xml:space="preserve"> Sur chaque table de routage, il existe une ligne correspondant au routeur par défaut. Par exemple pour le routeur R3, on pourrait </w:t>
      </w:r>
      <w:r w:rsidR="00045883">
        <w:t>choisir</w:t>
      </w:r>
      <w:r>
        <w:t xml:space="preserve"> </w:t>
      </w:r>
      <w:r w:rsidR="00045883">
        <w:t>le routeur R5 par défaut (il s'agit d'un voisin ayant de nombreuses connexions avec d'autres routeurs)</w:t>
      </w:r>
    </w:p>
    <w:p w:rsidR="00D07364" w:rsidRDefault="00A85CED" w:rsidP="000B6ED0">
      <w:pPr>
        <w:pStyle w:val="Sansinterligne"/>
        <w:spacing w:before="120"/>
      </w:pPr>
      <w:r>
        <w:rPr>
          <w:rFonts w:eastAsiaTheme="minorEastAsia" w:cs="Times New Roman"/>
          <w:noProof/>
          <w:szCs w:val="24"/>
        </w:rPr>
      </w:r>
      <w:r>
        <w:rPr>
          <w:rFonts w:eastAsiaTheme="minorEastAsia" w:cs="Times New Roman"/>
          <w:noProof/>
          <w:szCs w:val="24"/>
        </w:rPr>
        <w:pict>
          <v:shape id="Zone de texte 18" o:spid="_x0000_s1040" type="#_x0000_t202" style="width:424.5pt;height:138.15pt;visibility:visible;mso-wrap-style:square;mso-left-percent:-10001;mso-top-percent:-10001;mso-position-horizontal:absolute;mso-position-horizontal-relative:char;mso-position-vertical:absolute;mso-position-vertical-relative:line;mso-left-percent:-10001;mso-top-percent:-10001;v-text-anchor:top" fillcolor="#dbe5f1 [660]" stroked="f" strokeweight=".5pt">
            <v:textbox>
              <w:txbxContent>
                <w:tbl>
                  <w:tblPr>
                    <w:tblStyle w:val="Grilledutableau"/>
                    <w:tblW w:w="0" w:type="auto"/>
                    <w:tblLook w:val="04A0" w:firstRow="1" w:lastRow="0" w:firstColumn="1" w:lastColumn="0" w:noHBand="0" w:noVBand="1"/>
                  </w:tblPr>
                  <w:tblGrid>
                    <w:gridCol w:w="910"/>
                    <w:gridCol w:w="1663"/>
                    <w:gridCol w:w="1236"/>
                    <w:gridCol w:w="1056"/>
                    <w:gridCol w:w="1125"/>
                    <w:gridCol w:w="2085"/>
                  </w:tblGrid>
                  <w:tr w:rsidR="00D07364" w:rsidTr="00E7611F">
                    <w:tc>
                      <w:tcPr>
                        <w:tcW w:w="910" w:type="dxa"/>
                      </w:tcPr>
                      <w:p w:rsidR="00D07364" w:rsidRDefault="00D07364" w:rsidP="00B02BD4">
                        <w:pPr>
                          <w:pStyle w:val="Sansinterligne"/>
                        </w:pPr>
                        <w:r>
                          <w:t>routeur</w:t>
                        </w:r>
                      </w:p>
                    </w:tc>
                    <w:tc>
                      <w:tcPr>
                        <w:tcW w:w="1663" w:type="dxa"/>
                      </w:tcPr>
                      <w:p w:rsidR="00D07364" w:rsidRDefault="00D07364" w:rsidP="00B02BD4">
                        <w:pPr>
                          <w:pStyle w:val="Sansinterligne"/>
                        </w:pPr>
                        <w:r>
                          <w:t>destination</w:t>
                        </w:r>
                      </w:p>
                    </w:tc>
                    <w:tc>
                      <w:tcPr>
                        <w:tcW w:w="1236" w:type="dxa"/>
                      </w:tcPr>
                      <w:p w:rsidR="00D07364" w:rsidRDefault="00D07364" w:rsidP="00B02BD4">
                        <w:pPr>
                          <w:pStyle w:val="Sansinterligne"/>
                        </w:pPr>
                        <w:r>
                          <w:t>passerelle</w:t>
                        </w:r>
                      </w:p>
                    </w:tc>
                    <w:tc>
                      <w:tcPr>
                        <w:tcW w:w="1056" w:type="dxa"/>
                      </w:tcPr>
                      <w:p w:rsidR="00D07364" w:rsidRDefault="00D07364" w:rsidP="00B02BD4">
                        <w:pPr>
                          <w:pStyle w:val="Sansinterligne"/>
                        </w:pPr>
                        <w:r>
                          <w:t>interface</w:t>
                        </w:r>
                      </w:p>
                    </w:tc>
                    <w:tc>
                      <w:tcPr>
                        <w:tcW w:w="1125" w:type="dxa"/>
                      </w:tcPr>
                      <w:p w:rsidR="00D07364" w:rsidRDefault="00D07364" w:rsidP="00B02BD4">
                        <w:pPr>
                          <w:pStyle w:val="Sansinterligne"/>
                        </w:pPr>
                        <w:r>
                          <w:t>Nb sauts</w:t>
                        </w:r>
                      </w:p>
                    </w:tc>
                    <w:tc>
                      <w:tcPr>
                        <w:tcW w:w="2085" w:type="dxa"/>
                      </w:tcPr>
                      <w:p w:rsidR="00D07364" w:rsidRDefault="00D07364" w:rsidP="00B02BD4">
                        <w:pPr>
                          <w:pStyle w:val="Sansinterligne"/>
                        </w:pPr>
                        <w:r>
                          <w:t>remarques</w:t>
                        </w:r>
                      </w:p>
                    </w:tc>
                  </w:tr>
                  <w:tr w:rsidR="00D07364" w:rsidTr="00E7611F">
                    <w:tc>
                      <w:tcPr>
                        <w:tcW w:w="910" w:type="dxa"/>
                        <w:vMerge w:val="restart"/>
                        <w:vAlign w:val="center"/>
                      </w:tcPr>
                      <w:p w:rsidR="00D07364" w:rsidRDefault="00D07364" w:rsidP="00B02BD4">
                        <w:pPr>
                          <w:pStyle w:val="Sansinterligne"/>
                          <w:jc w:val="center"/>
                        </w:pPr>
                        <w:r>
                          <w:t>R3</w:t>
                        </w:r>
                      </w:p>
                    </w:tc>
                    <w:tc>
                      <w:tcPr>
                        <w:tcW w:w="1663" w:type="dxa"/>
                      </w:tcPr>
                      <w:p w:rsidR="00D07364" w:rsidRDefault="00D07364" w:rsidP="00B02BD4">
                        <w:pPr>
                          <w:pStyle w:val="Sansinterligne"/>
                        </w:pPr>
                        <w:r>
                          <w:t>172.16.0.0/24</w:t>
                        </w:r>
                      </w:p>
                    </w:tc>
                    <w:tc>
                      <w:tcPr>
                        <w:tcW w:w="1236" w:type="dxa"/>
                      </w:tcPr>
                      <w:p w:rsidR="00D07364" w:rsidRDefault="00D07364" w:rsidP="00B02BD4">
                        <w:pPr>
                          <w:pStyle w:val="Sansinterligne"/>
                        </w:pPr>
                      </w:p>
                    </w:tc>
                    <w:tc>
                      <w:tcPr>
                        <w:tcW w:w="1056" w:type="dxa"/>
                      </w:tcPr>
                      <w:p w:rsidR="00D07364" w:rsidRDefault="00D07364" w:rsidP="00B02BD4">
                        <w:pPr>
                          <w:pStyle w:val="Sansinterligne"/>
                        </w:pPr>
                        <w:r>
                          <w:t>Eth 0</w:t>
                        </w:r>
                      </w:p>
                    </w:tc>
                    <w:tc>
                      <w:tcPr>
                        <w:tcW w:w="1125" w:type="dxa"/>
                        <w:vAlign w:val="center"/>
                      </w:tcPr>
                      <w:p w:rsidR="00D07364" w:rsidRDefault="00D07364" w:rsidP="004C4409">
                        <w:pPr>
                          <w:pStyle w:val="Sansinterligne"/>
                          <w:jc w:val="center"/>
                        </w:pPr>
                        <w:r>
                          <w:t>1</w:t>
                        </w:r>
                      </w:p>
                    </w:tc>
                    <w:tc>
                      <w:tcPr>
                        <w:tcW w:w="2085" w:type="dxa"/>
                      </w:tcPr>
                      <w:p w:rsidR="00D07364" w:rsidRDefault="00D07364" w:rsidP="00B02BD4">
                        <w:pPr>
                          <w:pStyle w:val="Sansinterligne"/>
                        </w:pPr>
                        <w:r>
                          <w:t>Vers R1</w:t>
                        </w:r>
                      </w:p>
                    </w:tc>
                  </w:tr>
                  <w:tr w:rsidR="00D07364" w:rsidTr="00E7611F">
                    <w:tc>
                      <w:tcPr>
                        <w:tcW w:w="910" w:type="dxa"/>
                        <w:vMerge/>
                      </w:tcPr>
                      <w:p w:rsidR="00D07364" w:rsidRDefault="00D07364" w:rsidP="00B02BD4">
                        <w:pPr>
                          <w:pStyle w:val="Sansinterligne"/>
                        </w:pPr>
                      </w:p>
                    </w:tc>
                    <w:tc>
                      <w:tcPr>
                        <w:tcW w:w="1663" w:type="dxa"/>
                      </w:tcPr>
                      <w:p w:rsidR="00D07364" w:rsidRDefault="00D07364" w:rsidP="00B02BD4">
                        <w:pPr>
                          <w:pStyle w:val="Sansinterligne"/>
                        </w:pPr>
                        <w:r>
                          <w:t>172.16.1.0/24</w:t>
                        </w:r>
                      </w:p>
                    </w:tc>
                    <w:tc>
                      <w:tcPr>
                        <w:tcW w:w="1236" w:type="dxa"/>
                      </w:tcPr>
                      <w:p w:rsidR="00D07364" w:rsidRDefault="00D07364" w:rsidP="00B02BD4">
                        <w:pPr>
                          <w:pStyle w:val="Sansinterligne"/>
                        </w:pPr>
                      </w:p>
                    </w:tc>
                    <w:tc>
                      <w:tcPr>
                        <w:tcW w:w="1056" w:type="dxa"/>
                      </w:tcPr>
                      <w:p w:rsidR="00D07364" w:rsidRDefault="00D07364" w:rsidP="00B02BD4">
                        <w:pPr>
                          <w:pStyle w:val="Sansinterligne"/>
                        </w:pPr>
                        <w:r>
                          <w:t>Eth 1</w:t>
                        </w:r>
                      </w:p>
                    </w:tc>
                    <w:tc>
                      <w:tcPr>
                        <w:tcW w:w="1125" w:type="dxa"/>
                        <w:vAlign w:val="center"/>
                      </w:tcPr>
                      <w:p w:rsidR="00D07364" w:rsidRDefault="00D07364" w:rsidP="004C4409">
                        <w:pPr>
                          <w:pStyle w:val="Sansinterligne"/>
                          <w:jc w:val="center"/>
                        </w:pPr>
                        <w:r>
                          <w:t>1</w:t>
                        </w:r>
                      </w:p>
                    </w:tc>
                    <w:tc>
                      <w:tcPr>
                        <w:tcW w:w="2085" w:type="dxa"/>
                      </w:tcPr>
                      <w:p w:rsidR="00D07364" w:rsidRDefault="00D07364" w:rsidP="00B02BD4">
                        <w:pPr>
                          <w:pStyle w:val="Sansinterligne"/>
                        </w:pPr>
                        <w:r>
                          <w:t>Vers R2</w:t>
                        </w:r>
                      </w:p>
                    </w:tc>
                  </w:tr>
                  <w:tr w:rsidR="00D07364" w:rsidTr="00E7611F">
                    <w:tc>
                      <w:tcPr>
                        <w:tcW w:w="910" w:type="dxa"/>
                        <w:vMerge/>
                      </w:tcPr>
                      <w:p w:rsidR="00D07364" w:rsidRDefault="00D07364" w:rsidP="00B02BD4">
                        <w:pPr>
                          <w:pStyle w:val="Sansinterligne"/>
                        </w:pPr>
                      </w:p>
                    </w:tc>
                    <w:tc>
                      <w:tcPr>
                        <w:tcW w:w="1663" w:type="dxa"/>
                      </w:tcPr>
                      <w:p w:rsidR="00D07364" w:rsidRDefault="00D07364" w:rsidP="00B02BD4">
                        <w:pPr>
                          <w:pStyle w:val="Sansinterligne"/>
                        </w:pPr>
                        <w:r>
                          <w:t>172.16.3.0/24</w:t>
                        </w:r>
                      </w:p>
                    </w:tc>
                    <w:tc>
                      <w:tcPr>
                        <w:tcW w:w="1236" w:type="dxa"/>
                      </w:tcPr>
                      <w:p w:rsidR="00D07364" w:rsidRDefault="00D07364" w:rsidP="00B02BD4">
                        <w:pPr>
                          <w:pStyle w:val="Sansinterligne"/>
                        </w:pPr>
                      </w:p>
                    </w:tc>
                    <w:tc>
                      <w:tcPr>
                        <w:tcW w:w="1056" w:type="dxa"/>
                      </w:tcPr>
                      <w:p w:rsidR="00D07364" w:rsidRDefault="00D07364" w:rsidP="00B02BD4">
                        <w:pPr>
                          <w:pStyle w:val="Sansinterligne"/>
                        </w:pPr>
                        <w:r>
                          <w:t>Eth 2</w:t>
                        </w:r>
                      </w:p>
                    </w:tc>
                    <w:tc>
                      <w:tcPr>
                        <w:tcW w:w="1125" w:type="dxa"/>
                        <w:vAlign w:val="center"/>
                      </w:tcPr>
                      <w:p w:rsidR="00D07364" w:rsidRDefault="00D07364" w:rsidP="004C4409">
                        <w:pPr>
                          <w:pStyle w:val="Sansinterligne"/>
                          <w:jc w:val="center"/>
                        </w:pPr>
                        <w:r>
                          <w:t>1</w:t>
                        </w:r>
                      </w:p>
                    </w:tc>
                    <w:tc>
                      <w:tcPr>
                        <w:tcW w:w="2085" w:type="dxa"/>
                      </w:tcPr>
                      <w:p w:rsidR="00D07364" w:rsidRDefault="00D07364" w:rsidP="00B02BD4">
                        <w:pPr>
                          <w:pStyle w:val="Sansinterligne"/>
                        </w:pPr>
                        <w:r>
                          <w:t>Vers R4</w:t>
                        </w:r>
                      </w:p>
                    </w:tc>
                  </w:tr>
                  <w:tr w:rsidR="00D07364" w:rsidTr="00E7611F">
                    <w:tc>
                      <w:tcPr>
                        <w:tcW w:w="910" w:type="dxa"/>
                        <w:vMerge/>
                      </w:tcPr>
                      <w:p w:rsidR="00D07364" w:rsidRDefault="00D07364" w:rsidP="00B02BD4">
                        <w:pPr>
                          <w:pStyle w:val="Sansinterligne"/>
                        </w:pPr>
                      </w:p>
                    </w:tc>
                    <w:tc>
                      <w:tcPr>
                        <w:tcW w:w="1663" w:type="dxa"/>
                      </w:tcPr>
                      <w:p w:rsidR="00D07364" w:rsidRDefault="00D07364" w:rsidP="00B02BD4">
                        <w:pPr>
                          <w:pStyle w:val="Sansinterligne"/>
                        </w:pPr>
                        <w:r>
                          <w:t>172.16.6.0/24</w:t>
                        </w:r>
                      </w:p>
                    </w:tc>
                    <w:tc>
                      <w:tcPr>
                        <w:tcW w:w="1236" w:type="dxa"/>
                      </w:tcPr>
                      <w:p w:rsidR="00D07364" w:rsidRDefault="00D07364" w:rsidP="00B02BD4">
                        <w:pPr>
                          <w:pStyle w:val="Sansinterligne"/>
                        </w:pPr>
                      </w:p>
                    </w:tc>
                    <w:tc>
                      <w:tcPr>
                        <w:tcW w:w="1056" w:type="dxa"/>
                      </w:tcPr>
                      <w:p w:rsidR="00D07364" w:rsidRDefault="00D07364" w:rsidP="00B02BD4">
                        <w:pPr>
                          <w:pStyle w:val="Sansinterligne"/>
                        </w:pPr>
                        <w:r>
                          <w:t>Eth 3</w:t>
                        </w:r>
                      </w:p>
                    </w:tc>
                    <w:tc>
                      <w:tcPr>
                        <w:tcW w:w="1125" w:type="dxa"/>
                        <w:vAlign w:val="center"/>
                      </w:tcPr>
                      <w:p w:rsidR="00D07364" w:rsidRDefault="00D07364" w:rsidP="004C4409">
                        <w:pPr>
                          <w:pStyle w:val="Sansinterligne"/>
                          <w:jc w:val="center"/>
                        </w:pPr>
                        <w:r>
                          <w:t>1</w:t>
                        </w:r>
                      </w:p>
                    </w:tc>
                    <w:tc>
                      <w:tcPr>
                        <w:tcW w:w="2085" w:type="dxa"/>
                      </w:tcPr>
                      <w:p w:rsidR="00D07364" w:rsidRDefault="00D07364" w:rsidP="00B02BD4">
                        <w:pPr>
                          <w:pStyle w:val="Sansinterligne"/>
                        </w:pPr>
                        <w:r>
                          <w:t>Vers R5</w:t>
                        </w:r>
                      </w:p>
                    </w:tc>
                  </w:tr>
                  <w:tr w:rsidR="00D07364" w:rsidTr="00E7611F">
                    <w:tc>
                      <w:tcPr>
                        <w:tcW w:w="910" w:type="dxa"/>
                        <w:vMerge/>
                      </w:tcPr>
                      <w:p w:rsidR="00D07364" w:rsidRDefault="00D07364" w:rsidP="00B02BD4">
                        <w:pPr>
                          <w:pStyle w:val="Sansinterligne"/>
                        </w:pPr>
                      </w:p>
                    </w:tc>
                    <w:tc>
                      <w:tcPr>
                        <w:tcW w:w="1663" w:type="dxa"/>
                      </w:tcPr>
                      <w:p w:rsidR="00D07364" w:rsidRDefault="00D07364" w:rsidP="00B02BD4">
                        <w:pPr>
                          <w:pStyle w:val="Sansinterligne"/>
                        </w:pPr>
                        <w:r>
                          <w:t>192.168.1.0/24</w:t>
                        </w:r>
                      </w:p>
                    </w:tc>
                    <w:tc>
                      <w:tcPr>
                        <w:tcW w:w="1236" w:type="dxa"/>
                      </w:tcPr>
                      <w:p w:rsidR="00D07364" w:rsidRDefault="00D07364" w:rsidP="00B02BD4">
                        <w:pPr>
                          <w:pStyle w:val="Sansinterligne"/>
                        </w:pPr>
                        <w:r>
                          <w:t>172.16.0.1</w:t>
                        </w:r>
                      </w:p>
                    </w:tc>
                    <w:tc>
                      <w:tcPr>
                        <w:tcW w:w="1056" w:type="dxa"/>
                      </w:tcPr>
                      <w:p w:rsidR="00D07364" w:rsidRDefault="00D07364" w:rsidP="00B02BD4">
                        <w:pPr>
                          <w:pStyle w:val="Sansinterligne"/>
                        </w:pPr>
                        <w:r>
                          <w:t>Eth 0</w:t>
                        </w:r>
                      </w:p>
                    </w:tc>
                    <w:tc>
                      <w:tcPr>
                        <w:tcW w:w="1125" w:type="dxa"/>
                        <w:vAlign w:val="center"/>
                      </w:tcPr>
                      <w:p w:rsidR="00D07364" w:rsidRDefault="00D07364" w:rsidP="004C4409">
                        <w:pPr>
                          <w:pStyle w:val="Sansinterligne"/>
                          <w:jc w:val="center"/>
                        </w:pPr>
                        <w:r>
                          <w:t>2</w:t>
                        </w:r>
                      </w:p>
                    </w:tc>
                    <w:tc>
                      <w:tcPr>
                        <w:tcW w:w="2085" w:type="dxa"/>
                      </w:tcPr>
                      <w:p w:rsidR="00D07364" w:rsidRDefault="00D07364" w:rsidP="00B02BD4">
                        <w:pPr>
                          <w:pStyle w:val="Sansinterligne"/>
                        </w:pPr>
                        <w:r>
                          <w:t>Reçu de R1</w:t>
                        </w:r>
                      </w:p>
                    </w:tc>
                  </w:tr>
                  <w:tr w:rsidR="00D07364" w:rsidTr="00E7611F">
                    <w:tc>
                      <w:tcPr>
                        <w:tcW w:w="910" w:type="dxa"/>
                        <w:vMerge/>
                      </w:tcPr>
                      <w:p w:rsidR="00D07364" w:rsidRDefault="00D07364" w:rsidP="00B02BD4">
                        <w:pPr>
                          <w:pStyle w:val="Sansinterligne"/>
                        </w:pPr>
                      </w:p>
                    </w:tc>
                    <w:tc>
                      <w:tcPr>
                        <w:tcW w:w="1663" w:type="dxa"/>
                      </w:tcPr>
                      <w:p w:rsidR="00D07364" w:rsidRDefault="00D07364" w:rsidP="00B02BD4">
                        <w:pPr>
                          <w:pStyle w:val="Sansinterligne"/>
                        </w:pPr>
                        <w:r>
                          <w:t>172.16.5.0/24</w:t>
                        </w:r>
                      </w:p>
                    </w:tc>
                    <w:tc>
                      <w:tcPr>
                        <w:tcW w:w="1236" w:type="dxa"/>
                      </w:tcPr>
                      <w:p w:rsidR="00D07364" w:rsidRDefault="00D07364" w:rsidP="00B02BD4">
                        <w:pPr>
                          <w:pStyle w:val="Sansinterligne"/>
                        </w:pPr>
                        <w:r>
                          <w:t>172.16.6.5</w:t>
                        </w:r>
                      </w:p>
                    </w:tc>
                    <w:tc>
                      <w:tcPr>
                        <w:tcW w:w="1056" w:type="dxa"/>
                      </w:tcPr>
                      <w:p w:rsidR="00D07364" w:rsidRDefault="00D07364" w:rsidP="00B02BD4">
                        <w:pPr>
                          <w:pStyle w:val="Sansinterligne"/>
                        </w:pPr>
                        <w:r>
                          <w:t>Eth 3</w:t>
                        </w:r>
                      </w:p>
                    </w:tc>
                    <w:tc>
                      <w:tcPr>
                        <w:tcW w:w="1125" w:type="dxa"/>
                        <w:vAlign w:val="center"/>
                      </w:tcPr>
                      <w:p w:rsidR="00D07364" w:rsidRDefault="00D07364" w:rsidP="004C4409">
                        <w:pPr>
                          <w:pStyle w:val="Sansinterligne"/>
                          <w:jc w:val="center"/>
                        </w:pPr>
                        <w:r>
                          <w:t>2</w:t>
                        </w:r>
                      </w:p>
                    </w:tc>
                    <w:tc>
                      <w:tcPr>
                        <w:tcW w:w="2085" w:type="dxa"/>
                      </w:tcPr>
                      <w:p w:rsidR="00D07364" w:rsidRDefault="00D07364" w:rsidP="00B02BD4">
                        <w:pPr>
                          <w:pStyle w:val="Sansinterligne"/>
                        </w:pPr>
                        <w:r>
                          <w:t>Reçu de R5</w:t>
                        </w:r>
                      </w:p>
                    </w:tc>
                  </w:tr>
                  <w:tr w:rsidR="00D07364" w:rsidTr="00E7611F">
                    <w:tc>
                      <w:tcPr>
                        <w:tcW w:w="910" w:type="dxa"/>
                        <w:vMerge/>
                      </w:tcPr>
                      <w:p w:rsidR="00D07364" w:rsidRDefault="00D07364" w:rsidP="00FB3054">
                        <w:pPr>
                          <w:pStyle w:val="Sansinterligne"/>
                        </w:pPr>
                      </w:p>
                    </w:tc>
                    <w:tc>
                      <w:tcPr>
                        <w:tcW w:w="1663" w:type="dxa"/>
                      </w:tcPr>
                      <w:p w:rsidR="00D07364" w:rsidRDefault="00D07364" w:rsidP="00FB3054">
                        <w:pPr>
                          <w:pStyle w:val="Sansinterligne"/>
                        </w:pPr>
                        <w:r>
                          <w:t>192.168.2.0/24</w:t>
                        </w:r>
                      </w:p>
                    </w:tc>
                    <w:tc>
                      <w:tcPr>
                        <w:tcW w:w="1236" w:type="dxa"/>
                      </w:tcPr>
                      <w:p w:rsidR="00D07364" w:rsidRDefault="00D07364" w:rsidP="00FB3054">
                        <w:pPr>
                          <w:pStyle w:val="Sansinterligne"/>
                        </w:pPr>
                        <w:r>
                          <w:t>172.16.6.5</w:t>
                        </w:r>
                      </w:p>
                    </w:tc>
                    <w:tc>
                      <w:tcPr>
                        <w:tcW w:w="1056" w:type="dxa"/>
                      </w:tcPr>
                      <w:p w:rsidR="00D07364" w:rsidRDefault="00D07364" w:rsidP="00FB3054">
                        <w:pPr>
                          <w:pStyle w:val="Sansinterligne"/>
                        </w:pPr>
                        <w:r>
                          <w:t>Eth 3</w:t>
                        </w:r>
                      </w:p>
                    </w:tc>
                    <w:tc>
                      <w:tcPr>
                        <w:tcW w:w="1125" w:type="dxa"/>
                        <w:vAlign w:val="center"/>
                      </w:tcPr>
                      <w:p w:rsidR="00D07364" w:rsidRDefault="00D07364" w:rsidP="00FB3054">
                        <w:pPr>
                          <w:pStyle w:val="Sansinterligne"/>
                          <w:jc w:val="center"/>
                        </w:pPr>
                        <w:r>
                          <w:t>3</w:t>
                        </w:r>
                      </w:p>
                    </w:tc>
                    <w:tc>
                      <w:tcPr>
                        <w:tcW w:w="2085" w:type="dxa"/>
                      </w:tcPr>
                      <w:p w:rsidR="00D07364" w:rsidRDefault="00D07364" w:rsidP="00FB3054">
                        <w:pPr>
                          <w:pStyle w:val="Sansinterligne"/>
                        </w:pPr>
                        <w:r>
                          <w:t>Reçu de R5</w:t>
                        </w:r>
                      </w:p>
                    </w:tc>
                  </w:tr>
                  <w:tr w:rsidR="00045883" w:rsidTr="00E7611F">
                    <w:tc>
                      <w:tcPr>
                        <w:tcW w:w="910" w:type="dxa"/>
                        <w:vMerge/>
                      </w:tcPr>
                      <w:p w:rsidR="00045883" w:rsidRDefault="00045883" w:rsidP="00045883">
                        <w:pPr>
                          <w:pStyle w:val="Sansinterligne"/>
                        </w:pPr>
                      </w:p>
                    </w:tc>
                    <w:tc>
                      <w:tcPr>
                        <w:tcW w:w="1663" w:type="dxa"/>
                      </w:tcPr>
                      <w:p w:rsidR="00045883" w:rsidRDefault="00045883" w:rsidP="00045883">
                        <w:pPr>
                          <w:pStyle w:val="Sansinterligne"/>
                        </w:pPr>
                        <w:r>
                          <w:t>defaut</w:t>
                        </w:r>
                      </w:p>
                    </w:tc>
                    <w:tc>
                      <w:tcPr>
                        <w:tcW w:w="1236" w:type="dxa"/>
                      </w:tcPr>
                      <w:p w:rsidR="00045883" w:rsidRDefault="00045883" w:rsidP="00045883">
                        <w:pPr>
                          <w:pStyle w:val="Sansinterligne"/>
                        </w:pPr>
                        <w:r>
                          <w:t>172.16.6.5</w:t>
                        </w:r>
                      </w:p>
                    </w:tc>
                    <w:tc>
                      <w:tcPr>
                        <w:tcW w:w="1056" w:type="dxa"/>
                      </w:tcPr>
                      <w:p w:rsidR="00045883" w:rsidRDefault="00045883" w:rsidP="00045883">
                        <w:pPr>
                          <w:pStyle w:val="Sansinterligne"/>
                        </w:pPr>
                        <w:r>
                          <w:t>Eth 3</w:t>
                        </w:r>
                      </w:p>
                    </w:tc>
                    <w:tc>
                      <w:tcPr>
                        <w:tcW w:w="1125" w:type="dxa"/>
                        <w:vAlign w:val="center"/>
                      </w:tcPr>
                      <w:p w:rsidR="00045883" w:rsidRDefault="00045883" w:rsidP="00045883">
                        <w:pPr>
                          <w:pStyle w:val="Sansinterligne"/>
                          <w:jc w:val="center"/>
                        </w:pPr>
                        <w:r>
                          <w:t>1</w:t>
                        </w:r>
                      </w:p>
                    </w:tc>
                    <w:tc>
                      <w:tcPr>
                        <w:tcW w:w="2085" w:type="dxa"/>
                      </w:tcPr>
                      <w:p w:rsidR="00045883" w:rsidRDefault="00045883" w:rsidP="00045883">
                        <w:pPr>
                          <w:pStyle w:val="Sansinterligne"/>
                        </w:pPr>
                      </w:p>
                    </w:tc>
                  </w:tr>
                </w:tbl>
                <w:p w:rsidR="00D07364" w:rsidRDefault="00D07364" w:rsidP="00D07364"/>
              </w:txbxContent>
            </v:textbox>
            <w10:anchorlock/>
          </v:shape>
        </w:pict>
      </w:r>
    </w:p>
    <w:p w:rsidR="00D07364" w:rsidRDefault="00D07364" w:rsidP="003B021B">
      <w:pPr>
        <w:pStyle w:val="Sansinterligne"/>
      </w:pPr>
    </w:p>
    <w:p w:rsidR="000B6ED0" w:rsidRDefault="000B6ED0" w:rsidP="000B6ED0">
      <w:pPr>
        <w:pStyle w:val="Titre3"/>
        <w:shd w:val="clear" w:color="auto" w:fill="D9D9D9" w:themeFill="background1" w:themeFillShade="D9"/>
      </w:pPr>
      <w:r>
        <w:t>Exercice 2 (à rendre)</w:t>
      </w:r>
    </w:p>
    <w:p w:rsidR="000B6ED0" w:rsidRDefault="000B6ED0" w:rsidP="000B6ED0">
      <w:pPr>
        <w:pStyle w:val="Sansinterligne"/>
        <w:shd w:val="clear" w:color="auto" w:fill="D9D9D9" w:themeFill="background1" w:themeFillShade="D9"/>
        <w:ind w:left="425"/>
      </w:pPr>
      <w:r>
        <w:t>Sur quel type de structure pourrait être implémenté une table de routage ?</w:t>
      </w:r>
    </w:p>
    <w:p w:rsidR="000B6ED0" w:rsidRDefault="000B6ED0" w:rsidP="000B6ED0">
      <w:pPr>
        <w:pStyle w:val="Sansinterligne"/>
      </w:pPr>
    </w:p>
    <w:p w:rsidR="000B6ED0" w:rsidRDefault="000B6ED0" w:rsidP="000B6ED0">
      <w:pPr>
        <w:pStyle w:val="Titre3"/>
        <w:shd w:val="clear" w:color="auto" w:fill="D9D9D9" w:themeFill="background1" w:themeFillShade="D9"/>
      </w:pPr>
      <w:r>
        <w:t>Exercice 3 (à rendre)</w:t>
      </w:r>
    </w:p>
    <w:p w:rsidR="000B6ED0" w:rsidRDefault="000B6ED0" w:rsidP="000B6ED0">
      <w:pPr>
        <w:pStyle w:val="Sansinterligne"/>
        <w:numPr>
          <w:ilvl w:val="0"/>
          <w:numId w:val="19"/>
        </w:numPr>
        <w:shd w:val="clear" w:color="auto" w:fill="D9D9D9" w:themeFill="background1" w:themeFillShade="D9"/>
      </w:pPr>
      <w:r>
        <w:t>Elaborer la table de routage du routeur R4 en précisant les différentes étapes.</w:t>
      </w:r>
    </w:p>
    <w:p w:rsidR="000B6ED0" w:rsidRDefault="000B6ED0" w:rsidP="000B6ED0">
      <w:pPr>
        <w:pStyle w:val="Sansinterligne"/>
        <w:numPr>
          <w:ilvl w:val="0"/>
          <w:numId w:val="19"/>
        </w:numPr>
        <w:shd w:val="clear" w:color="auto" w:fill="D9D9D9" w:themeFill="background1" w:themeFillShade="D9"/>
        <w:spacing w:after="120"/>
      </w:pPr>
      <w:r>
        <w:t>Expliquer comment, lorsqu'il reçoit un datagramme sur l'une de ses interfaces, le routeur R4 retransmet ce datagramme en fonction de son destinataire.</w:t>
      </w:r>
    </w:p>
    <w:p w:rsidR="00B65F21" w:rsidRDefault="00B65F21" w:rsidP="00B65F21">
      <w:pPr>
        <w:pStyle w:val="Sansinterligne"/>
      </w:pPr>
    </w:p>
    <w:p w:rsidR="00B65F21" w:rsidRDefault="00B65F21" w:rsidP="00B65F21">
      <w:pPr>
        <w:pStyle w:val="Titre1"/>
      </w:pPr>
      <w:r>
        <w:t xml:space="preserve">Le protocole OSPF </w:t>
      </w:r>
      <w:r w:rsidRPr="00B65F21">
        <w:rPr>
          <w:sz w:val="24"/>
          <w:szCs w:val="24"/>
        </w:rPr>
        <w:t xml:space="preserve">(Open </w:t>
      </w:r>
      <w:proofErr w:type="spellStart"/>
      <w:r w:rsidRPr="00B65F21">
        <w:rPr>
          <w:sz w:val="24"/>
          <w:szCs w:val="24"/>
        </w:rPr>
        <w:t>Shortest</w:t>
      </w:r>
      <w:proofErr w:type="spellEnd"/>
      <w:r w:rsidRPr="00B65F21">
        <w:rPr>
          <w:sz w:val="24"/>
          <w:szCs w:val="24"/>
        </w:rPr>
        <w:t xml:space="preserve"> Path </w:t>
      </w:r>
      <w:proofErr w:type="spellStart"/>
      <w:r w:rsidRPr="00B65F21">
        <w:rPr>
          <w:sz w:val="24"/>
          <w:szCs w:val="24"/>
        </w:rPr>
        <w:t>Tirst</w:t>
      </w:r>
      <w:proofErr w:type="spellEnd"/>
      <w:r w:rsidRPr="00B65F21">
        <w:rPr>
          <w:sz w:val="24"/>
          <w:szCs w:val="24"/>
        </w:rPr>
        <w:t>)</w:t>
      </w:r>
    </w:p>
    <w:p w:rsidR="00B65F21" w:rsidRDefault="0020182C" w:rsidP="003D2397">
      <w:pPr>
        <w:pStyle w:val="Sansinterligne"/>
        <w:spacing w:line="276" w:lineRule="auto"/>
      </w:pPr>
      <w:r>
        <w:t xml:space="preserve">Ce protocole entre dans la catégorie des </w:t>
      </w:r>
      <w:r w:rsidRPr="0020182C">
        <w:rPr>
          <w:b/>
          <w:bCs/>
        </w:rPr>
        <w:t>protocoles à état de lien</w:t>
      </w:r>
      <w:r>
        <w:t>.</w:t>
      </w:r>
    </w:p>
    <w:p w:rsidR="0020182C" w:rsidRDefault="0020182C" w:rsidP="0020182C">
      <w:pPr>
        <w:pStyle w:val="Sansinterligne"/>
      </w:pPr>
      <w:r w:rsidRPr="0020182C">
        <w:t xml:space="preserve">Dans le protocole </w:t>
      </w:r>
      <w:r>
        <w:t>RIP</w:t>
      </w:r>
      <w:r w:rsidRPr="0020182C">
        <w:t>, on cherche à minimiser le nombre de sauts, mais sans aucune garantie que le chemin emprunté soit en réalité le plus performant (en termes de débit par exemple). De plus avec RIP, chaque routeur ne connaît que ses voisins immédiats, il n'a donc pas connaissance de l'ensemble de la topologie du réseau. Enfin, le protocole RIP est limité aux petits réseaux (15 routeurs maximum) et est assez gourmand en termes de bande passante puisqu'il nécessite l'échange d'un volume de données assez important.</w:t>
      </w:r>
    </w:p>
    <w:p w:rsidR="0020182C" w:rsidRDefault="0020182C" w:rsidP="0020182C">
      <w:pPr>
        <w:pStyle w:val="Sansinterligne"/>
      </w:pPr>
    </w:p>
    <w:p w:rsidR="0020182C" w:rsidRDefault="0020182C" w:rsidP="0020182C">
      <w:pPr>
        <w:pStyle w:val="Titre2"/>
      </w:pPr>
      <w:r>
        <w:t>Principe général</w:t>
      </w:r>
    </w:p>
    <w:p w:rsidR="0020182C" w:rsidRPr="0020182C" w:rsidRDefault="0020182C" w:rsidP="00BA6EF1">
      <w:pPr>
        <w:pStyle w:val="Sansinterligne"/>
        <w:spacing w:after="120"/>
        <w:rPr>
          <w:lang w:eastAsia="fr-FR"/>
        </w:rPr>
      </w:pPr>
      <w:r w:rsidRPr="0020182C">
        <w:rPr>
          <w:lang w:eastAsia="fr-FR"/>
        </w:rPr>
        <w:t xml:space="preserve">Le protocole OSPF propose une approche tout à fait différente : au lieu de s'intéresser au nombre de sauts, on va chercher à optimiser le débit des liaisons empruntées. Pour cela, chaque routeur va devoir connaître </w:t>
      </w:r>
      <w:r w:rsidRPr="0020182C">
        <w:rPr>
          <w:b/>
          <w:bCs/>
          <w:lang w:eastAsia="fr-FR"/>
        </w:rPr>
        <w:t>l'intégralité du réseau</w:t>
      </w:r>
      <w:r w:rsidRPr="0020182C">
        <w:rPr>
          <w:lang w:eastAsia="fr-FR"/>
        </w:rPr>
        <w:t xml:space="preserve"> avec le </w:t>
      </w:r>
      <w:r w:rsidRPr="0020182C">
        <w:rPr>
          <w:b/>
          <w:bCs/>
          <w:lang w:eastAsia="fr-FR"/>
        </w:rPr>
        <w:t>débit associé à chaque lien</w:t>
      </w:r>
      <w:r w:rsidRPr="0020182C">
        <w:rPr>
          <w:lang w:eastAsia="fr-FR"/>
        </w:rPr>
        <w:t xml:space="preserve"> afin d'appliquer un algorithme de recherche de chemin optimal.</w:t>
      </w:r>
    </w:p>
    <w:p w:rsidR="0020182C" w:rsidRPr="0020182C" w:rsidRDefault="0020182C" w:rsidP="003D2397">
      <w:pPr>
        <w:pStyle w:val="Sansinterligne"/>
        <w:spacing w:after="60"/>
        <w:rPr>
          <w:lang w:eastAsia="fr-FR"/>
        </w:rPr>
      </w:pPr>
      <w:r w:rsidRPr="0020182C">
        <w:rPr>
          <w:lang w:eastAsia="fr-FR"/>
        </w:rPr>
        <w:t>On peut faire un parallèle entre le fonctionnement d'OSPF et celui de nos logiciels de guidage par GPS. En effet, dans ce type de logiciels :</w:t>
      </w:r>
    </w:p>
    <w:p w:rsidR="0020182C" w:rsidRPr="0020182C" w:rsidRDefault="00BA6EF1" w:rsidP="003D2397">
      <w:pPr>
        <w:pStyle w:val="Sansinterligne"/>
        <w:numPr>
          <w:ilvl w:val="0"/>
          <w:numId w:val="14"/>
        </w:numPr>
        <w:spacing w:after="60"/>
        <w:rPr>
          <w:lang w:eastAsia="fr-FR"/>
        </w:rPr>
      </w:pPr>
      <w:r w:rsidRPr="0020182C">
        <w:rPr>
          <w:lang w:eastAsia="fr-FR"/>
        </w:rPr>
        <w:t>L'ensemble</w:t>
      </w:r>
      <w:r w:rsidR="0020182C" w:rsidRPr="0020182C">
        <w:rPr>
          <w:lang w:eastAsia="fr-FR"/>
        </w:rPr>
        <w:t xml:space="preserve"> de la carte de France et de ses routes est connue du logiciel</w:t>
      </w:r>
    </w:p>
    <w:p w:rsidR="0020182C" w:rsidRPr="0020182C" w:rsidRDefault="00BA6EF1" w:rsidP="003D2397">
      <w:pPr>
        <w:pStyle w:val="Sansinterligne"/>
        <w:numPr>
          <w:ilvl w:val="0"/>
          <w:numId w:val="14"/>
        </w:numPr>
        <w:spacing w:after="60"/>
        <w:rPr>
          <w:lang w:eastAsia="fr-FR"/>
        </w:rPr>
      </w:pPr>
      <w:r w:rsidRPr="0020182C">
        <w:rPr>
          <w:lang w:eastAsia="fr-FR"/>
        </w:rPr>
        <w:t>Le</w:t>
      </w:r>
      <w:r w:rsidR="0020182C" w:rsidRPr="0020182C">
        <w:rPr>
          <w:lang w:eastAsia="fr-FR"/>
        </w:rPr>
        <w:t xml:space="preserve"> type de chaque route est renseigné ainsi que la vitesse autorisée sur la route</w:t>
      </w:r>
    </w:p>
    <w:p w:rsidR="0020182C" w:rsidRPr="0020182C" w:rsidRDefault="00BA6EF1" w:rsidP="0020182C">
      <w:pPr>
        <w:pStyle w:val="Sansinterligne"/>
        <w:numPr>
          <w:ilvl w:val="0"/>
          <w:numId w:val="14"/>
        </w:numPr>
        <w:rPr>
          <w:lang w:eastAsia="fr-FR"/>
        </w:rPr>
      </w:pPr>
      <w:r w:rsidRPr="0020182C">
        <w:rPr>
          <w:lang w:eastAsia="fr-FR"/>
        </w:rPr>
        <w:lastRenderedPageBreak/>
        <w:t>Le</w:t>
      </w:r>
      <w:r w:rsidR="0020182C" w:rsidRPr="0020182C">
        <w:rPr>
          <w:lang w:eastAsia="fr-FR"/>
        </w:rPr>
        <w:t xml:space="preserve"> calcul d'itinéraire va permettre le calcul d'un chemin permettant par exemple d'emprunter les routes sur lesquelles la vitesse est la plus importante (temps le plus court).</w:t>
      </w:r>
    </w:p>
    <w:p w:rsidR="0020182C" w:rsidRDefault="0020182C" w:rsidP="0020182C">
      <w:pPr>
        <w:pStyle w:val="Sansinterligne"/>
      </w:pPr>
    </w:p>
    <w:p w:rsidR="00BA6EF1" w:rsidRDefault="00BA6EF1" w:rsidP="00BA6EF1">
      <w:pPr>
        <w:pStyle w:val="Titre2"/>
      </w:pPr>
      <w:r>
        <w:t>Découverte de la topologie du réseau</w:t>
      </w:r>
    </w:p>
    <w:p w:rsidR="00BA6EF1" w:rsidRDefault="00BA6EF1" w:rsidP="00BA6EF1">
      <w:pPr>
        <w:pStyle w:val="Sansinterligne"/>
        <w:spacing w:after="120"/>
      </w:pPr>
      <w:r>
        <w:rPr>
          <w:noProof/>
          <w:lang w:eastAsia="fr-FR"/>
        </w:rPr>
        <w:drawing>
          <wp:anchor distT="0" distB="0" distL="114300" distR="114300" simplePos="0" relativeHeight="251659264" behindDoc="0" locked="0" layoutInCell="1" allowOverlap="1">
            <wp:simplePos x="0" y="0"/>
            <wp:positionH relativeFrom="column">
              <wp:posOffset>3808730</wp:posOffset>
            </wp:positionH>
            <wp:positionV relativeFrom="paragraph">
              <wp:posOffset>318770</wp:posOffset>
            </wp:positionV>
            <wp:extent cx="2829627" cy="981075"/>
            <wp:effectExtent l="19050" t="19050" r="27940" b="9525"/>
            <wp:wrapSquare wrapText="bothSides"/>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rotWithShape="1">
                    <a:blip r:embed="rId10" cstate="print">
                      <a:extLst>
                        <a:ext uri="{28A0092B-C50C-407E-A947-70E740481C1C}">
                          <a14:useLocalDpi xmlns:a14="http://schemas.microsoft.com/office/drawing/2010/main" val="0"/>
                        </a:ext>
                      </a:extLst>
                    </a:blip>
                    <a:srcRect t="4522"/>
                    <a:stretch/>
                  </pic:blipFill>
                  <pic:spPr bwMode="auto">
                    <a:xfrm>
                      <a:off x="0" y="0"/>
                      <a:ext cx="2829627" cy="981075"/>
                    </a:xfrm>
                    <a:prstGeom prst="rect">
                      <a:avLst/>
                    </a:prstGeom>
                    <a:ln w="3175">
                      <a:solidFill>
                        <a:schemeClr val="tx1"/>
                      </a:solidFill>
                    </a:ln>
                    <a:extLst>
                      <a:ext uri="{53640926-AAD7-44D8-BBD7-CCE9431645EC}">
                        <a14:shadowObscured xmlns:a14="http://schemas.microsoft.com/office/drawing/2010/main"/>
                      </a:ext>
                    </a:extLst>
                  </pic:spPr>
                </pic:pic>
              </a:graphicData>
            </a:graphic>
          </wp:anchor>
        </w:drawing>
      </w:r>
      <w:r>
        <w:t xml:space="preserve">Le protocole OSPF a besoin de connaître la topologie du réseau ainsi que la qualité de chaque lien </w:t>
      </w:r>
      <w:proofErr w:type="gramStart"/>
      <w:r>
        <w:t>en terme de</w:t>
      </w:r>
      <w:proofErr w:type="gramEnd"/>
      <w:r>
        <w:t xml:space="preserve"> bande passante. Pour cela, chaque routeur va fabriquer une </w:t>
      </w:r>
      <w:r>
        <w:rPr>
          <w:rStyle w:val="Accentuation"/>
        </w:rPr>
        <w:t>table de voisinage</w:t>
      </w:r>
      <w:r>
        <w:t xml:space="preserve"> : il s'agit d'un tableau permettant d'identifier tous les routeurs qui lui sont connectés ainsi que le débit associé à chaque lien. Pour obtenir ces informations, le routeur échange périodiquement des messages (appelés messages </w:t>
      </w:r>
      <w:r>
        <w:rPr>
          <w:rStyle w:val="Accentuation"/>
        </w:rPr>
        <w:t>hello</w:t>
      </w:r>
      <w:r>
        <w:t>) avec ses voisins.</w:t>
      </w:r>
    </w:p>
    <w:p w:rsidR="00BA6EF1" w:rsidRDefault="00BA6EF1" w:rsidP="003D2397">
      <w:pPr>
        <w:pStyle w:val="Sansinterligne"/>
      </w:pPr>
      <w:r>
        <w:t xml:space="preserve">Une fois tous ses voisins directs identifiés, le routeur va envoyer sa table de voisinage à </w:t>
      </w:r>
      <w:r>
        <w:rPr>
          <w:rStyle w:val="Accentuation"/>
        </w:rPr>
        <w:t>tous les autres routeurs</w:t>
      </w:r>
      <w:r>
        <w:t xml:space="preserve"> du réseau. Il va recevoir des autres routeurs leurs tables de voisinages et ainsi pouvoir constituer une </w:t>
      </w:r>
      <w:r>
        <w:rPr>
          <w:rStyle w:val="lev"/>
        </w:rPr>
        <w:t>cartographie complète</w:t>
      </w:r>
      <w:r>
        <w:t xml:space="preserve"> du réseau.</w:t>
      </w:r>
    </w:p>
    <w:p w:rsidR="003D2397" w:rsidRDefault="003D2397" w:rsidP="003D2397">
      <w:pPr>
        <w:pStyle w:val="Sansinterligne"/>
      </w:pPr>
    </w:p>
    <w:p w:rsidR="00BA6EF1" w:rsidRDefault="003D2397" w:rsidP="003D2397">
      <w:pPr>
        <w:pStyle w:val="Titre2"/>
      </w:pPr>
      <w:r>
        <w:rPr>
          <w:noProof/>
          <w:lang w:eastAsia="fr-FR"/>
        </w:rPr>
        <w:drawing>
          <wp:anchor distT="0" distB="0" distL="114300" distR="114300" simplePos="0" relativeHeight="251660288" behindDoc="0" locked="0" layoutInCell="1" allowOverlap="1">
            <wp:simplePos x="0" y="0"/>
            <wp:positionH relativeFrom="column">
              <wp:posOffset>3296285</wp:posOffset>
            </wp:positionH>
            <wp:positionV relativeFrom="paragraph">
              <wp:posOffset>103505</wp:posOffset>
            </wp:positionV>
            <wp:extent cx="3342005" cy="3552825"/>
            <wp:effectExtent l="0" t="0" r="0" b="9525"/>
            <wp:wrapSquare wrapText="bothSides"/>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42005" cy="3552825"/>
                    </a:xfrm>
                    <a:prstGeom prst="rect">
                      <a:avLst/>
                    </a:prstGeom>
                  </pic:spPr>
                </pic:pic>
              </a:graphicData>
            </a:graphic>
          </wp:anchor>
        </w:drawing>
      </w:r>
      <w:r>
        <w:t>E</w:t>
      </w:r>
      <w:r w:rsidR="00BA6EF1">
        <w:t>xemple de cartographie.</w:t>
      </w:r>
    </w:p>
    <w:p w:rsidR="003D2397" w:rsidRPr="003D2397" w:rsidRDefault="003D2397" w:rsidP="00485D9B">
      <w:pPr>
        <w:pStyle w:val="Sansinterligne"/>
        <w:spacing w:after="120"/>
      </w:pPr>
      <w:r>
        <w:t>Ci-contre est donnée une cartographie d'un réseau, sur les arêtes apparaissent la bande passante sur cette liaison en bit/s. La signification du nombre entouré sera précisé</w:t>
      </w:r>
      <w:r w:rsidR="00485D9B">
        <w:t>e</w:t>
      </w:r>
      <w:r>
        <w:t xml:space="preserve"> ci-dessous.</w:t>
      </w:r>
    </w:p>
    <w:p w:rsidR="00CA30E3" w:rsidRDefault="00CA30E3" w:rsidP="003D2397">
      <w:pPr>
        <w:pStyle w:val="Sansinterligne"/>
        <w:spacing w:after="120"/>
      </w:pPr>
      <w:r>
        <w:t>Supposons que le routeur R1 doivent transmettre une grande quantité de données vers le routeur R3 :</w:t>
      </w:r>
    </w:p>
    <w:p w:rsidR="00CA30E3" w:rsidRDefault="00CA30E3" w:rsidP="00485D9B">
      <w:pPr>
        <w:pStyle w:val="Sansinterligne"/>
        <w:numPr>
          <w:ilvl w:val="0"/>
          <w:numId w:val="15"/>
        </w:numPr>
        <w:spacing w:after="120"/>
        <w:ind w:left="527" w:hanging="357"/>
      </w:pPr>
      <w:r>
        <w:t xml:space="preserve">S'il les envoie directement en utilisant la liaison R1-R3, la communication se fera à 1 </w:t>
      </w:r>
      <w:r w:rsidR="00337A06">
        <w:t>M</w:t>
      </w:r>
      <w:r>
        <w:t>b/s.</w:t>
      </w:r>
    </w:p>
    <w:p w:rsidR="00CA30E3" w:rsidRDefault="00CA30E3" w:rsidP="00485D9B">
      <w:pPr>
        <w:pStyle w:val="Sansinterligne"/>
        <w:numPr>
          <w:ilvl w:val="0"/>
          <w:numId w:val="15"/>
        </w:numPr>
        <w:ind w:left="527" w:hanging="357"/>
      </w:pPr>
      <w:r>
        <w:t xml:space="preserve">S'il passe par le routeur R2 (chemin R1-R2-R3) alors la communication se fera à </w:t>
      </w:r>
      <w:r w:rsidR="00337A06">
        <w:t>100 M</w:t>
      </w:r>
      <w:r>
        <w:t>b/s.</w:t>
      </w:r>
      <w:r w:rsidR="00B9752A">
        <w:t xml:space="preserve"> ce qui donne une transmission 10</w:t>
      </w:r>
      <w:r w:rsidR="00337A06">
        <w:t>0</w:t>
      </w:r>
      <w:r w:rsidR="00B9752A">
        <w:t xml:space="preserve"> fois plus rapide.</w:t>
      </w:r>
      <w:r w:rsidR="00337A06">
        <w:t xml:space="preserve"> (on prend en compte le facteur limitant de l'itinéraire)</w:t>
      </w:r>
    </w:p>
    <w:p w:rsidR="003D2397" w:rsidRDefault="003D2397" w:rsidP="003D2397">
      <w:pPr>
        <w:pStyle w:val="Sansinterligne"/>
      </w:pPr>
    </w:p>
    <w:p w:rsidR="00B9752A" w:rsidRDefault="007D2409" w:rsidP="007D2409">
      <w:pPr>
        <w:pStyle w:val="Titre3"/>
        <w:shd w:val="clear" w:color="auto" w:fill="D9D9D9" w:themeFill="background1" w:themeFillShade="D9"/>
      </w:pPr>
      <w:r>
        <w:t xml:space="preserve">Exercice </w:t>
      </w:r>
      <w:r w:rsidR="00785B34">
        <w:t>4</w:t>
      </w:r>
      <w:r>
        <w:t xml:space="preserve"> (à faire)</w:t>
      </w:r>
    </w:p>
    <w:p w:rsidR="007D2409" w:rsidRDefault="007D2409" w:rsidP="007D2409">
      <w:pPr>
        <w:pStyle w:val="Sansinterligne"/>
        <w:numPr>
          <w:ilvl w:val="0"/>
          <w:numId w:val="16"/>
        </w:numPr>
        <w:shd w:val="clear" w:color="auto" w:fill="D9D9D9" w:themeFill="background1" w:themeFillShade="D9"/>
      </w:pPr>
      <w:r>
        <w:t>Quel chemin choisir pour transmettre du routeur R4 au routeur R7 ?</w:t>
      </w:r>
    </w:p>
    <w:p w:rsidR="007D2409" w:rsidRDefault="007D2409" w:rsidP="007D2409">
      <w:pPr>
        <w:pStyle w:val="Sansinterligne"/>
        <w:numPr>
          <w:ilvl w:val="0"/>
          <w:numId w:val="16"/>
        </w:numPr>
        <w:shd w:val="clear" w:color="auto" w:fill="D9D9D9" w:themeFill="background1" w:themeFillShade="D9"/>
      </w:pPr>
      <w:r>
        <w:t>Quel sera alors la vitesse de la transmission ?</w:t>
      </w:r>
    </w:p>
    <w:p w:rsidR="007D2409" w:rsidRDefault="007D2409" w:rsidP="007D2409">
      <w:pPr>
        <w:pStyle w:val="Titre3"/>
        <w:shd w:val="clear" w:color="auto" w:fill="DBE5F1" w:themeFill="accent1" w:themeFillTint="33"/>
      </w:pPr>
      <w:r>
        <w:t xml:space="preserve">Correction exercice </w:t>
      </w:r>
      <w:r w:rsidR="00785B34">
        <w:t>4</w:t>
      </w:r>
    </w:p>
    <w:p w:rsidR="007D2409" w:rsidRDefault="007D2409" w:rsidP="007D2409">
      <w:pPr>
        <w:pStyle w:val="Sansinterligne"/>
        <w:shd w:val="clear" w:color="auto" w:fill="DBE5F1" w:themeFill="accent1" w:themeFillTint="33"/>
        <w:ind w:left="360"/>
      </w:pPr>
      <w:r>
        <w:t>Voici quelques chemins possibles :</w:t>
      </w:r>
    </w:p>
    <w:p w:rsidR="007D2409" w:rsidRDefault="007D2409" w:rsidP="007D2409">
      <w:pPr>
        <w:pStyle w:val="Sansinterligne"/>
        <w:numPr>
          <w:ilvl w:val="0"/>
          <w:numId w:val="17"/>
        </w:numPr>
        <w:shd w:val="clear" w:color="auto" w:fill="DBE5F1" w:themeFill="accent1" w:themeFillTint="33"/>
        <w:ind w:left="1080"/>
      </w:pPr>
      <w:r>
        <w:t>R4-R6-R7 à la vitesse de 1</w:t>
      </w:r>
      <w:r w:rsidR="00337A06">
        <w:t xml:space="preserve">0 </w:t>
      </w:r>
      <w:r>
        <w:t>Mb/s</w:t>
      </w:r>
      <w:r>
        <w:tab/>
      </w:r>
    </w:p>
    <w:p w:rsidR="007D2409" w:rsidRDefault="007D2409" w:rsidP="007D2409">
      <w:pPr>
        <w:pStyle w:val="Sansinterligne"/>
        <w:numPr>
          <w:ilvl w:val="0"/>
          <w:numId w:val="17"/>
        </w:numPr>
        <w:shd w:val="clear" w:color="auto" w:fill="DBE5F1" w:themeFill="accent1" w:themeFillTint="33"/>
        <w:ind w:left="1080"/>
      </w:pPr>
      <w:r>
        <w:t>R4-R5-R7 à la vitesse de 10</w:t>
      </w:r>
      <w:r w:rsidR="00337A06">
        <w:t xml:space="preserve"> </w:t>
      </w:r>
      <w:r>
        <w:t>Mb/s</w:t>
      </w:r>
    </w:p>
    <w:p w:rsidR="00337A06" w:rsidRDefault="00337A06" w:rsidP="007D2409">
      <w:pPr>
        <w:pStyle w:val="Sansinterligne"/>
        <w:numPr>
          <w:ilvl w:val="0"/>
          <w:numId w:val="17"/>
        </w:numPr>
        <w:shd w:val="clear" w:color="auto" w:fill="DBE5F1" w:themeFill="accent1" w:themeFillTint="33"/>
        <w:ind w:left="1080"/>
      </w:pPr>
      <w:r>
        <w:t>R4-R2-R3-R5-R7 à la vitesse de 1 Mb/s</w:t>
      </w:r>
    </w:p>
    <w:p w:rsidR="007D2409" w:rsidRDefault="00337A06" w:rsidP="007D2409">
      <w:pPr>
        <w:pStyle w:val="Sansinterligne"/>
        <w:shd w:val="clear" w:color="auto" w:fill="DBE5F1" w:themeFill="accent1" w:themeFillTint="33"/>
        <w:ind w:left="360"/>
      </w:pPr>
      <w:r>
        <w:t>On peut choisir l'un ou l'autre des chemins R4-R6-R7 ou R4-R5-R7.</w:t>
      </w:r>
    </w:p>
    <w:p w:rsidR="007D2409" w:rsidRDefault="007D2409" w:rsidP="007D2409">
      <w:pPr>
        <w:pStyle w:val="Sansinterligne"/>
      </w:pPr>
    </w:p>
    <w:p w:rsidR="007D2409" w:rsidRDefault="00300624" w:rsidP="00300624">
      <w:pPr>
        <w:pStyle w:val="Titre2"/>
      </w:pPr>
      <w:r>
        <w:t>Recherche du meilleur chemin</w:t>
      </w:r>
    </w:p>
    <w:p w:rsidR="007D2409" w:rsidRDefault="007D2409" w:rsidP="007D2409">
      <w:pPr>
        <w:pStyle w:val="Sansinterligne"/>
      </w:pPr>
      <w:r>
        <w:t>Le protoco</w:t>
      </w:r>
      <w:r w:rsidR="00300624">
        <w:t>l</w:t>
      </w:r>
      <w:r>
        <w:t>e O</w:t>
      </w:r>
      <w:r w:rsidR="00300624">
        <w:t>SPF calcule un coût pour chaque liaison dont la valeur est un entier obtenu par arrondi :</w:t>
      </w:r>
    </w:p>
    <w:p w:rsidR="00300624" w:rsidRPr="00300624" w:rsidRDefault="00300624" w:rsidP="00337A06">
      <w:pPr>
        <w:pStyle w:val="Sansinterligne"/>
        <w:spacing w:before="120" w:after="120"/>
        <w:rPr>
          <w:rFonts w:eastAsiaTheme="minorEastAsia"/>
        </w:rPr>
      </w:pPr>
      <m:oMathPara>
        <m:oMath>
          <m:r>
            <w:rPr>
              <w:rFonts w:ascii="Cambria Math" w:hAnsi="Cambria Math"/>
            </w:rPr>
            <m:t>coût=</m:t>
          </m:r>
          <m:f>
            <m:fPr>
              <m:ctrlPr>
                <w:rPr>
                  <w:rFonts w:ascii="Cambria Math" w:hAnsi="Cambria Math"/>
                  <w:i/>
                </w:rPr>
              </m:ctrlPr>
            </m:fPr>
            <m:num>
              <m:sSup>
                <m:sSupPr>
                  <m:ctrlPr>
                    <w:rPr>
                      <w:rFonts w:ascii="Cambria Math" w:hAnsi="Cambria Math"/>
                      <w:i/>
                    </w:rPr>
                  </m:ctrlPr>
                </m:sSupPr>
                <m:e>
                  <m:r>
                    <w:rPr>
                      <w:rFonts w:ascii="Cambria Math" w:hAnsi="Cambria Math"/>
                    </w:rPr>
                    <m:t>10</m:t>
                  </m:r>
                </m:e>
                <m:sup>
                  <m:r>
                    <w:rPr>
                      <w:rFonts w:ascii="Cambria Math" w:hAnsi="Cambria Math"/>
                    </w:rPr>
                    <m:t>8</m:t>
                  </m:r>
                </m:sup>
              </m:sSup>
            </m:num>
            <m:den>
              <m:r>
                <w:rPr>
                  <w:rFonts w:ascii="Cambria Math" w:hAnsi="Cambria Math"/>
                </w:rPr>
                <m:t>bande passante en bit/s</m:t>
              </m:r>
            </m:den>
          </m:f>
        </m:oMath>
      </m:oMathPara>
    </w:p>
    <w:p w:rsidR="00300624" w:rsidRDefault="00300624" w:rsidP="007D2409">
      <w:pPr>
        <w:pStyle w:val="Sansinterligne"/>
        <w:rPr>
          <w:rFonts w:eastAsiaTheme="minorEastAsia"/>
        </w:rPr>
      </w:pPr>
      <w:r>
        <w:rPr>
          <w:rFonts w:eastAsiaTheme="minorEastAsia"/>
          <w:b/>
          <w:bCs/>
        </w:rPr>
        <w:t>Attention :</w:t>
      </w:r>
      <w:r>
        <w:rPr>
          <w:rFonts w:eastAsiaTheme="minorEastAsia"/>
        </w:rPr>
        <w:t xml:space="preserve"> </w:t>
      </w:r>
      <w:r w:rsidR="00337A06">
        <w:rPr>
          <w:rFonts w:eastAsiaTheme="minorEastAsia"/>
        </w:rPr>
        <w:t>L</w:t>
      </w:r>
      <w:r>
        <w:rPr>
          <w:rFonts w:eastAsiaTheme="minorEastAsia"/>
        </w:rPr>
        <w:t>e coût ne peut pas être nul. Quand le calcul donne un résultat plus proche de 0 que de 1, il prend, par défaut, la valeur 1.</w:t>
      </w:r>
    </w:p>
    <w:p w:rsidR="00300624" w:rsidRDefault="00300624" w:rsidP="007D2409">
      <w:pPr>
        <w:pStyle w:val="Sansinterligne"/>
        <w:rPr>
          <w:rFonts w:eastAsiaTheme="minorEastAsia"/>
        </w:rPr>
      </w:pPr>
    </w:p>
    <w:p w:rsidR="00300624" w:rsidRDefault="00337A06" w:rsidP="007D2409">
      <w:pPr>
        <w:pStyle w:val="Sansinterligne"/>
      </w:pPr>
      <w:r>
        <w:lastRenderedPageBreak/>
        <w:t>Le réseau est alors représenté par un graphe pondéré, le coût de chaque liaison étant la pondération de l'arête correspondante.</w:t>
      </w:r>
    </w:p>
    <w:p w:rsidR="00337A06" w:rsidRDefault="00337A06" w:rsidP="007D2409">
      <w:pPr>
        <w:pStyle w:val="Sansinterligne"/>
      </w:pPr>
    </w:p>
    <w:p w:rsidR="00337A06" w:rsidRDefault="00337A06" w:rsidP="007D2409">
      <w:pPr>
        <w:pStyle w:val="Sansinterligne"/>
      </w:pPr>
      <w:r>
        <w:rPr>
          <w:b/>
          <w:bCs/>
        </w:rPr>
        <w:t>Remarque :</w:t>
      </w:r>
      <w:r>
        <w:t xml:space="preserve"> Pour tenir des connexions à très haute vitesse (1 Gb/s et plus), il est possible de fixer manuellement le coût de chaque lien, ou encore de fixer une bande passante de référence supérieure à celle par défaut.</w:t>
      </w:r>
    </w:p>
    <w:p w:rsidR="00337A06" w:rsidRDefault="00337A06" w:rsidP="007D2409">
      <w:pPr>
        <w:pStyle w:val="Sansinterligne"/>
      </w:pPr>
    </w:p>
    <w:p w:rsidR="00785B34" w:rsidRDefault="00785B34" w:rsidP="00785B34">
      <w:pPr>
        <w:pStyle w:val="Titre3"/>
        <w:shd w:val="clear" w:color="auto" w:fill="D9D9D9" w:themeFill="background1" w:themeFillShade="D9"/>
      </w:pPr>
      <w:r>
        <w:t>Exercice 5 (à rendre)</w:t>
      </w:r>
    </w:p>
    <w:p w:rsidR="00337A06" w:rsidRDefault="00337A06" w:rsidP="00785B34">
      <w:pPr>
        <w:pStyle w:val="Sansinterligne"/>
        <w:shd w:val="clear" w:color="auto" w:fill="D9D9D9" w:themeFill="background1" w:themeFillShade="D9"/>
        <w:ind w:left="425"/>
      </w:pPr>
      <w:r>
        <w:t>La recherche du meilleur chemin se fera à l'aide d'un algorithme que vous maitrisez parfaitement, l'algorithme de Dijkstra</w:t>
      </w:r>
      <w:r w:rsidR="00497D25">
        <w:t xml:space="preserve">. </w:t>
      </w:r>
      <w:r w:rsidR="00785B34">
        <w:t>Déterminer le chemin le plus rapide p</w:t>
      </w:r>
      <w:r w:rsidR="00497D25">
        <w:t>our transmettre du routeur R1 vers le routeur R7</w:t>
      </w:r>
      <w:r w:rsidR="00785B34">
        <w:t>.</w:t>
      </w:r>
    </w:p>
    <w:p w:rsidR="00497D25" w:rsidRDefault="00497D25" w:rsidP="007D2409">
      <w:pPr>
        <w:pStyle w:val="Sansinterligne"/>
      </w:pPr>
    </w:p>
    <w:p w:rsidR="00497D25" w:rsidRDefault="00497D25" w:rsidP="00497D25">
      <w:pPr>
        <w:pStyle w:val="Sansinterligne"/>
      </w:pPr>
      <w:r>
        <w:t>Le protocole OSPF impose à un routeur d'utiliser le chemin dont le coût total est le plus faible pour transmettre les paquets vers son destinataire.</w:t>
      </w:r>
      <w:r w:rsidR="00E74975">
        <w:t xml:space="preserve"> Lorsque plusieurs chemins minimaux existent, OSPF est capable de répartir la charge sur ces différents chemins.</w:t>
      </w:r>
    </w:p>
    <w:p w:rsidR="00E74975" w:rsidRDefault="00E74975" w:rsidP="00497D25">
      <w:pPr>
        <w:pStyle w:val="Sansinterligne"/>
      </w:pPr>
    </w:p>
    <w:p w:rsidR="00E74975" w:rsidRDefault="00E74975" w:rsidP="00E74975">
      <w:pPr>
        <w:pStyle w:val="Titre2"/>
      </w:pPr>
      <w:r>
        <w:t>Conclusion</w:t>
      </w:r>
    </w:p>
    <w:p w:rsidR="00E74975" w:rsidRDefault="00E74975" w:rsidP="00E74975">
      <w:pPr>
        <w:pStyle w:val="Sansinterligne"/>
        <w:spacing w:after="60"/>
      </w:pPr>
      <w:r>
        <w:t>Le protocole OSPF est donc bien plus performant que le protocole RIP, mais il est plus complexe d'utilisation et typiquement destiné aux très gros réseaux. Voici quelques-uns de ses avantages :</w:t>
      </w:r>
    </w:p>
    <w:p w:rsidR="00E74975" w:rsidRDefault="00E74975" w:rsidP="00E74975">
      <w:pPr>
        <w:pStyle w:val="Sansinterligne"/>
        <w:numPr>
          <w:ilvl w:val="0"/>
          <w:numId w:val="18"/>
        </w:numPr>
        <w:spacing w:after="60"/>
      </w:pPr>
      <w:r>
        <w:t>Il n'a pas de limite du nombre de sauts comme le protocole RIP,</w:t>
      </w:r>
    </w:p>
    <w:p w:rsidR="00E74975" w:rsidRDefault="00E74975" w:rsidP="00E74975">
      <w:pPr>
        <w:pStyle w:val="Sansinterligne"/>
        <w:numPr>
          <w:ilvl w:val="0"/>
          <w:numId w:val="18"/>
        </w:numPr>
        <w:spacing w:after="60"/>
      </w:pPr>
      <w:r>
        <w:t>Il permet à chaque routeur une connaissance complète des réseaux au sein d'une zone,</w:t>
      </w:r>
    </w:p>
    <w:p w:rsidR="00E74975" w:rsidRDefault="00E74975" w:rsidP="00E74975">
      <w:pPr>
        <w:pStyle w:val="Sansinterligne"/>
        <w:numPr>
          <w:ilvl w:val="0"/>
          <w:numId w:val="18"/>
        </w:numPr>
        <w:spacing w:after="60"/>
      </w:pPr>
      <w:r>
        <w:t>Il élimine le danger de boucle de routage,</w:t>
      </w:r>
    </w:p>
    <w:p w:rsidR="00E74975" w:rsidRDefault="00E74975" w:rsidP="00E74975">
      <w:pPr>
        <w:pStyle w:val="Sansinterligne"/>
        <w:numPr>
          <w:ilvl w:val="0"/>
          <w:numId w:val="18"/>
        </w:numPr>
        <w:spacing w:after="60"/>
      </w:pPr>
      <w:r>
        <w:t>Les mises à jour sont envoyées uniquement lors d'un changement de topologie du réseau, ce qui permet une économie de bande passante,</w:t>
      </w:r>
    </w:p>
    <w:p w:rsidR="00E74975" w:rsidRDefault="00E74975" w:rsidP="00E74975">
      <w:pPr>
        <w:pStyle w:val="Sansinterligne"/>
        <w:numPr>
          <w:ilvl w:val="0"/>
          <w:numId w:val="18"/>
        </w:numPr>
      </w:pPr>
      <w:r>
        <w:t>Il permet la répartition de charge car le choix du meilleur chemin est basé sur le coût qui évolue au cours du temps.</w:t>
      </w:r>
    </w:p>
    <w:p w:rsidR="00485D9B" w:rsidRDefault="00485D9B" w:rsidP="00485D9B">
      <w:pPr>
        <w:pStyle w:val="Sansinterligne"/>
      </w:pPr>
    </w:p>
    <w:p w:rsidR="00096BD9" w:rsidRDefault="00485D9B" w:rsidP="00096BD9">
      <w:pPr>
        <w:pStyle w:val="Sansinterligne"/>
      </w:pPr>
      <w:r>
        <w:t>Voici la table de routage de R1 avec le protocole OSPF</w:t>
      </w:r>
    </w:p>
    <w:p w:rsidR="00485D9B" w:rsidRDefault="00A85CED" w:rsidP="00096BD9">
      <w:pPr>
        <w:pStyle w:val="Sansinterligne"/>
      </w:pPr>
      <w:r>
        <w:rPr>
          <w:rFonts w:eastAsiaTheme="minorEastAsia" w:cs="Times New Roman"/>
          <w:noProof/>
          <w:szCs w:val="24"/>
        </w:rPr>
      </w:r>
      <w:r>
        <w:rPr>
          <w:rFonts w:eastAsiaTheme="minorEastAsia" w:cs="Times New Roman"/>
          <w:noProof/>
          <w:szCs w:val="24"/>
        </w:rPr>
        <w:pict>
          <v:shape id="Zone de texte 27" o:spid="_x0000_s1039" type="#_x0000_t202" style="width:392.25pt;height:124.5pt;visibility:visible;mso-wrap-style:square;mso-left-percent:-10001;mso-top-percent:-10001;mso-position-horizontal:absolute;mso-position-horizontal-relative:char;mso-position-vertical:absolute;mso-position-vertical-relative:line;mso-left-percent:-10001;mso-top-percent:-10001;v-text-anchor:top" fillcolor="white [3201]" stroked="f" strokeweight=".5pt">
            <v:textbox>
              <w:txbxContent>
                <w:tbl>
                  <w:tblPr>
                    <w:tblStyle w:val="Grilledutableau"/>
                    <w:tblW w:w="0" w:type="auto"/>
                    <w:tblLook w:val="04A0" w:firstRow="1" w:lastRow="0" w:firstColumn="1" w:lastColumn="0" w:noHBand="0" w:noVBand="1"/>
                  </w:tblPr>
                  <w:tblGrid>
                    <w:gridCol w:w="910"/>
                    <w:gridCol w:w="1663"/>
                    <w:gridCol w:w="1236"/>
                    <w:gridCol w:w="1120"/>
                    <w:gridCol w:w="2647"/>
                  </w:tblGrid>
                  <w:tr w:rsidR="002E6AC9" w:rsidTr="00EF1F40">
                    <w:tc>
                      <w:tcPr>
                        <w:tcW w:w="910" w:type="dxa"/>
                      </w:tcPr>
                      <w:p w:rsidR="002E6AC9" w:rsidRDefault="002E6AC9" w:rsidP="00B02BD4">
                        <w:pPr>
                          <w:pStyle w:val="Sansinterligne"/>
                        </w:pPr>
                        <w:r>
                          <w:t>routeur</w:t>
                        </w:r>
                      </w:p>
                    </w:tc>
                    <w:tc>
                      <w:tcPr>
                        <w:tcW w:w="1663" w:type="dxa"/>
                        <w:vAlign w:val="center"/>
                      </w:tcPr>
                      <w:p w:rsidR="002E6AC9" w:rsidRDefault="002E6AC9" w:rsidP="00EF1F40">
                        <w:pPr>
                          <w:pStyle w:val="Sansinterligne"/>
                          <w:jc w:val="center"/>
                        </w:pPr>
                        <w:r>
                          <w:t>destination</w:t>
                        </w:r>
                      </w:p>
                    </w:tc>
                    <w:tc>
                      <w:tcPr>
                        <w:tcW w:w="1236" w:type="dxa"/>
                        <w:vAlign w:val="center"/>
                      </w:tcPr>
                      <w:p w:rsidR="002E6AC9" w:rsidRDefault="002E6AC9" w:rsidP="00EF1F40">
                        <w:pPr>
                          <w:pStyle w:val="Sansinterligne"/>
                          <w:jc w:val="center"/>
                        </w:pPr>
                        <w:r>
                          <w:t>passerelle</w:t>
                        </w:r>
                      </w:p>
                    </w:tc>
                    <w:tc>
                      <w:tcPr>
                        <w:tcW w:w="1120" w:type="dxa"/>
                        <w:vAlign w:val="center"/>
                      </w:tcPr>
                      <w:p w:rsidR="002E6AC9" w:rsidRDefault="00EF1F40" w:rsidP="00EF1F40">
                        <w:pPr>
                          <w:pStyle w:val="Sansinterligne"/>
                          <w:jc w:val="center"/>
                        </w:pPr>
                        <w:r>
                          <w:t>coût</w:t>
                        </w:r>
                      </w:p>
                    </w:tc>
                    <w:tc>
                      <w:tcPr>
                        <w:tcW w:w="2647" w:type="dxa"/>
                      </w:tcPr>
                      <w:p w:rsidR="002E6AC9" w:rsidRDefault="00EF1F40" w:rsidP="00B02BD4">
                        <w:pPr>
                          <w:pStyle w:val="Sansinterligne"/>
                        </w:pPr>
                        <w:r>
                          <w:t>Chemin optimal</w:t>
                        </w:r>
                      </w:p>
                    </w:tc>
                  </w:tr>
                  <w:tr w:rsidR="002E6AC9" w:rsidTr="00EF1F40">
                    <w:tc>
                      <w:tcPr>
                        <w:tcW w:w="910" w:type="dxa"/>
                        <w:vMerge w:val="restart"/>
                        <w:vAlign w:val="center"/>
                      </w:tcPr>
                      <w:p w:rsidR="002E6AC9" w:rsidRDefault="002E6AC9" w:rsidP="00B02BD4">
                        <w:pPr>
                          <w:pStyle w:val="Sansinterligne"/>
                          <w:jc w:val="center"/>
                        </w:pPr>
                        <w:r>
                          <w:t>R1</w:t>
                        </w:r>
                      </w:p>
                    </w:tc>
                    <w:tc>
                      <w:tcPr>
                        <w:tcW w:w="1663" w:type="dxa"/>
                        <w:vAlign w:val="center"/>
                      </w:tcPr>
                      <w:p w:rsidR="002E6AC9" w:rsidRDefault="00EF1F40" w:rsidP="00EF1F40">
                        <w:pPr>
                          <w:pStyle w:val="Sansinterligne"/>
                          <w:jc w:val="center"/>
                        </w:pPr>
                        <w:r>
                          <w:t>R2</w:t>
                        </w:r>
                      </w:p>
                    </w:tc>
                    <w:tc>
                      <w:tcPr>
                        <w:tcW w:w="1236" w:type="dxa"/>
                        <w:vAlign w:val="center"/>
                      </w:tcPr>
                      <w:p w:rsidR="002E6AC9" w:rsidRDefault="00EF1F40" w:rsidP="00EF1F40">
                        <w:pPr>
                          <w:pStyle w:val="Sansinterligne"/>
                          <w:jc w:val="center"/>
                        </w:pPr>
                        <w:r>
                          <w:t>direct</w:t>
                        </w:r>
                      </w:p>
                    </w:tc>
                    <w:tc>
                      <w:tcPr>
                        <w:tcW w:w="1120" w:type="dxa"/>
                        <w:vAlign w:val="center"/>
                      </w:tcPr>
                      <w:p w:rsidR="002E6AC9" w:rsidRDefault="002E6AC9" w:rsidP="00EF1F40">
                        <w:pPr>
                          <w:pStyle w:val="Sansinterligne"/>
                          <w:jc w:val="center"/>
                        </w:pPr>
                        <w:r>
                          <w:t>1</w:t>
                        </w:r>
                      </w:p>
                    </w:tc>
                    <w:tc>
                      <w:tcPr>
                        <w:tcW w:w="2647" w:type="dxa"/>
                      </w:tcPr>
                      <w:p w:rsidR="002E6AC9" w:rsidRDefault="00EF1F40" w:rsidP="00B02BD4">
                        <w:pPr>
                          <w:pStyle w:val="Sansinterligne"/>
                        </w:pPr>
                        <w:r>
                          <w:t>R1-R2</w:t>
                        </w:r>
                      </w:p>
                    </w:tc>
                  </w:tr>
                  <w:tr w:rsidR="002E6AC9" w:rsidTr="00EF1F40">
                    <w:tc>
                      <w:tcPr>
                        <w:tcW w:w="910" w:type="dxa"/>
                        <w:vMerge/>
                      </w:tcPr>
                      <w:p w:rsidR="002E6AC9" w:rsidRDefault="002E6AC9" w:rsidP="00B02BD4">
                        <w:pPr>
                          <w:pStyle w:val="Sansinterligne"/>
                        </w:pPr>
                      </w:p>
                    </w:tc>
                    <w:tc>
                      <w:tcPr>
                        <w:tcW w:w="1663" w:type="dxa"/>
                        <w:vAlign w:val="center"/>
                      </w:tcPr>
                      <w:p w:rsidR="002E6AC9" w:rsidRDefault="00EF1F40" w:rsidP="00EF1F40">
                        <w:pPr>
                          <w:pStyle w:val="Sansinterligne"/>
                          <w:jc w:val="center"/>
                        </w:pPr>
                        <w:r>
                          <w:t>R3</w:t>
                        </w:r>
                      </w:p>
                    </w:tc>
                    <w:tc>
                      <w:tcPr>
                        <w:tcW w:w="1236" w:type="dxa"/>
                        <w:vAlign w:val="center"/>
                      </w:tcPr>
                      <w:p w:rsidR="002E6AC9" w:rsidRDefault="00EF1F40" w:rsidP="00EF1F40">
                        <w:pPr>
                          <w:pStyle w:val="Sansinterligne"/>
                          <w:jc w:val="center"/>
                        </w:pPr>
                        <w:r>
                          <w:t>R2</w:t>
                        </w:r>
                      </w:p>
                    </w:tc>
                    <w:tc>
                      <w:tcPr>
                        <w:tcW w:w="1120" w:type="dxa"/>
                        <w:vAlign w:val="center"/>
                      </w:tcPr>
                      <w:p w:rsidR="002E6AC9" w:rsidRDefault="00EF1F40" w:rsidP="00EF1F40">
                        <w:pPr>
                          <w:pStyle w:val="Sansinterligne"/>
                          <w:jc w:val="center"/>
                        </w:pPr>
                        <w:r>
                          <w:t>2</w:t>
                        </w:r>
                      </w:p>
                    </w:tc>
                    <w:tc>
                      <w:tcPr>
                        <w:tcW w:w="2647" w:type="dxa"/>
                      </w:tcPr>
                      <w:p w:rsidR="002E6AC9" w:rsidRDefault="00EF1F40" w:rsidP="00B02BD4">
                        <w:pPr>
                          <w:pStyle w:val="Sansinterligne"/>
                        </w:pPr>
                        <w:r>
                          <w:t>R1-R2-R3</w:t>
                        </w:r>
                      </w:p>
                    </w:tc>
                  </w:tr>
                  <w:tr w:rsidR="00EF1F40" w:rsidTr="00EF1F40">
                    <w:tc>
                      <w:tcPr>
                        <w:tcW w:w="910" w:type="dxa"/>
                        <w:vMerge/>
                      </w:tcPr>
                      <w:p w:rsidR="00EF1F40" w:rsidRDefault="00EF1F40" w:rsidP="00B02BD4">
                        <w:pPr>
                          <w:pStyle w:val="Sansinterligne"/>
                        </w:pPr>
                      </w:p>
                    </w:tc>
                    <w:tc>
                      <w:tcPr>
                        <w:tcW w:w="1663" w:type="dxa"/>
                        <w:vAlign w:val="center"/>
                      </w:tcPr>
                      <w:p w:rsidR="00EF1F40" w:rsidRDefault="00EF1F40" w:rsidP="00EF1F40">
                        <w:pPr>
                          <w:pStyle w:val="Sansinterligne"/>
                          <w:jc w:val="center"/>
                        </w:pPr>
                        <w:r>
                          <w:t>R4</w:t>
                        </w:r>
                      </w:p>
                    </w:tc>
                    <w:tc>
                      <w:tcPr>
                        <w:tcW w:w="1236" w:type="dxa"/>
                        <w:vAlign w:val="center"/>
                      </w:tcPr>
                      <w:p w:rsidR="00EF1F40" w:rsidRDefault="00EF1F40" w:rsidP="00EF1F40">
                        <w:pPr>
                          <w:pStyle w:val="Sansinterligne"/>
                          <w:jc w:val="center"/>
                        </w:pPr>
                        <w:r>
                          <w:t>R2</w:t>
                        </w:r>
                      </w:p>
                    </w:tc>
                    <w:tc>
                      <w:tcPr>
                        <w:tcW w:w="1120" w:type="dxa"/>
                        <w:vAlign w:val="center"/>
                      </w:tcPr>
                      <w:p w:rsidR="00EF1F40" w:rsidRDefault="00EF1F40" w:rsidP="00EF1F40">
                        <w:pPr>
                          <w:pStyle w:val="Sansinterligne"/>
                          <w:jc w:val="center"/>
                        </w:pPr>
                        <w:r>
                          <w:t>2</w:t>
                        </w:r>
                      </w:p>
                    </w:tc>
                    <w:tc>
                      <w:tcPr>
                        <w:tcW w:w="2647" w:type="dxa"/>
                        <w:vAlign w:val="center"/>
                      </w:tcPr>
                      <w:p w:rsidR="00EF1F40" w:rsidRDefault="00EF1F40" w:rsidP="00EF1F40">
                        <w:pPr>
                          <w:pStyle w:val="Sansinterligne"/>
                          <w:jc w:val="left"/>
                        </w:pPr>
                        <w:r>
                          <w:t>R1-R2-R4</w:t>
                        </w:r>
                      </w:p>
                    </w:tc>
                  </w:tr>
                  <w:tr w:rsidR="00EF1F40" w:rsidTr="00EF1F40">
                    <w:tc>
                      <w:tcPr>
                        <w:tcW w:w="910" w:type="dxa"/>
                        <w:vMerge/>
                      </w:tcPr>
                      <w:p w:rsidR="00EF1F40" w:rsidRDefault="00EF1F40" w:rsidP="00B02BD4">
                        <w:pPr>
                          <w:pStyle w:val="Sansinterligne"/>
                        </w:pPr>
                      </w:p>
                    </w:tc>
                    <w:tc>
                      <w:tcPr>
                        <w:tcW w:w="1663" w:type="dxa"/>
                        <w:vAlign w:val="center"/>
                      </w:tcPr>
                      <w:p w:rsidR="00EF1F40" w:rsidRDefault="00EF1F40" w:rsidP="00EF1F40">
                        <w:pPr>
                          <w:pStyle w:val="Sansinterligne"/>
                          <w:jc w:val="center"/>
                        </w:pPr>
                        <w:r>
                          <w:t>R5</w:t>
                        </w:r>
                      </w:p>
                    </w:tc>
                    <w:tc>
                      <w:tcPr>
                        <w:tcW w:w="1236" w:type="dxa"/>
                        <w:vAlign w:val="center"/>
                      </w:tcPr>
                      <w:p w:rsidR="00EF1F40" w:rsidRDefault="00EF1F40" w:rsidP="00EF1F40">
                        <w:pPr>
                          <w:pStyle w:val="Sansinterligne"/>
                          <w:jc w:val="center"/>
                        </w:pPr>
                        <w:r>
                          <w:t>R2</w:t>
                        </w:r>
                      </w:p>
                    </w:tc>
                    <w:tc>
                      <w:tcPr>
                        <w:tcW w:w="1120" w:type="dxa"/>
                        <w:vAlign w:val="center"/>
                      </w:tcPr>
                      <w:p w:rsidR="00EF1F40" w:rsidRDefault="00EF1F40" w:rsidP="00EF1F40">
                        <w:pPr>
                          <w:pStyle w:val="Sansinterligne"/>
                          <w:jc w:val="center"/>
                        </w:pPr>
                        <w:r>
                          <w:t>3</w:t>
                        </w:r>
                      </w:p>
                    </w:tc>
                    <w:tc>
                      <w:tcPr>
                        <w:tcW w:w="2647" w:type="dxa"/>
                        <w:vAlign w:val="center"/>
                      </w:tcPr>
                      <w:p w:rsidR="00EF1F40" w:rsidRDefault="00EF1F40" w:rsidP="00EF1F40">
                        <w:pPr>
                          <w:pStyle w:val="Sansinterligne"/>
                          <w:jc w:val="left"/>
                        </w:pPr>
                        <w:r>
                          <w:t>R1-R2-R4-R5</w:t>
                        </w:r>
                      </w:p>
                    </w:tc>
                  </w:tr>
                  <w:tr w:rsidR="00EF1F40" w:rsidTr="00EF1F40">
                    <w:tc>
                      <w:tcPr>
                        <w:tcW w:w="910" w:type="dxa"/>
                        <w:vMerge/>
                      </w:tcPr>
                      <w:p w:rsidR="00EF1F40" w:rsidRDefault="00EF1F40" w:rsidP="00B02BD4">
                        <w:pPr>
                          <w:pStyle w:val="Sansinterligne"/>
                        </w:pPr>
                      </w:p>
                    </w:tc>
                    <w:tc>
                      <w:tcPr>
                        <w:tcW w:w="1663" w:type="dxa"/>
                        <w:vAlign w:val="center"/>
                      </w:tcPr>
                      <w:p w:rsidR="00EF1F40" w:rsidRDefault="00EF1F40" w:rsidP="00EF1F40">
                        <w:pPr>
                          <w:pStyle w:val="Sansinterligne"/>
                          <w:jc w:val="center"/>
                        </w:pPr>
                        <w:r>
                          <w:t>R6</w:t>
                        </w:r>
                      </w:p>
                    </w:tc>
                    <w:tc>
                      <w:tcPr>
                        <w:tcW w:w="1236" w:type="dxa"/>
                        <w:vAlign w:val="center"/>
                      </w:tcPr>
                      <w:p w:rsidR="00EF1F40" w:rsidRDefault="00EF1F40" w:rsidP="00EF1F40">
                        <w:pPr>
                          <w:pStyle w:val="Sansinterligne"/>
                          <w:jc w:val="center"/>
                        </w:pPr>
                        <w:r>
                          <w:t>R2</w:t>
                        </w:r>
                      </w:p>
                    </w:tc>
                    <w:tc>
                      <w:tcPr>
                        <w:tcW w:w="1120" w:type="dxa"/>
                        <w:vAlign w:val="center"/>
                      </w:tcPr>
                      <w:p w:rsidR="00EF1F40" w:rsidRDefault="00EF1F40" w:rsidP="00EF1F40">
                        <w:pPr>
                          <w:pStyle w:val="Sansinterligne"/>
                          <w:jc w:val="center"/>
                        </w:pPr>
                        <w:r>
                          <w:t>4</w:t>
                        </w:r>
                      </w:p>
                    </w:tc>
                    <w:tc>
                      <w:tcPr>
                        <w:tcW w:w="2647" w:type="dxa"/>
                        <w:vAlign w:val="center"/>
                      </w:tcPr>
                      <w:p w:rsidR="00EF1F40" w:rsidRDefault="00EF1F40" w:rsidP="00EF1F40">
                        <w:pPr>
                          <w:pStyle w:val="Sansinterligne"/>
                          <w:jc w:val="left"/>
                        </w:pPr>
                        <w:r>
                          <w:t>R1-R2-R4-R6</w:t>
                        </w:r>
                      </w:p>
                    </w:tc>
                  </w:tr>
                  <w:tr w:rsidR="002E6AC9" w:rsidTr="00EF1F40">
                    <w:tc>
                      <w:tcPr>
                        <w:tcW w:w="910" w:type="dxa"/>
                        <w:vMerge/>
                      </w:tcPr>
                      <w:p w:rsidR="002E6AC9" w:rsidRDefault="002E6AC9" w:rsidP="00B02BD4">
                        <w:pPr>
                          <w:pStyle w:val="Sansinterligne"/>
                        </w:pPr>
                      </w:p>
                    </w:tc>
                    <w:tc>
                      <w:tcPr>
                        <w:tcW w:w="1663" w:type="dxa"/>
                        <w:vAlign w:val="center"/>
                      </w:tcPr>
                      <w:p w:rsidR="002E6AC9" w:rsidRDefault="00EF1F40" w:rsidP="00EF1F40">
                        <w:pPr>
                          <w:pStyle w:val="Sansinterligne"/>
                          <w:jc w:val="center"/>
                        </w:pPr>
                        <w:r>
                          <w:t>R7</w:t>
                        </w:r>
                      </w:p>
                    </w:tc>
                    <w:tc>
                      <w:tcPr>
                        <w:tcW w:w="1236" w:type="dxa"/>
                        <w:vAlign w:val="center"/>
                      </w:tcPr>
                      <w:p w:rsidR="002E6AC9" w:rsidRDefault="00EF1F40" w:rsidP="00EF1F40">
                        <w:pPr>
                          <w:pStyle w:val="Sansinterligne"/>
                          <w:jc w:val="center"/>
                        </w:pPr>
                        <w:r>
                          <w:t>R2</w:t>
                        </w:r>
                      </w:p>
                    </w:tc>
                    <w:tc>
                      <w:tcPr>
                        <w:tcW w:w="1120" w:type="dxa"/>
                        <w:vAlign w:val="center"/>
                      </w:tcPr>
                      <w:p w:rsidR="002E6AC9" w:rsidRDefault="00EF1F40" w:rsidP="00EF1F40">
                        <w:pPr>
                          <w:pStyle w:val="Sansinterligne"/>
                          <w:jc w:val="center"/>
                        </w:pPr>
                        <w:r>
                          <w:t>1</w:t>
                        </w:r>
                        <w:r w:rsidR="002E6AC9">
                          <w:t>3</w:t>
                        </w:r>
                      </w:p>
                    </w:tc>
                    <w:tc>
                      <w:tcPr>
                        <w:tcW w:w="2647" w:type="dxa"/>
                        <w:vAlign w:val="center"/>
                      </w:tcPr>
                      <w:p w:rsidR="002E6AC9" w:rsidRDefault="00EF1F40" w:rsidP="00EF1F40">
                        <w:pPr>
                          <w:pStyle w:val="Sansinterligne"/>
                          <w:jc w:val="left"/>
                        </w:pPr>
                        <w:r>
                          <w:t>R1-R2-R4-R5-R7</w:t>
                        </w:r>
                      </w:p>
                    </w:tc>
                  </w:tr>
                  <w:tr w:rsidR="002E6AC9" w:rsidTr="00EF1F40">
                    <w:tc>
                      <w:tcPr>
                        <w:tcW w:w="910" w:type="dxa"/>
                        <w:vMerge/>
                      </w:tcPr>
                      <w:p w:rsidR="002E6AC9" w:rsidRDefault="002E6AC9" w:rsidP="00B02BD4">
                        <w:pPr>
                          <w:pStyle w:val="Sansinterligne"/>
                        </w:pPr>
                      </w:p>
                    </w:tc>
                    <w:tc>
                      <w:tcPr>
                        <w:tcW w:w="1663" w:type="dxa"/>
                        <w:vAlign w:val="center"/>
                      </w:tcPr>
                      <w:p w:rsidR="002E6AC9" w:rsidRDefault="00EF1F40" w:rsidP="00EF1F40">
                        <w:pPr>
                          <w:pStyle w:val="Sansinterligne"/>
                          <w:jc w:val="center"/>
                        </w:pPr>
                        <w:r>
                          <w:t>défaut</w:t>
                        </w:r>
                      </w:p>
                    </w:tc>
                    <w:tc>
                      <w:tcPr>
                        <w:tcW w:w="1236" w:type="dxa"/>
                        <w:vAlign w:val="center"/>
                      </w:tcPr>
                      <w:p w:rsidR="002E6AC9" w:rsidRDefault="00EF1F40" w:rsidP="00EF1F40">
                        <w:pPr>
                          <w:pStyle w:val="Sansinterligne"/>
                          <w:jc w:val="center"/>
                        </w:pPr>
                        <w:r>
                          <w:t>R2</w:t>
                        </w:r>
                      </w:p>
                    </w:tc>
                    <w:tc>
                      <w:tcPr>
                        <w:tcW w:w="1120" w:type="dxa"/>
                        <w:vAlign w:val="center"/>
                      </w:tcPr>
                      <w:p w:rsidR="002E6AC9" w:rsidRDefault="002E6AC9" w:rsidP="00EF1F40">
                        <w:pPr>
                          <w:pStyle w:val="Sansinterligne"/>
                          <w:jc w:val="center"/>
                        </w:pPr>
                      </w:p>
                    </w:tc>
                    <w:tc>
                      <w:tcPr>
                        <w:tcW w:w="2647" w:type="dxa"/>
                        <w:vAlign w:val="center"/>
                      </w:tcPr>
                      <w:p w:rsidR="002E6AC9" w:rsidRDefault="002E6AC9" w:rsidP="00EF1F40">
                        <w:pPr>
                          <w:pStyle w:val="Sansinterligne"/>
                          <w:jc w:val="left"/>
                        </w:pPr>
                      </w:p>
                    </w:tc>
                  </w:tr>
                </w:tbl>
                <w:p w:rsidR="00485D9B" w:rsidRDefault="00485D9B" w:rsidP="00485D9B"/>
              </w:txbxContent>
            </v:textbox>
            <w10:anchorlock/>
          </v:shape>
        </w:pict>
      </w:r>
    </w:p>
    <w:p w:rsidR="00485D9B" w:rsidRPr="00497D25" w:rsidRDefault="00485D9B" w:rsidP="00485D9B">
      <w:pPr>
        <w:pStyle w:val="Titre1"/>
      </w:pPr>
      <w:r>
        <w:t>Exercices de synthèse</w:t>
      </w:r>
    </w:p>
    <w:p w:rsidR="00CA30E3" w:rsidRDefault="009F69B8" w:rsidP="0067454E">
      <w:pPr>
        <w:pStyle w:val="Titre3"/>
        <w:shd w:val="clear" w:color="auto" w:fill="D9D9D9" w:themeFill="background1" w:themeFillShade="D9"/>
      </w:pPr>
      <w:r>
        <w:rPr>
          <w:noProof/>
          <w:lang w:eastAsia="fr-FR"/>
        </w:rPr>
        <w:drawing>
          <wp:anchor distT="0" distB="0" distL="114300" distR="114300" simplePos="0" relativeHeight="251661312" behindDoc="0" locked="0" layoutInCell="1" allowOverlap="1">
            <wp:simplePos x="0" y="0"/>
            <wp:positionH relativeFrom="column">
              <wp:posOffset>4391025</wp:posOffset>
            </wp:positionH>
            <wp:positionV relativeFrom="paragraph">
              <wp:posOffset>96520</wp:posOffset>
            </wp:positionV>
            <wp:extent cx="2067213" cy="1724266"/>
            <wp:effectExtent l="0" t="0" r="0" b="9525"/>
            <wp:wrapSquare wrapText="bothSides"/>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67213" cy="1724266"/>
                    </a:xfrm>
                    <a:prstGeom prst="rect">
                      <a:avLst/>
                    </a:prstGeom>
                  </pic:spPr>
                </pic:pic>
              </a:graphicData>
            </a:graphic>
          </wp:anchor>
        </w:drawing>
      </w:r>
      <w:r w:rsidR="00096BD9">
        <w:t>Exercice 6 (à rendre)</w:t>
      </w:r>
    </w:p>
    <w:p w:rsidR="009F69B8" w:rsidRDefault="00EF1F40" w:rsidP="0067454E">
      <w:pPr>
        <w:pStyle w:val="Sansinterligne"/>
        <w:shd w:val="clear" w:color="auto" w:fill="D9D9D9" w:themeFill="background1" w:themeFillShade="D9"/>
      </w:pPr>
      <w:r>
        <w:t xml:space="preserve">Le graphe ci-contre représente un réseau. Les sommets sont des routeurs, les arêtes représentent les liaisons entre ces routeurs. Le poids précisé sur les arêtes est le coût </w:t>
      </w:r>
      <w:r w:rsidR="009F69B8">
        <w:t>de transmission sur cette liaison.</w:t>
      </w:r>
    </w:p>
    <w:p w:rsidR="009F69B8" w:rsidRDefault="009F69B8" w:rsidP="0067454E">
      <w:pPr>
        <w:pStyle w:val="Sansinterligne"/>
        <w:shd w:val="clear" w:color="auto" w:fill="D9D9D9" w:themeFill="background1" w:themeFillShade="D9"/>
      </w:pPr>
    </w:p>
    <w:p w:rsidR="00096BD9" w:rsidRDefault="009F69B8" w:rsidP="0067454E">
      <w:pPr>
        <w:pStyle w:val="Sansinterligne"/>
        <w:shd w:val="clear" w:color="auto" w:fill="D9D9D9" w:themeFill="background1" w:themeFillShade="D9"/>
        <w:spacing w:line="360" w:lineRule="auto"/>
      </w:pPr>
      <w:r>
        <w:t xml:space="preserve">Déterminer </w:t>
      </w:r>
      <w:r w:rsidR="00EF1F40">
        <w:t>la table de routage du routeur A :</w:t>
      </w:r>
    </w:p>
    <w:p w:rsidR="00EF1F40" w:rsidRDefault="00EF1F40" w:rsidP="0067454E">
      <w:pPr>
        <w:pStyle w:val="Sansinterligne"/>
        <w:numPr>
          <w:ilvl w:val="0"/>
          <w:numId w:val="21"/>
        </w:numPr>
        <w:shd w:val="clear" w:color="auto" w:fill="D9D9D9" w:themeFill="background1" w:themeFillShade="D9"/>
        <w:spacing w:line="360" w:lineRule="auto"/>
      </w:pPr>
      <w:r>
        <w:t>Selon le protocole RIP</w:t>
      </w:r>
    </w:p>
    <w:p w:rsidR="00EF1F40" w:rsidRDefault="00EF1F40" w:rsidP="0067454E">
      <w:pPr>
        <w:pStyle w:val="Sansinterligne"/>
        <w:numPr>
          <w:ilvl w:val="0"/>
          <w:numId w:val="21"/>
        </w:numPr>
        <w:shd w:val="clear" w:color="auto" w:fill="D9D9D9" w:themeFill="background1" w:themeFillShade="D9"/>
      </w:pPr>
      <w:r>
        <w:t>Selon le protocole OSPF</w:t>
      </w:r>
    </w:p>
    <w:p w:rsidR="00EF1F40" w:rsidRDefault="00EF1F40" w:rsidP="00EF1F40">
      <w:pPr>
        <w:pStyle w:val="Sansinterligne"/>
      </w:pPr>
    </w:p>
    <w:p w:rsidR="00EF1F40" w:rsidRDefault="009F69B8" w:rsidP="0067454E">
      <w:pPr>
        <w:pStyle w:val="Titre3"/>
        <w:shd w:val="clear" w:color="auto" w:fill="D9D9D9" w:themeFill="background1" w:themeFillShade="D9"/>
      </w:pPr>
      <w:r>
        <w:lastRenderedPageBreak/>
        <w:t>Exercice 7 (à rendre)</w:t>
      </w:r>
    </w:p>
    <w:p w:rsidR="00E83352" w:rsidRDefault="00E83352" w:rsidP="0067454E">
      <w:pPr>
        <w:pStyle w:val="Sansinterligne"/>
        <w:shd w:val="clear" w:color="auto" w:fill="D9D9D9" w:themeFill="background1" w:themeFillShade="D9"/>
      </w:pPr>
      <w:r>
        <w:t>Soit le réseau suivant :</w:t>
      </w:r>
    </w:p>
    <w:p w:rsidR="00E83352" w:rsidRDefault="00E83352" w:rsidP="0067454E">
      <w:pPr>
        <w:pStyle w:val="Sansinterligne"/>
        <w:shd w:val="clear" w:color="auto" w:fill="D9D9D9" w:themeFill="background1" w:themeFillShade="D9"/>
      </w:pPr>
      <w:r>
        <w:rPr>
          <w:noProof/>
          <w:lang w:eastAsia="fr-FR"/>
        </w:rPr>
        <w:drawing>
          <wp:inline distT="0" distB="0" distL="0" distR="0">
            <wp:extent cx="6645910" cy="3057525"/>
            <wp:effectExtent l="0" t="0" r="2540" b="9525"/>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5910" cy="3057525"/>
                    </a:xfrm>
                    <a:prstGeom prst="rect">
                      <a:avLst/>
                    </a:prstGeom>
                  </pic:spPr>
                </pic:pic>
              </a:graphicData>
            </a:graphic>
          </wp:inline>
        </w:drawing>
      </w:r>
    </w:p>
    <w:p w:rsidR="00E83352" w:rsidRDefault="00E83352" w:rsidP="0067454E">
      <w:pPr>
        <w:pStyle w:val="Sansinterligne"/>
        <w:numPr>
          <w:ilvl w:val="0"/>
          <w:numId w:val="22"/>
        </w:numPr>
        <w:shd w:val="clear" w:color="auto" w:fill="D9D9D9" w:themeFill="background1" w:themeFillShade="D9"/>
      </w:pPr>
      <w:r>
        <w:t>Construire la table de routage du routeur 1 selon le protocole RIP. Cette table devra comporter les colonnes suivantes</w:t>
      </w:r>
      <w:r w:rsidR="00746BA0">
        <w:t xml:space="preserve"> (étape 0 donnée), </w:t>
      </w:r>
      <w:r w:rsidR="0067454E">
        <w:t>il sera peut-être judicieux de spécifier l'adresse IP par défaut</w:t>
      </w:r>
      <w:r>
        <w:t xml:space="preserve"> :</w:t>
      </w:r>
    </w:p>
    <w:p w:rsidR="00E83352" w:rsidRDefault="00A85CED" w:rsidP="0067454E">
      <w:pPr>
        <w:pStyle w:val="Sansinterligne"/>
        <w:shd w:val="clear" w:color="auto" w:fill="D9D9D9" w:themeFill="background1" w:themeFillShade="D9"/>
        <w:ind w:left="720"/>
      </w:pPr>
      <w:r>
        <w:rPr>
          <w:rFonts w:eastAsiaTheme="minorEastAsia" w:cs="Times New Roman"/>
          <w:noProof/>
          <w:szCs w:val="24"/>
        </w:rPr>
      </w:r>
      <w:r>
        <w:rPr>
          <w:rFonts w:eastAsiaTheme="minorEastAsia" w:cs="Times New Roman"/>
          <w:noProof/>
          <w:szCs w:val="24"/>
        </w:rPr>
        <w:pict>
          <v:shape id="Zone de texte 31" o:spid="_x0000_s1038" type="#_x0000_t202" style="width:465.75pt;height:69pt;visibility:visible;mso-wrap-style:square;mso-left-percent:-10001;mso-top-percent:-10001;mso-position-horizontal:absolute;mso-position-horizontal-relative:char;mso-position-vertical:absolute;mso-position-vertical-relative:line;mso-left-percent:-10001;mso-top-percent:-10001;v-text-anchor:top" fillcolor="#d8d8d8 [2732]" stroked="f" strokeweight=".5pt">
            <v:textbox>
              <w:txbxContent>
                <w:tbl>
                  <w:tblPr>
                    <w:tblStyle w:val="Grilledutableau"/>
                    <w:tblW w:w="0" w:type="auto"/>
                    <w:tblLook w:val="04A0" w:firstRow="1" w:lastRow="0" w:firstColumn="1" w:lastColumn="0" w:noHBand="0" w:noVBand="1"/>
                  </w:tblPr>
                  <w:tblGrid>
                    <w:gridCol w:w="1716"/>
                    <w:gridCol w:w="1836"/>
                    <w:gridCol w:w="2036"/>
                    <w:gridCol w:w="1596"/>
                    <w:gridCol w:w="1829"/>
                  </w:tblGrid>
                  <w:tr w:rsidR="00E83352" w:rsidTr="00E83352">
                    <w:tc>
                      <w:tcPr>
                        <w:tcW w:w="0" w:type="auto"/>
                      </w:tcPr>
                      <w:p w:rsidR="00E83352" w:rsidRDefault="00E83352" w:rsidP="00B02BD4">
                        <w:pPr>
                          <w:pStyle w:val="Sansinterligne"/>
                        </w:pPr>
                        <w:r>
                          <w:t>IP destination</w:t>
                        </w:r>
                      </w:p>
                    </w:tc>
                    <w:tc>
                      <w:tcPr>
                        <w:tcW w:w="0" w:type="auto"/>
                      </w:tcPr>
                      <w:p w:rsidR="00E83352" w:rsidRDefault="00E83352" w:rsidP="00B02BD4">
                        <w:pPr>
                          <w:pStyle w:val="Sansinterligne"/>
                        </w:pPr>
                        <w:r>
                          <w:t>masque</w:t>
                        </w:r>
                      </w:p>
                    </w:tc>
                    <w:tc>
                      <w:tcPr>
                        <w:tcW w:w="0" w:type="auto"/>
                      </w:tcPr>
                      <w:p w:rsidR="00E83352" w:rsidRDefault="00E83352" w:rsidP="00B02BD4">
                        <w:pPr>
                          <w:pStyle w:val="Sansinterligne"/>
                        </w:pPr>
                        <w:r>
                          <w:t>Passerelle suivante</w:t>
                        </w:r>
                      </w:p>
                    </w:tc>
                    <w:tc>
                      <w:tcPr>
                        <w:tcW w:w="0" w:type="auto"/>
                      </w:tcPr>
                      <w:p w:rsidR="00E83352" w:rsidRDefault="00E83352" w:rsidP="00B02BD4">
                        <w:pPr>
                          <w:pStyle w:val="Sansinterligne"/>
                        </w:pPr>
                        <w:r>
                          <w:t>Via l'interface</w:t>
                        </w:r>
                      </w:p>
                    </w:tc>
                    <w:tc>
                      <w:tcPr>
                        <w:tcW w:w="0" w:type="auto"/>
                      </w:tcPr>
                      <w:p w:rsidR="00E83352" w:rsidRDefault="00E83352" w:rsidP="00B02BD4">
                        <w:pPr>
                          <w:pStyle w:val="Sansinterligne"/>
                        </w:pPr>
                        <w:r>
                          <w:t>Nombre de sauts</w:t>
                        </w:r>
                      </w:p>
                    </w:tc>
                  </w:tr>
                  <w:tr w:rsidR="00E83352" w:rsidTr="00746BA0">
                    <w:tc>
                      <w:tcPr>
                        <w:tcW w:w="0" w:type="auto"/>
                      </w:tcPr>
                      <w:p w:rsidR="00E83352" w:rsidRDefault="00E83352" w:rsidP="00B02BD4">
                        <w:pPr>
                          <w:pStyle w:val="Sansinterligne"/>
                        </w:pPr>
                        <w:r>
                          <w:t>10.0.0.0</w:t>
                        </w:r>
                      </w:p>
                    </w:tc>
                    <w:tc>
                      <w:tcPr>
                        <w:tcW w:w="0" w:type="auto"/>
                      </w:tcPr>
                      <w:p w:rsidR="00E83352" w:rsidRDefault="00746BA0" w:rsidP="00B02BD4">
                        <w:pPr>
                          <w:pStyle w:val="Sansinterligne"/>
                        </w:pPr>
                        <w:r>
                          <w:t>255.255.0.0</w:t>
                        </w:r>
                      </w:p>
                    </w:tc>
                    <w:tc>
                      <w:tcPr>
                        <w:tcW w:w="0" w:type="auto"/>
                      </w:tcPr>
                      <w:p w:rsidR="00E83352" w:rsidRDefault="00E83352" w:rsidP="00B02BD4">
                        <w:pPr>
                          <w:pStyle w:val="Sansinterligne"/>
                        </w:pPr>
                      </w:p>
                    </w:tc>
                    <w:tc>
                      <w:tcPr>
                        <w:tcW w:w="0" w:type="auto"/>
                      </w:tcPr>
                      <w:p w:rsidR="00E83352" w:rsidRDefault="00746BA0" w:rsidP="00B02BD4">
                        <w:pPr>
                          <w:pStyle w:val="Sansinterligne"/>
                        </w:pPr>
                        <w:r>
                          <w:t>10.0.255.254</w:t>
                        </w:r>
                      </w:p>
                    </w:tc>
                    <w:tc>
                      <w:tcPr>
                        <w:tcW w:w="0" w:type="auto"/>
                        <w:vAlign w:val="center"/>
                      </w:tcPr>
                      <w:p w:rsidR="00E83352" w:rsidRDefault="00746BA0" w:rsidP="00746BA0">
                        <w:pPr>
                          <w:pStyle w:val="Sansinterligne"/>
                          <w:jc w:val="center"/>
                        </w:pPr>
                        <w:r>
                          <w:t>1</w:t>
                        </w:r>
                      </w:p>
                    </w:tc>
                  </w:tr>
                  <w:tr w:rsidR="00746BA0" w:rsidTr="00746BA0">
                    <w:tc>
                      <w:tcPr>
                        <w:tcW w:w="0" w:type="auto"/>
                      </w:tcPr>
                      <w:p w:rsidR="00746BA0" w:rsidRDefault="00746BA0" w:rsidP="00B02BD4">
                        <w:pPr>
                          <w:pStyle w:val="Sansinterligne"/>
                        </w:pPr>
                        <w:r>
                          <w:t>192.168.10.254</w:t>
                        </w:r>
                      </w:p>
                    </w:tc>
                    <w:tc>
                      <w:tcPr>
                        <w:tcW w:w="0" w:type="auto"/>
                      </w:tcPr>
                      <w:p w:rsidR="00746BA0" w:rsidRDefault="00746BA0" w:rsidP="00B02BD4">
                        <w:pPr>
                          <w:pStyle w:val="Sansinterligne"/>
                        </w:pPr>
                        <w:r>
                          <w:t>255.255.255.255</w:t>
                        </w:r>
                      </w:p>
                    </w:tc>
                    <w:tc>
                      <w:tcPr>
                        <w:tcW w:w="0" w:type="auto"/>
                      </w:tcPr>
                      <w:p w:rsidR="00746BA0" w:rsidRDefault="00746BA0" w:rsidP="00B02BD4">
                        <w:pPr>
                          <w:pStyle w:val="Sansinterligne"/>
                        </w:pPr>
                      </w:p>
                    </w:tc>
                    <w:tc>
                      <w:tcPr>
                        <w:tcW w:w="0" w:type="auto"/>
                      </w:tcPr>
                      <w:p w:rsidR="00746BA0" w:rsidRDefault="00746BA0" w:rsidP="00B02BD4">
                        <w:pPr>
                          <w:pStyle w:val="Sansinterligne"/>
                        </w:pPr>
                        <w:r>
                          <w:t>192.168.10.46</w:t>
                        </w:r>
                      </w:p>
                    </w:tc>
                    <w:tc>
                      <w:tcPr>
                        <w:tcW w:w="0" w:type="auto"/>
                        <w:vAlign w:val="center"/>
                      </w:tcPr>
                      <w:p w:rsidR="00746BA0" w:rsidRDefault="00746BA0" w:rsidP="00746BA0">
                        <w:pPr>
                          <w:pStyle w:val="Sansinterligne"/>
                          <w:jc w:val="center"/>
                        </w:pPr>
                        <w:r>
                          <w:t>1</w:t>
                        </w:r>
                      </w:p>
                    </w:tc>
                  </w:tr>
                  <w:tr w:rsidR="00746BA0" w:rsidTr="00746BA0">
                    <w:tc>
                      <w:tcPr>
                        <w:tcW w:w="0" w:type="auto"/>
                      </w:tcPr>
                      <w:p w:rsidR="00746BA0" w:rsidRDefault="00746BA0" w:rsidP="00B02BD4">
                        <w:pPr>
                          <w:pStyle w:val="Sansinterligne"/>
                        </w:pPr>
                        <w:r>
                          <w:t>défaut</w:t>
                        </w:r>
                      </w:p>
                    </w:tc>
                    <w:tc>
                      <w:tcPr>
                        <w:tcW w:w="0" w:type="auto"/>
                      </w:tcPr>
                      <w:p w:rsidR="00746BA0" w:rsidRDefault="00746BA0" w:rsidP="00B02BD4">
                        <w:pPr>
                          <w:pStyle w:val="Sansinterligne"/>
                        </w:pPr>
                      </w:p>
                    </w:tc>
                    <w:tc>
                      <w:tcPr>
                        <w:tcW w:w="0" w:type="auto"/>
                      </w:tcPr>
                      <w:p w:rsidR="00746BA0" w:rsidRDefault="00746BA0" w:rsidP="00B02BD4">
                        <w:pPr>
                          <w:pStyle w:val="Sansinterligne"/>
                        </w:pPr>
                        <w:r>
                          <w:t>192.168.10.254</w:t>
                        </w:r>
                      </w:p>
                    </w:tc>
                    <w:tc>
                      <w:tcPr>
                        <w:tcW w:w="0" w:type="auto"/>
                      </w:tcPr>
                      <w:p w:rsidR="00746BA0" w:rsidRDefault="00746BA0" w:rsidP="00B02BD4">
                        <w:pPr>
                          <w:pStyle w:val="Sansinterligne"/>
                        </w:pPr>
                        <w:r>
                          <w:t>192.168.10.46</w:t>
                        </w:r>
                      </w:p>
                    </w:tc>
                    <w:tc>
                      <w:tcPr>
                        <w:tcW w:w="0" w:type="auto"/>
                        <w:vAlign w:val="center"/>
                      </w:tcPr>
                      <w:p w:rsidR="00746BA0" w:rsidRDefault="00746BA0" w:rsidP="00746BA0">
                        <w:pPr>
                          <w:pStyle w:val="Sansinterligne"/>
                          <w:jc w:val="center"/>
                        </w:pPr>
                      </w:p>
                    </w:tc>
                  </w:tr>
                </w:tbl>
                <w:p w:rsidR="00E83352" w:rsidRDefault="00E83352" w:rsidP="00E83352"/>
              </w:txbxContent>
            </v:textbox>
            <w10:anchorlock/>
          </v:shape>
        </w:pict>
      </w:r>
    </w:p>
    <w:p w:rsidR="00746BA0" w:rsidRDefault="00746BA0" w:rsidP="0067454E">
      <w:pPr>
        <w:pStyle w:val="Sansinterligne"/>
        <w:numPr>
          <w:ilvl w:val="0"/>
          <w:numId w:val="22"/>
        </w:numPr>
        <w:shd w:val="clear" w:color="auto" w:fill="D9D9D9" w:themeFill="background1" w:themeFillShade="D9"/>
      </w:pPr>
      <w:r>
        <w:t>Expliquer le traitement des paquets dans les cas suivants :</w:t>
      </w:r>
    </w:p>
    <w:p w:rsidR="00746BA0" w:rsidRDefault="00746BA0" w:rsidP="0067454E">
      <w:pPr>
        <w:pStyle w:val="Sansinterligne"/>
        <w:numPr>
          <w:ilvl w:val="1"/>
          <w:numId w:val="22"/>
        </w:numPr>
        <w:shd w:val="clear" w:color="auto" w:fill="D9D9D9" w:themeFill="background1" w:themeFillShade="D9"/>
      </w:pPr>
      <w:r>
        <w:t>Le routeur 4 reçoit un paquet à destination de l'adresse 172.16.50.0.</w:t>
      </w:r>
    </w:p>
    <w:p w:rsidR="00746BA0" w:rsidRDefault="00746BA0" w:rsidP="0067454E">
      <w:pPr>
        <w:pStyle w:val="Sansinterligne"/>
        <w:numPr>
          <w:ilvl w:val="1"/>
          <w:numId w:val="22"/>
        </w:numPr>
        <w:shd w:val="clear" w:color="auto" w:fill="D9D9D9" w:themeFill="background1" w:themeFillShade="D9"/>
      </w:pPr>
      <w:r>
        <w:t>Le routeur 4 reçoit un paquet à destination de l'adresse 172.16.50.18.</w:t>
      </w:r>
    </w:p>
    <w:p w:rsidR="00746BA0" w:rsidRDefault="00746BA0" w:rsidP="0067454E">
      <w:pPr>
        <w:pStyle w:val="Sansinterligne"/>
        <w:numPr>
          <w:ilvl w:val="1"/>
          <w:numId w:val="22"/>
        </w:numPr>
        <w:shd w:val="clear" w:color="auto" w:fill="D9D9D9" w:themeFill="background1" w:themeFillShade="D9"/>
      </w:pPr>
      <w:r>
        <w:t>Le routeur 4 reçoit un paquet à destination de l'adresse 192.168.0.37.</w:t>
      </w:r>
    </w:p>
    <w:p w:rsidR="00746BA0" w:rsidRDefault="00746BA0" w:rsidP="0067454E">
      <w:pPr>
        <w:pStyle w:val="Sansinterligne"/>
        <w:numPr>
          <w:ilvl w:val="1"/>
          <w:numId w:val="22"/>
        </w:numPr>
        <w:shd w:val="clear" w:color="auto" w:fill="D9D9D9" w:themeFill="background1" w:themeFillShade="D9"/>
      </w:pPr>
      <w:r>
        <w:t>Le routeur 1 reçoit un paquet à destination de l'adresse 192.168.0.37.</w:t>
      </w:r>
    </w:p>
    <w:p w:rsidR="00746BA0" w:rsidRDefault="00746BA0" w:rsidP="0067454E">
      <w:pPr>
        <w:pStyle w:val="Sansinterligne"/>
        <w:numPr>
          <w:ilvl w:val="1"/>
          <w:numId w:val="22"/>
        </w:numPr>
        <w:shd w:val="clear" w:color="auto" w:fill="D9D9D9" w:themeFill="background1" w:themeFillShade="D9"/>
      </w:pPr>
      <w:r>
        <w:t>Le routeur 4 reçoit un paquet à destination de l'adresse 10.0.100.42.</w:t>
      </w:r>
    </w:p>
    <w:p w:rsidR="00746BA0" w:rsidRDefault="00746BA0" w:rsidP="0067454E">
      <w:pPr>
        <w:pStyle w:val="Sansinterligne"/>
        <w:numPr>
          <w:ilvl w:val="1"/>
          <w:numId w:val="22"/>
        </w:numPr>
        <w:shd w:val="clear" w:color="auto" w:fill="D9D9D9" w:themeFill="background1" w:themeFillShade="D9"/>
      </w:pPr>
      <w:r>
        <w:t>Le routeur 4 reçoit un paquet à destination de l'adresse 66.50.12.87.</w:t>
      </w:r>
    </w:p>
    <w:p w:rsidR="00746BA0" w:rsidRPr="00E83352" w:rsidRDefault="00A85CED" w:rsidP="00746BA0">
      <w:pPr>
        <w:pStyle w:val="Sansinterligne"/>
      </w:pPr>
      <w:r>
        <w:rPr>
          <w:noProof/>
        </w:rPr>
        <w:pict>
          <v:shape id="Zone de texte 2" o:spid="_x0000_s1037" type="#_x0000_t202" style="position:absolute;left:0;text-align:left;margin-left:6.75pt;margin-top:809.25pt;width:515.2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" strokecolor="black [3213]">
            <v:textbox style="mso-fit-shape-to-text:t">
              <w:txbxContent>
                <w:p w:rsidR="00E96C93" w:rsidRPr="00B5323B" w:rsidRDefault="00E96C93" w:rsidP="00B5323B">
                  <w:pPr>
                    <w:pStyle w:val="Sansinterligne"/>
                    <w:rPr>
                      <w:rFonts w:ascii="Consolas" w:hAnsi="Consolas"/>
                      <w:sz w:val="20"/>
                      <w:szCs w:val="20"/>
                    </w:rPr>
                  </w:pPr>
                  <w:r w:rsidRPr="00B5323B">
                    <w:rPr>
                      <w:rFonts w:ascii="Consolas" w:hAnsi="Consolas"/>
                      <w:sz w:val="20"/>
                      <w:szCs w:val="20"/>
                    </w:rPr>
                    <w:t xml:space="preserve">Licence : CC BY SA </w:t>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sidRPr="00B5323B">
                    <w:rPr>
                      <w:rFonts w:ascii="Consolas" w:hAnsi="Consolas"/>
                      <w:sz w:val="20"/>
                      <w:szCs w:val="20"/>
                    </w:rPr>
                    <w:t>Auteur</w:t>
                  </w:r>
                  <w:r>
                    <w:rPr>
                      <w:rFonts w:ascii="Consolas" w:hAnsi="Consolas"/>
                      <w:sz w:val="20"/>
                      <w:szCs w:val="20"/>
                    </w:rPr>
                    <w:t>s</w:t>
                  </w:r>
                  <w:r w:rsidRPr="00B5323B">
                    <w:rPr>
                      <w:rFonts w:ascii="Consolas" w:hAnsi="Consolas"/>
                      <w:sz w:val="20"/>
                      <w:szCs w:val="20"/>
                    </w:rPr>
                    <w:t xml:space="preserve"> : Barbier A,</w:t>
                  </w:r>
                  <w:r>
                    <w:rPr>
                      <w:rFonts w:ascii="Consolas" w:hAnsi="Consolas"/>
                      <w:sz w:val="20"/>
                      <w:szCs w:val="20"/>
                    </w:rPr>
                    <w:t xml:space="preserve"> Wozniak J,</w:t>
                  </w:r>
                  <w:r w:rsidRPr="00B5323B">
                    <w:rPr>
                      <w:rFonts w:ascii="Consolas" w:hAnsi="Consolas"/>
                      <w:sz w:val="20"/>
                      <w:szCs w:val="20"/>
                    </w:rPr>
                    <w:t xml:space="preserve"> lycée Ribot</w:t>
                  </w:r>
                </w:p>
              </w:txbxContent>
            </v:textbox>
            <w10:wrap type="square" anchory="page"/>
          </v:shape>
        </w:pict>
      </w:r>
    </w:p>
    <w:p w:rsidR="00BA6EF1" w:rsidRPr="00BA6EF1" w:rsidRDefault="00BA6EF1" w:rsidP="00497D25">
      <w:pPr>
        <w:pStyle w:val="Sansinterligne"/>
      </w:pPr>
    </w:p>
    <w:p w:rsidR="00481D3E" w:rsidRPr="004B2814" w:rsidRDefault="00481D3E" w:rsidP="004B2814">
      <w:pPr>
        <w:rPr>
          <w:rFonts w:ascii="Times New Roman" w:hAnsi="Times New Roman"/>
          <w:sz w:val="24"/>
        </w:rPr>
      </w:pPr>
    </w:p>
    <w:sectPr w:rsidR="00481D3E" w:rsidRPr="004B2814" w:rsidSect="0046778F">
      <w:headerReference w:type="even" r:id="rId14"/>
      <w:headerReference w:type="default" r:id="rId15"/>
      <w:footerReference w:type="even" r:id="rId16"/>
      <w:footerReference w:type="default" r:id="rId17"/>
      <w:headerReference w:type="first" r:id="rId18"/>
      <w:footerReference w:type="first" r:id="rId19"/>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F1DB6" w:rsidRDefault="00DF1DB6" w:rsidP="0046778F">
      <w:pPr>
        <w:spacing w:after="0" w:line="240" w:lineRule="auto"/>
      </w:pPr>
      <w:r>
        <w:separator/>
      </w:r>
    </w:p>
  </w:endnote>
  <w:endnote w:type="continuationSeparator" w:id="0">
    <w:p w:rsidR="00DF1DB6" w:rsidRDefault="00DF1DB6" w:rsidP="00467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5CED" w:rsidRDefault="00A85CE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5CED" w:rsidRDefault="00A85CED">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5CED" w:rsidRDefault="00A85CE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F1DB6" w:rsidRDefault="00DF1DB6" w:rsidP="0046778F">
      <w:pPr>
        <w:spacing w:after="0" w:line="240" w:lineRule="auto"/>
      </w:pPr>
      <w:r>
        <w:separator/>
      </w:r>
    </w:p>
  </w:footnote>
  <w:footnote w:type="continuationSeparator" w:id="0">
    <w:p w:rsidR="00DF1DB6" w:rsidRDefault="00DF1DB6" w:rsidP="004677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5CED" w:rsidRDefault="00A85CE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5CED" w:rsidRDefault="00A85CED">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81D3E" w:rsidRDefault="00A85CED" w:rsidP="0046778F">
    <w:pPr>
      <w:pStyle w:val="Titre"/>
    </w:pPr>
    <w:r>
      <w:t xml:space="preserve"> V </w:t>
    </w:r>
    <w:bookmarkStart w:id="0" w:name="_GoBack"/>
    <w:bookmarkEnd w:id="0"/>
    <w:r w:rsidR="00481D3E">
      <w:t>Tables de routage</w:t>
    </w:r>
  </w:p>
  <w:p w:rsidR="00481D3E" w:rsidRDefault="00481D3E" w:rsidP="0046778F">
    <w:pPr>
      <w:pStyle w:val="En-tte"/>
      <w:spacing w:line="360" w:lineRule="auto"/>
    </w:pPr>
    <w:r>
      <w:t>N S I</w:t>
    </w:r>
    <w:r>
      <w:ptab w:relativeTo="margin" w:alignment="center" w:leader="none"/>
    </w:r>
    <w:r>
      <w:ptab w:relativeTo="margin" w:alignment="right" w:leader="none"/>
    </w:r>
    <w:r>
      <w:t>terminale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6632F8"/>
    <w:multiLevelType w:val="hybridMultilevel"/>
    <w:tmpl w:val="2A36A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AE41A99"/>
    <w:multiLevelType w:val="hybridMultilevel"/>
    <w:tmpl w:val="ACE07E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1333008"/>
    <w:multiLevelType w:val="hybridMultilevel"/>
    <w:tmpl w:val="C2BC206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2BE5F0E"/>
    <w:multiLevelType w:val="multilevel"/>
    <w:tmpl w:val="C612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F10F9D"/>
    <w:multiLevelType w:val="hybridMultilevel"/>
    <w:tmpl w:val="B17C4FF2"/>
    <w:lvl w:ilvl="0" w:tplc="A54027D2">
      <w:start w:val="172"/>
      <w:numFmt w:val="bullet"/>
      <w:lvlText w:val=""/>
      <w:lvlJc w:val="left"/>
      <w:pPr>
        <w:ind w:left="2057" w:hanging="360"/>
      </w:pPr>
      <w:rPr>
        <w:rFonts w:ascii="Wingdings" w:eastAsiaTheme="minorHAnsi" w:hAnsi="Wingdings" w:cstheme="minorBidi" w:hint="default"/>
      </w:rPr>
    </w:lvl>
    <w:lvl w:ilvl="1" w:tplc="040C0003" w:tentative="1">
      <w:start w:val="1"/>
      <w:numFmt w:val="bullet"/>
      <w:lvlText w:val="o"/>
      <w:lvlJc w:val="left"/>
      <w:pPr>
        <w:ind w:left="2777" w:hanging="360"/>
      </w:pPr>
      <w:rPr>
        <w:rFonts w:ascii="Courier New" w:hAnsi="Courier New" w:cs="Courier New" w:hint="default"/>
      </w:rPr>
    </w:lvl>
    <w:lvl w:ilvl="2" w:tplc="040C0005" w:tentative="1">
      <w:start w:val="1"/>
      <w:numFmt w:val="bullet"/>
      <w:lvlText w:val=""/>
      <w:lvlJc w:val="left"/>
      <w:pPr>
        <w:ind w:left="3497" w:hanging="360"/>
      </w:pPr>
      <w:rPr>
        <w:rFonts w:ascii="Wingdings" w:hAnsi="Wingdings" w:hint="default"/>
      </w:rPr>
    </w:lvl>
    <w:lvl w:ilvl="3" w:tplc="040C0001" w:tentative="1">
      <w:start w:val="1"/>
      <w:numFmt w:val="bullet"/>
      <w:lvlText w:val=""/>
      <w:lvlJc w:val="left"/>
      <w:pPr>
        <w:ind w:left="4217" w:hanging="360"/>
      </w:pPr>
      <w:rPr>
        <w:rFonts w:ascii="Symbol" w:hAnsi="Symbol" w:hint="default"/>
      </w:rPr>
    </w:lvl>
    <w:lvl w:ilvl="4" w:tplc="040C0003" w:tentative="1">
      <w:start w:val="1"/>
      <w:numFmt w:val="bullet"/>
      <w:lvlText w:val="o"/>
      <w:lvlJc w:val="left"/>
      <w:pPr>
        <w:ind w:left="4937" w:hanging="360"/>
      </w:pPr>
      <w:rPr>
        <w:rFonts w:ascii="Courier New" w:hAnsi="Courier New" w:cs="Courier New" w:hint="default"/>
      </w:rPr>
    </w:lvl>
    <w:lvl w:ilvl="5" w:tplc="040C0005" w:tentative="1">
      <w:start w:val="1"/>
      <w:numFmt w:val="bullet"/>
      <w:lvlText w:val=""/>
      <w:lvlJc w:val="left"/>
      <w:pPr>
        <w:ind w:left="5657" w:hanging="360"/>
      </w:pPr>
      <w:rPr>
        <w:rFonts w:ascii="Wingdings" w:hAnsi="Wingdings" w:hint="default"/>
      </w:rPr>
    </w:lvl>
    <w:lvl w:ilvl="6" w:tplc="040C0001" w:tentative="1">
      <w:start w:val="1"/>
      <w:numFmt w:val="bullet"/>
      <w:lvlText w:val=""/>
      <w:lvlJc w:val="left"/>
      <w:pPr>
        <w:ind w:left="6377" w:hanging="360"/>
      </w:pPr>
      <w:rPr>
        <w:rFonts w:ascii="Symbol" w:hAnsi="Symbol" w:hint="default"/>
      </w:rPr>
    </w:lvl>
    <w:lvl w:ilvl="7" w:tplc="040C0003" w:tentative="1">
      <w:start w:val="1"/>
      <w:numFmt w:val="bullet"/>
      <w:lvlText w:val="o"/>
      <w:lvlJc w:val="left"/>
      <w:pPr>
        <w:ind w:left="7097" w:hanging="360"/>
      </w:pPr>
      <w:rPr>
        <w:rFonts w:ascii="Courier New" w:hAnsi="Courier New" w:cs="Courier New" w:hint="default"/>
      </w:rPr>
    </w:lvl>
    <w:lvl w:ilvl="8" w:tplc="040C0005" w:tentative="1">
      <w:start w:val="1"/>
      <w:numFmt w:val="bullet"/>
      <w:lvlText w:val=""/>
      <w:lvlJc w:val="left"/>
      <w:pPr>
        <w:ind w:left="7817" w:hanging="360"/>
      </w:pPr>
      <w:rPr>
        <w:rFonts w:ascii="Wingdings" w:hAnsi="Wingdings" w:hint="default"/>
      </w:rPr>
    </w:lvl>
  </w:abstractNum>
  <w:abstractNum w:abstractNumId="5" w15:restartNumberingAfterBreak="0">
    <w:nsid w:val="33962D3D"/>
    <w:multiLevelType w:val="hybridMultilevel"/>
    <w:tmpl w:val="3BA2270C"/>
    <w:lvl w:ilvl="0" w:tplc="040C0011">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DED5BBF"/>
    <w:multiLevelType w:val="hybridMultilevel"/>
    <w:tmpl w:val="14F660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51925A1"/>
    <w:multiLevelType w:val="multilevel"/>
    <w:tmpl w:val="BAA2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467F7C"/>
    <w:multiLevelType w:val="hybridMultilevel"/>
    <w:tmpl w:val="23D408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8522DE9"/>
    <w:multiLevelType w:val="hybridMultilevel"/>
    <w:tmpl w:val="E954F5C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B7754D9"/>
    <w:multiLevelType w:val="hybridMultilevel"/>
    <w:tmpl w:val="7E7C031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DE6346F"/>
    <w:multiLevelType w:val="hybridMultilevel"/>
    <w:tmpl w:val="ACE43C9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EA31A50"/>
    <w:multiLevelType w:val="hybridMultilevel"/>
    <w:tmpl w:val="3930587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2BC2B4E"/>
    <w:multiLevelType w:val="hybridMultilevel"/>
    <w:tmpl w:val="37900A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9D75DA3"/>
    <w:multiLevelType w:val="hybridMultilevel"/>
    <w:tmpl w:val="DB6684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BE47D06"/>
    <w:multiLevelType w:val="hybridMultilevel"/>
    <w:tmpl w:val="5270F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82D5B38"/>
    <w:multiLevelType w:val="hybridMultilevel"/>
    <w:tmpl w:val="8DFEDFE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6AC97884"/>
    <w:multiLevelType w:val="hybridMultilevel"/>
    <w:tmpl w:val="5FA841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E2841B3"/>
    <w:multiLevelType w:val="hybridMultilevel"/>
    <w:tmpl w:val="70F860C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6FBD7718"/>
    <w:multiLevelType w:val="hybridMultilevel"/>
    <w:tmpl w:val="26BC6C9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70233814"/>
    <w:multiLevelType w:val="hybridMultilevel"/>
    <w:tmpl w:val="191CA6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86C09D5"/>
    <w:multiLevelType w:val="hybridMultilevel"/>
    <w:tmpl w:val="E868816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8"/>
  </w:num>
  <w:num w:numId="2">
    <w:abstractNumId w:val="10"/>
  </w:num>
  <w:num w:numId="3">
    <w:abstractNumId w:val="19"/>
  </w:num>
  <w:num w:numId="4">
    <w:abstractNumId w:val="3"/>
  </w:num>
  <w:num w:numId="5">
    <w:abstractNumId w:val="0"/>
  </w:num>
  <w:num w:numId="6">
    <w:abstractNumId w:val="1"/>
  </w:num>
  <w:num w:numId="7">
    <w:abstractNumId w:val="4"/>
  </w:num>
  <w:num w:numId="8">
    <w:abstractNumId w:val="18"/>
  </w:num>
  <w:num w:numId="9">
    <w:abstractNumId w:val="20"/>
  </w:num>
  <w:num w:numId="10">
    <w:abstractNumId w:val="12"/>
  </w:num>
  <w:num w:numId="11">
    <w:abstractNumId w:val="15"/>
  </w:num>
  <w:num w:numId="12">
    <w:abstractNumId w:val="16"/>
  </w:num>
  <w:num w:numId="13">
    <w:abstractNumId w:val="7"/>
  </w:num>
  <w:num w:numId="14">
    <w:abstractNumId w:val="14"/>
  </w:num>
  <w:num w:numId="15">
    <w:abstractNumId w:val="6"/>
  </w:num>
  <w:num w:numId="16">
    <w:abstractNumId w:val="2"/>
  </w:num>
  <w:num w:numId="17">
    <w:abstractNumId w:val="13"/>
  </w:num>
  <w:num w:numId="18">
    <w:abstractNumId w:val="17"/>
  </w:num>
  <w:num w:numId="19">
    <w:abstractNumId w:val="11"/>
  </w:num>
  <w:num w:numId="20">
    <w:abstractNumId w:val="9"/>
  </w:num>
  <w:num w:numId="21">
    <w:abstractNumId w:val="21"/>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425"/>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1032A"/>
    <w:rsid w:val="00045883"/>
    <w:rsid w:val="00096BD9"/>
    <w:rsid w:val="000A568E"/>
    <w:rsid w:val="000B6ED0"/>
    <w:rsid w:val="000D4073"/>
    <w:rsid w:val="00110A0B"/>
    <w:rsid w:val="0017466F"/>
    <w:rsid w:val="001D6C14"/>
    <w:rsid w:val="0020182C"/>
    <w:rsid w:val="00240C4B"/>
    <w:rsid w:val="002802C3"/>
    <w:rsid w:val="002E6AC9"/>
    <w:rsid w:val="00300624"/>
    <w:rsid w:val="00304326"/>
    <w:rsid w:val="003232DD"/>
    <w:rsid w:val="00337A06"/>
    <w:rsid w:val="00352D19"/>
    <w:rsid w:val="003839B0"/>
    <w:rsid w:val="003B021B"/>
    <w:rsid w:val="003D2397"/>
    <w:rsid w:val="00414298"/>
    <w:rsid w:val="0041686A"/>
    <w:rsid w:val="00426A59"/>
    <w:rsid w:val="0046778F"/>
    <w:rsid w:val="00467C8B"/>
    <w:rsid w:val="00470266"/>
    <w:rsid w:val="0047683C"/>
    <w:rsid w:val="00481D3E"/>
    <w:rsid w:val="00485D9B"/>
    <w:rsid w:val="00491832"/>
    <w:rsid w:val="00497D25"/>
    <w:rsid w:val="004B023A"/>
    <w:rsid w:val="004B2814"/>
    <w:rsid w:val="004B2A87"/>
    <w:rsid w:val="004B72DA"/>
    <w:rsid w:val="004C3932"/>
    <w:rsid w:val="004C4409"/>
    <w:rsid w:val="00500345"/>
    <w:rsid w:val="005E5546"/>
    <w:rsid w:val="0061032A"/>
    <w:rsid w:val="00613DAF"/>
    <w:rsid w:val="00621F28"/>
    <w:rsid w:val="0063218D"/>
    <w:rsid w:val="0065652B"/>
    <w:rsid w:val="006608FE"/>
    <w:rsid w:val="0067454E"/>
    <w:rsid w:val="00701FBB"/>
    <w:rsid w:val="00720A7D"/>
    <w:rsid w:val="0072779B"/>
    <w:rsid w:val="00746BA0"/>
    <w:rsid w:val="00785B34"/>
    <w:rsid w:val="007B68A8"/>
    <w:rsid w:val="007C2066"/>
    <w:rsid w:val="007D2409"/>
    <w:rsid w:val="00804A60"/>
    <w:rsid w:val="008A33F5"/>
    <w:rsid w:val="008A515B"/>
    <w:rsid w:val="00907D9D"/>
    <w:rsid w:val="00922559"/>
    <w:rsid w:val="00922AE3"/>
    <w:rsid w:val="009945A4"/>
    <w:rsid w:val="009A68AD"/>
    <w:rsid w:val="009C3AEA"/>
    <w:rsid w:val="009F69B8"/>
    <w:rsid w:val="00A41C8D"/>
    <w:rsid w:val="00A44349"/>
    <w:rsid w:val="00A810D3"/>
    <w:rsid w:val="00A81BA2"/>
    <w:rsid w:val="00A85CED"/>
    <w:rsid w:val="00A90367"/>
    <w:rsid w:val="00AF6FA6"/>
    <w:rsid w:val="00B01BE6"/>
    <w:rsid w:val="00B02BD4"/>
    <w:rsid w:val="00B04B6A"/>
    <w:rsid w:val="00B42771"/>
    <w:rsid w:val="00B65F21"/>
    <w:rsid w:val="00B74ED5"/>
    <w:rsid w:val="00B9752A"/>
    <w:rsid w:val="00BA6EF1"/>
    <w:rsid w:val="00BB0054"/>
    <w:rsid w:val="00BB48D5"/>
    <w:rsid w:val="00C03E8D"/>
    <w:rsid w:val="00C10EC4"/>
    <w:rsid w:val="00C821DF"/>
    <w:rsid w:val="00C932D5"/>
    <w:rsid w:val="00CA30E3"/>
    <w:rsid w:val="00CC4D2A"/>
    <w:rsid w:val="00CD0FC0"/>
    <w:rsid w:val="00D002DC"/>
    <w:rsid w:val="00D07364"/>
    <w:rsid w:val="00D74747"/>
    <w:rsid w:val="00D91DE2"/>
    <w:rsid w:val="00DF1DB6"/>
    <w:rsid w:val="00DF7238"/>
    <w:rsid w:val="00E63EDD"/>
    <w:rsid w:val="00E74975"/>
    <w:rsid w:val="00E7611F"/>
    <w:rsid w:val="00E83352"/>
    <w:rsid w:val="00E96C93"/>
    <w:rsid w:val="00EB7A64"/>
    <w:rsid w:val="00EF1F40"/>
    <w:rsid w:val="00F3482F"/>
    <w:rsid w:val="00F82287"/>
    <w:rsid w:val="00FB3054"/>
    <w:rsid w:val="00FC212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BDC081F"/>
  <w15:docId w15:val="{8EAD55EC-C2B1-452F-974C-20053A2D1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02BD4"/>
  </w:style>
  <w:style w:type="paragraph" w:styleId="Titre1">
    <w:name w:val="heading 1"/>
    <w:basedOn w:val="Sansinterligne"/>
    <w:next w:val="Sansinterligne"/>
    <w:link w:val="Titre1Car"/>
    <w:uiPriority w:val="9"/>
    <w:qFormat/>
    <w:rsid w:val="00D002DC"/>
    <w:pPr>
      <w:keepNext/>
      <w:keepLines/>
      <w:spacing w:after="120"/>
      <w:ind w:left="-113"/>
      <w:outlineLvl w:val="0"/>
    </w:pPr>
    <w:rPr>
      <w:rFonts w:asciiTheme="majorHAnsi" w:eastAsiaTheme="majorEastAsia" w:hAnsiTheme="majorHAnsi" w:cstheme="majorBidi"/>
      <w:b/>
      <w:bCs/>
      <w:sz w:val="28"/>
      <w:szCs w:val="28"/>
    </w:rPr>
  </w:style>
  <w:style w:type="paragraph" w:styleId="Titre2">
    <w:name w:val="heading 2"/>
    <w:basedOn w:val="Sansinterligne"/>
    <w:next w:val="Sansinterligne"/>
    <w:link w:val="Titre2Car"/>
    <w:uiPriority w:val="9"/>
    <w:unhideWhenUsed/>
    <w:qFormat/>
    <w:rsid w:val="00AF6FA6"/>
    <w:pPr>
      <w:keepNext/>
      <w:keepLines/>
      <w:outlineLvl w:val="1"/>
    </w:pPr>
    <w:rPr>
      <w:rFonts w:asciiTheme="majorHAnsi" w:eastAsiaTheme="majorEastAsia" w:hAnsiTheme="majorHAnsi" w:cstheme="majorBidi"/>
      <w:color w:val="0000FF"/>
      <w:szCs w:val="26"/>
    </w:rPr>
  </w:style>
  <w:style w:type="paragraph" w:styleId="Titre3">
    <w:name w:val="heading 3"/>
    <w:basedOn w:val="Normal"/>
    <w:next w:val="Sansinterligne"/>
    <w:link w:val="Titre3Car"/>
    <w:uiPriority w:val="9"/>
    <w:unhideWhenUsed/>
    <w:qFormat/>
    <w:rsid w:val="00C10EC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itre4">
    <w:name w:val="heading 4"/>
    <w:basedOn w:val="Normal"/>
    <w:next w:val="Normal"/>
    <w:link w:val="Titre4Car"/>
    <w:uiPriority w:val="9"/>
    <w:unhideWhenUsed/>
    <w:qFormat/>
    <w:rsid w:val="007D240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002DC"/>
    <w:rPr>
      <w:rFonts w:asciiTheme="majorHAnsi" w:eastAsiaTheme="majorEastAsia" w:hAnsiTheme="majorHAnsi" w:cstheme="majorBidi"/>
      <w:b/>
      <w:bCs/>
      <w:sz w:val="28"/>
      <w:szCs w:val="28"/>
    </w:rPr>
  </w:style>
  <w:style w:type="paragraph" w:styleId="Sansinterligne">
    <w:name w:val="No Spacing"/>
    <w:link w:val="SansinterligneCar"/>
    <w:uiPriority w:val="1"/>
    <w:qFormat/>
    <w:rsid w:val="00B01BE6"/>
    <w:pPr>
      <w:spacing w:after="0" w:line="240" w:lineRule="auto"/>
      <w:jc w:val="both"/>
    </w:pPr>
    <w:rPr>
      <w:rFonts w:ascii="Times New Roman" w:hAnsi="Times New Roman"/>
      <w:sz w:val="24"/>
    </w:rPr>
  </w:style>
  <w:style w:type="paragraph" w:styleId="Titre">
    <w:name w:val="Title"/>
    <w:basedOn w:val="Sansinterligne"/>
    <w:next w:val="Sansinterligne"/>
    <w:link w:val="TitreCar"/>
    <w:uiPriority w:val="10"/>
    <w:qFormat/>
    <w:rsid w:val="004B2A87"/>
    <w:pPr>
      <w:contextualSpacing/>
      <w:jc w:val="center"/>
    </w:pPr>
    <w:rPr>
      <w:rFonts w:asciiTheme="majorHAnsi" w:eastAsiaTheme="majorEastAsia" w:hAnsiTheme="majorHAnsi" w:cstheme="majorBidi"/>
      <w:b/>
      <w:sz w:val="40"/>
      <w:szCs w:val="56"/>
    </w:rPr>
  </w:style>
  <w:style w:type="character" w:customStyle="1" w:styleId="TitreCar">
    <w:name w:val="Titre Car"/>
    <w:basedOn w:val="Policepardfaut"/>
    <w:link w:val="Titre"/>
    <w:uiPriority w:val="10"/>
    <w:rsid w:val="004B2A87"/>
    <w:rPr>
      <w:rFonts w:asciiTheme="majorHAnsi" w:eastAsiaTheme="majorEastAsia" w:hAnsiTheme="majorHAnsi" w:cstheme="majorBidi"/>
      <w:b/>
      <w:sz w:val="40"/>
      <w:szCs w:val="56"/>
    </w:rPr>
  </w:style>
  <w:style w:type="character" w:customStyle="1" w:styleId="Titre2Car">
    <w:name w:val="Titre 2 Car"/>
    <w:basedOn w:val="Policepardfaut"/>
    <w:link w:val="Titre2"/>
    <w:uiPriority w:val="9"/>
    <w:rsid w:val="00AF6FA6"/>
    <w:rPr>
      <w:rFonts w:asciiTheme="majorHAnsi" w:eastAsiaTheme="majorEastAsia" w:hAnsiTheme="majorHAnsi" w:cstheme="majorBidi"/>
      <w:color w:val="0000FF"/>
      <w:sz w:val="24"/>
      <w:szCs w:val="26"/>
    </w:rPr>
  </w:style>
  <w:style w:type="character" w:styleId="Rfrenceintense">
    <w:name w:val="Intense Reference"/>
    <w:basedOn w:val="Accentuation"/>
    <w:uiPriority w:val="32"/>
    <w:qFormat/>
    <w:rsid w:val="00EB7A64"/>
    <w:rPr>
      <w:rFonts w:asciiTheme="majorHAnsi" w:hAnsiTheme="majorHAnsi"/>
      <w:b/>
      <w:bCs/>
      <w:i w:val="0"/>
      <w:iCs/>
      <w:caps w:val="0"/>
      <w:smallCaps w:val="0"/>
      <w:color w:val="0000FF"/>
      <w:spacing w:val="0"/>
      <w:sz w:val="20"/>
      <w:u w:val="single"/>
    </w:rPr>
  </w:style>
  <w:style w:type="character" w:styleId="Accentuation">
    <w:name w:val="Emphasis"/>
    <w:basedOn w:val="Policepardfaut"/>
    <w:uiPriority w:val="20"/>
    <w:qFormat/>
    <w:rsid w:val="00AF6FA6"/>
    <w:rPr>
      <w:i/>
      <w:iCs/>
    </w:rPr>
  </w:style>
  <w:style w:type="paragraph" w:customStyle="1" w:styleId="Code">
    <w:name w:val="Code"/>
    <w:basedOn w:val="Sansinterligne"/>
    <w:next w:val="Sansinterligne"/>
    <w:link w:val="CodeCar"/>
    <w:qFormat/>
    <w:rsid w:val="00804A60"/>
    <w:pPr>
      <w:shd w:val="clear" w:color="D99594" w:themeColor="accent2" w:themeTint="99" w:fill="E5B8B7" w:themeFill="accent2" w:themeFillTint="66"/>
    </w:pPr>
    <w:rPr>
      <w:rFonts w:ascii="Consolas" w:hAnsi="Consolas"/>
    </w:rPr>
  </w:style>
  <w:style w:type="character" w:customStyle="1" w:styleId="SansinterligneCar">
    <w:name w:val="Sans interligne Car"/>
    <w:basedOn w:val="Policepardfaut"/>
    <w:link w:val="Sansinterligne"/>
    <w:uiPriority w:val="1"/>
    <w:rsid w:val="0041686A"/>
    <w:rPr>
      <w:rFonts w:ascii="Times New Roman" w:hAnsi="Times New Roman"/>
      <w:sz w:val="24"/>
    </w:rPr>
  </w:style>
  <w:style w:type="character" w:customStyle="1" w:styleId="CodeCar">
    <w:name w:val="Code Car"/>
    <w:basedOn w:val="SansinterligneCar"/>
    <w:link w:val="Code"/>
    <w:rsid w:val="00804A60"/>
    <w:rPr>
      <w:rFonts w:ascii="Consolas" w:hAnsi="Consolas"/>
      <w:sz w:val="24"/>
      <w:shd w:val="clear" w:color="D99594" w:themeColor="accent2" w:themeTint="99" w:fill="E5B8B7" w:themeFill="accent2" w:themeFillTint="66"/>
    </w:rPr>
  </w:style>
  <w:style w:type="paragraph" w:styleId="En-tte">
    <w:name w:val="header"/>
    <w:basedOn w:val="Normal"/>
    <w:link w:val="En-tteCar"/>
    <w:uiPriority w:val="99"/>
    <w:unhideWhenUsed/>
    <w:rsid w:val="0046778F"/>
    <w:pPr>
      <w:tabs>
        <w:tab w:val="center" w:pos="4536"/>
        <w:tab w:val="right" w:pos="9072"/>
      </w:tabs>
      <w:spacing w:after="0" w:line="240" w:lineRule="auto"/>
    </w:pPr>
  </w:style>
  <w:style w:type="character" w:customStyle="1" w:styleId="En-tteCar">
    <w:name w:val="En-tête Car"/>
    <w:basedOn w:val="Policepardfaut"/>
    <w:link w:val="En-tte"/>
    <w:uiPriority w:val="99"/>
    <w:rsid w:val="0046778F"/>
  </w:style>
  <w:style w:type="paragraph" w:styleId="Pieddepage">
    <w:name w:val="footer"/>
    <w:basedOn w:val="Normal"/>
    <w:link w:val="PieddepageCar"/>
    <w:uiPriority w:val="99"/>
    <w:unhideWhenUsed/>
    <w:rsid w:val="0046778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6778F"/>
  </w:style>
  <w:style w:type="table" w:styleId="Grilledutableau">
    <w:name w:val="Table Grid"/>
    <w:basedOn w:val="TableauNormal"/>
    <w:uiPriority w:val="59"/>
    <w:rsid w:val="000D407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re3Car">
    <w:name w:val="Titre 3 Car"/>
    <w:basedOn w:val="Policepardfaut"/>
    <w:link w:val="Titre3"/>
    <w:uiPriority w:val="9"/>
    <w:rsid w:val="00C10EC4"/>
    <w:rPr>
      <w:rFonts w:asciiTheme="majorHAnsi" w:eastAsiaTheme="majorEastAsia" w:hAnsiTheme="majorHAnsi" w:cstheme="majorBidi"/>
      <w:color w:val="243F60" w:themeColor="accent1" w:themeShade="7F"/>
      <w:sz w:val="24"/>
      <w:szCs w:val="24"/>
    </w:rPr>
  </w:style>
  <w:style w:type="character" w:styleId="Textedelespacerserv">
    <w:name w:val="Placeholder Text"/>
    <w:basedOn w:val="Policepardfaut"/>
    <w:uiPriority w:val="99"/>
    <w:semiHidden/>
    <w:rsid w:val="000D4073"/>
    <w:rPr>
      <w:color w:val="808080"/>
    </w:rPr>
  </w:style>
  <w:style w:type="paragraph" w:styleId="NormalWeb">
    <w:name w:val="Normal (Web)"/>
    <w:basedOn w:val="Normal"/>
    <w:uiPriority w:val="99"/>
    <w:semiHidden/>
    <w:unhideWhenUsed/>
    <w:rsid w:val="00CD0FC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CD0FC0"/>
    <w:rPr>
      <w:b/>
      <w:bCs/>
    </w:rPr>
  </w:style>
  <w:style w:type="character" w:styleId="CodeHTML">
    <w:name w:val="HTML Code"/>
    <w:basedOn w:val="Policepardfaut"/>
    <w:uiPriority w:val="99"/>
    <w:semiHidden/>
    <w:unhideWhenUsed/>
    <w:rsid w:val="00CD0FC0"/>
    <w:rPr>
      <w:rFonts w:ascii="Courier New" w:eastAsia="Times New Roman" w:hAnsi="Courier New" w:cs="Courier New"/>
      <w:sz w:val="20"/>
      <w:szCs w:val="20"/>
    </w:rPr>
  </w:style>
  <w:style w:type="character" w:styleId="Lienhypertexte">
    <w:name w:val="Hyperlink"/>
    <w:basedOn w:val="Policepardfaut"/>
    <w:uiPriority w:val="99"/>
    <w:semiHidden/>
    <w:unhideWhenUsed/>
    <w:rsid w:val="00352D19"/>
    <w:rPr>
      <w:color w:val="0000FF"/>
      <w:u w:val="single"/>
    </w:rPr>
  </w:style>
  <w:style w:type="character" w:customStyle="1" w:styleId="Titre4Car">
    <w:name w:val="Titre 4 Car"/>
    <w:basedOn w:val="Policepardfaut"/>
    <w:link w:val="Titre4"/>
    <w:uiPriority w:val="9"/>
    <w:rsid w:val="007D2409"/>
    <w:rPr>
      <w:rFonts w:asciiTheme="majorHAnsi" w:eastAsiaTheme="majorEastAsia" w:hAnsiTheme="majorHAnsi" w:cstheme="majorBidi"/>
      <w:i/>
      <w:iCs/>
      <w:color w:val="365F91" w:themeColor="accent1" w:themeShade="BF"/>
    </w:rPr>
  </w:style>
  <w:style w:type="paragraph" w:styleId="Textedebulles">
    <w:name w:val="Balloon Text"/>
    <w:basedOn w:val="Normal"/>
    <w:link w:val="TextedebullesCar"/>
    <w:uiPriority w:val="99"/>
    <w:semiHidden/>
    <w:unhideWhenUsed/>
    <w:rsid w:val="004B023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B023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789411">
      <w:bodyDiv w:val="1"/>
      <w:marLeft w:val="0"/>
      <w:marRight w:val="0"/>
      <w:marTop w:val="0"/>
      <w:marBottom w:val="0"/>
      <w:divBdr>
        <w:top w:val="none" w:sz="0" w:space="0" w:color="auto"/>
        <w:left w:val="none" w:sz="0" w:space="0" w:color="auto"/>
        <w:bottom w:val="none" w:sz="0" w:space="0" w:color="auto"/>
        <w:right w:val="none" w:sz="0" w:space="0" w:color="auto"/>
      </w:divBdr>
    </w:div>
    <w:div w:id="61411418">
      <w:bodyDiv w:val="1"/>
      <w:marLeft w:val="0"/>
      <w:marRight w:val="0"/>
      <w:marTop w:val="0"/>
      <w:marBottom w:val="0"/>
      <w:divBdr>
        <w:top w:val="none" w:sz="0" w:space="0" w:color="auto"/>
        <w:left w:val="none" w:sz="0" w:space="0" w:color="auto"/>
        <w:bottom w:val="none" w:sz="0" w:space="0" w:color="auto"/>
        <w:right w:val="none" w:sz="0" w:space="0" w:color="auto"/>
      </w:divBdr>
    </w:div>
    <w:div w:id="391738207">
      <w:bodyDiv w:val="1"/>
      <w:marLeft w:val="0"/>
      <w:marRight w:val="0"/>
      <w:marTop w:val="0"/>
      <w:marBottom w:val="0"/>
      <w:divBdr>
        <w:top w:val="none" w:sz="0" w:space="0" w:color="auto"/>
        <w:left w:val="none" w:sz="0" w:space="0" w:color="auto"/>
        <w:bottom w:val="none" w:sz="0" w:space="0" w:color="auto"/>
        <w:right w:val="none" w:sz="0" w:space="0" w:color="auto"/>
      </w:divBdr>
    </w:div>
    <w:div w:id="747574319">
      <w:bodyDiv w:val="1"/>
      <w:marLeft w:val="0"/>
      <w:marRight w:val="0"/>
      <w:marTop w:val="0"/>
      <w:marBottom w:val="0"/>
      <w:divBdr>
        <w:top w:val="none" w:sz="0" w:space="0" w:color="auto"/>
        <w:left w:val="none" w:sz="0" w:space="0" w:color="auto"/>
        <w:bottom w:val="none" w:sz="0" w:space="0" w:color="auto"/>
        <w:right w:val="none" w:sz="0" w:space="0" w:color="auto"/>
      </w:divBdr>
    </w:div>
    <w:div w:id="848912553">
      <w:bodyDiv w:val="1"/>
      <w:marLeft w:val="0"/>
      <w:marRight w:val="0"/>
      <w:marTop w:val="0"/>
      <w:marBottom w:val="0"/>
      <w:divBdr>
        <w:top w:val="none" w:sz="0" w:space="0" w:color="auto"/>
        <w:left w:val="none" w:sz="0" w:space="0" w:color="auto"/>
        <w:bottom w:val="none" w:sz="0" w:space="0" w:color="auto"/>
        <w:right w:val="none" w:sz="0" w:space="0" w:color="auto"/>
      </w:divBdr>
    </w:div>
    <w:div w:id="936786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Algorithme_de_Bellman-Ford" TargetMode="External"/><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opri&#233;taire\Documents\Mod&#232;les%20Office%20personnalis&#233;s\Feuille_modele_cours_portrait.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Feuille_modele_cours_portrait.dotx</Template>
  <TotalTime>0</TotalTime>
  <Pages>9</Pages>
  <Words>2069</Words>
  <Characters>11383</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Propriétaire</dc:creator>
  <cp:keywords/>
  <dc:description/>
  <cp:lastModifiedBy>jerome.wozniak</cp:lastModifiedBy>
  <cp:revision>6</cp:revision>
  <cp:lastPrinted>2021-04-30T14:45:00Z</cp:lastPrinted>
  <dcterms:created xsi:type="dcterms:W3CDTF">2021-04-30T14:45:00Z</dcterms:created>
  <dcterms:modified xsi:type="dcterms:W3CDTF">2022-01-20T09:36:00Z</dcterms:modified>
</cp:coreProperties>
</file>