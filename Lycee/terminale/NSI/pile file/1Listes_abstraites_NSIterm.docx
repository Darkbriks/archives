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636E" w:rsidRDefault="000061F3" w:rsidP="00470266">
      <w:pPr>
        <w:pStyle w:val="Sansinterligne"/>
      </w:pPr>
      <w:r>
        <w:t>Nous allons étudier ici les structures linéaires</w:t>
      </w:r>
      <w:r w:rsidR="00691A59">
        <w:t xml:space="preserve"> que sont les listes.</w:t>
      </w:r>
    </w:p>
    <w:p w:rsidR="000061F3" w:rsidRDefault="000061F3" w:rsidP="00AD618A">
      <w:pPr>
        <w:pStyle w:val="Sansinterligne"/>
        <w:spacing w:before="120" w:after="120"/>
      </w:pPr>
      <w:r>
        <w:rPr>
          <w:noProof/>
        </w:rPr>
        <mc:AlternateContent>
          <mc:Choice Requires="wps">
            <w:drawing>
              <wp:inline distT="0" distB="0" distL="0" distR="0" wp14:anchorId="6E2BFD09" wp14:editId="28974565">
                <wp:extent cx="6772275" cy="485775"/>
                <wp:effectExtent l="0" t="0" r="28575" b="28575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61F3" w:rsidRPr="00470266" w:rsidRDefault="000061F3" w:rsidP="000061F3">
                            <w:pPr>
                              <w:pStyle w:val="Sansinterligne"/>
                            </w:pPr>
                            <w:r>
                              <w:rPr>
                                <w:b/>
                                <w:bCs/>
                              </w:rPr>
                              <w:t>Définition :</w:t>
                            </w:r>
                            <w:r>
                              <w:t xml:space="preserve"> Une structure linéaire peut être définie comme une structure où</w:t>
                            </w:r>
                            <w:r w:rsidR="004741AA">
                              <w:t>,</w:t>
                            </w:r>
                            <w:r>
                              <w:t xml:space="preserve"> à chacun de ses éléments, sauf le dernier, on peut associer un autre unique élément qui est le suivant.</w:t>
                            </w:r>
                          </w:p>
                          <w:p w:rsidR="000061F3" w:rsidRPr="00B00C9C" w:rsidRDefault="000061F3" w:rsidP="00B34832">
                            <w:pPr>
                              <w:pStyle w:val="Sansinterligne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E2BFD0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533.25pt;height: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" strokecolor="red" strokeweight="1.5pt">
                <v:textbox>
                  <w:txbxContent>
                    <w:p w:rsidR="000061F3" w:rsidRPr="00470266" w:rsidRDefault="000061F3" w:rsidP="000061F3">
                      <w:pPr>
                        <w:pStyle w:val="Sansinterligne"/>
                      </w:pPr>
                      <w:r>
                        <w:rPr>
                          <w:b/>
                          <w:bCs/>
                        </w:rPr>
                        <w:t>Définition :</w:t>
                      </w:r>
                      <w:r>
                        <w:t xml:space="preserve"> Une structure linéaire peut être définie comme une structure où</w:t>
                      </w:r>
                      <w:r w:rsidR="004741AA">
                        <w:t>,</w:t>
                      </w:r>
                      <w:r>
                        <w:t xml:space="preserve"> à chacun de ses éléments, sauf le dernier, on peut associer un autre unique élément qui est le suivant.</w:t>
                      </w:r>
                    </w:p>
                    <w:p w:rsidR="000061F3" w:rsidRPr="00B00C9C" w:rsidRDefault="000061F3" w:rsidP="00B34832">
                      <w:pPr>
                        <w:pStyle w:val="Sansinterligne"/>
                        <w:rPr>
                          <w:color w:val="FF000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0061F3" w:rsidRDefault="00AD618A" w:rsidP="00AD618A">
      <w:pPr>
        <w:pStyle w:val="Titre1"/>
      </w:pPr>
      <w:r>
        <w:t>Les listes</w:t>
      </w:r>
    </w:p>
    <w:p w:rsidR="00AD618A" w:rsidRDefault="00AD618A" w:rsidP="00AD618A">
      <w:pPr>
        <w:pStyle w:val="Sansinterligne"/>
      </w:pPr>
      <w:r>
        <w:t>Les listes sont des structures de données permettant de stocker différentes données et d'y accéder librement. On parle de structure de données séquentielles.</w:t>
      </w:r>
    </w:p>
    <w:p w:rsidR="00AD618A" w:rsidRDefault="00AD618A" w:rsidP="00AD618A">
      <w:pPr>
        <w:pStyle w:val="Sansinterligne"/>
      </w:pPr>
    </w:p>
    <w:p w:rsidR="00AD618A" w:rsidRDefault="00AD618A" w:rsidP="00AD618A">
      <w:pPr>
        <w:pStyle w:val="Titre2"/>
      </w:pPr>
      <w:r>
        <w:t>Point Historique</w:t>
      </w:r>
    </w:p>
    <w:p w:rsidR="00AD618A" w:rsidRDefault="00AD618A" w:rsidP="00AD618A">
      <w:pPr>
        <w:pStyle w:val="Sansinterligne"/>
      </w:pPr>
      <w:r>
        <w:t>La notion de listes a été mise en valeur par le langage de programmation Lisp (</w:t>
      </w:r>
      <w:proofErr w:type="spellStart"/>
      <w:r w:rsidRPr="00AD618A">
        <w:rPr>
          <w:i/>
          <w:iCs/>
        </w:rPr>
        <w:t>list</w:t>
      </w:r>
      <w:proofErr w:type="spellEnd"/>
      <w:r w:rsidRPr="00AD618A">
        <w:rPr>
          <w:i/>
          <w:iCs/>
        </w:rPr>
        <w:t xml:space="preserve"> </w:t>
      </w:r>
      <w:proofErr w:type="spellStart"/>
      <w:r w:rsidRPr="00AD618A">
        <w:rPr>
          <w:i/>
          <w:iCs/>
        </w:rPr>
        <w:t>processing</w:t>
      </w:r>
      <w:proofErr w:type="spellEnd"/>
      <w:r>
        <w:t>) en 1958. Ce langage fut inventé par John McCarthy alors qu'il était au MIT (</w:t>
      </w:r>
      <w:r w:rsidRPr="00AD618A">
        <w:rPr>
          <w:i/>
          <w:iCs/>
        </w:rPr>
        <w:t xml:space="preserve">Massachusetts Institute of </w:t>
      </w:r>
      <w:proofErr w:type="spellStart"/>
      <w:r w:rsidRPr="00AD618A">
        <w:rPr>
          <w:i/>
          <w:iCs/>
        </w:rPr>
        <w:t>Technology</w:t>
      </w:r>
      <w:proofErr w:type="spellEnd"/>
      <w:r>
        <w:t>).</w:t>
      </w:r>
    </w:p>
    <w:p w:rsidR="00AD618A" w:rsidRDefault="00AD618A" w:rsidP="00AD618A">
      <w:pPr>
        <w:pStyle w:val="Sansinterligne"/>
      </w:pPr>
      <w:r>
        <w:t xml:space="preserve">Pour de plus amples informations, vous pouvez consulter : </w:t>
      </w:r>
      <w:hyperlink r:id="rId7" w:history="1">
        <w:r w:rsidRPr="00AD618A">
          <w:rPr>
            <w:rStyle w:val="Lienhypertexte"/>
          </w:rPr>
          <w:t>page Wikipédia sur Lisp</w:t>
        </w:r>
      </w:hyperlink>
    </w:p>
    <w:p w:rsidR="00AD618A" w:rsidRDefault="00AD618A" w:rsidP="00AD618A">
      <w:pPr>
        <w:pStyle w:val="Sansinterligne"/>
      </w:pPr>
    </w:p>
    <w:p w:rsidR="00AD618A" w:rsidRDefault="00691A59" w:rsidP="00691A59">
      <w:pPr>
        <w:pStyle w:val="Titre2"/>
      </w:pPr>
      <w:r>
        <w:t>Définition générale d'une liste</w:t>
      </w:r>
    </w:p>
    <w:p w:rsidR="00691A59" w:rsidRDefault="00691A59" w:rsidP="00691A59">
      <w:pPr>
        <w:pStyle w:val="Sansinterligne"/>
      </w:pPr>
      <w:r>
        <w:t xml:space="preserve">Une liste est une </w:t>
      </w:r>
      <w:r w:rsidRPr="00691A59">
        <w:rPr>
          <w:b/>
          <w:bCs/>
        </w:rPr>
        <w:t>structure abstraite</w:t>
      </w:r>
      <w:r>
        <w:t xml:space="preserve"> de données permettant de regrouper des données sous une forme </w:t>
      </w:r>
      <w:r w:rsidRPr="00691A59">
        <w:rPr>
          <w:b/>
          <w:bCs/>
        </w:rPr>
        <w:t>séquentielle</w:t>
      </w:r>
      <w:r>
        <w:t xml:space="preserve">. Elle est constitués d'éléments d'un même type, chacun possédant un </w:t>
      </w:r>
      <w:r w:rsidRPr="00691A59">
        <w:rPr>
          <w:b/>
          <w:bCs/>
        </w:rPr>
        <w:t>rang</w:t>
      </w:r>
      <w:r>
        <w:t>.</w:t>
      </w:r>
    </w:p>
    <w:p w:rsidR="00691A59" w:rsidRDefault="00691A59" w:rsidP="00691A59">
      <w:pPr>
        <w:pStyle w:val="Sansinterligne"/>
      </w:pPr>
      <w:r>
        <w:t xml:space="preserve">Une liste est </w:t>
      </w:r>
      <w:r w:rsidRPr="00691A59">
        <w:rPr>
          <w:b/>
          <w:bCs/>
        </w:rPr>
        <w:t>évolutive</w:t>
      </w:r>
      <w:r>
        <w:t>, il est possible d'y ajouter des éléments ou d'en supprimer.</w:t>
      </w:r>
    </w:p>
    <w:p w:rsidR="00950D09" w:rsidRDefault="00950D09" w:rsidP="00691A59">
      <w:pPr>
        <w:pStyle w:val="Sansinterligne"/>
      </w:pPr>
    </w:p>
    <w:p w:rsidR="00691A59" w:rsidRDefault="00691A59" w:rsidP="004A435E">
      <w:pPr>
        <w:pStyle w:val="Sansinterligne"/>
        <w:spacing w:line="276" w:lineRule="auto"/>
      </w:pPr>
      <w:r>
        <w:t>Une liste est composée de deux parties :</w:t>
      </w:r>
    </w:p>
    <w:p w:rsidR="00691A59" w:rsidRDefault="00691A59" w:rsidP="004A435E">
      <w:pPr>
        <w:pStyle w:val="Sansinterligne"/>
        <w:numPr>
          <w:ilvl w:val="0"/>
          <w:numId w:val="1"/>
        </w:numPr>
        <w:spacing w:line="276" w:lineRule="auto"/>
      </w:pPr>
      <w:r>
        <w:t xml:space="preserve">Sa </w:t>
      </w:r>
      <w:r w:rsidRPr="00950D09">
        <w:rPr>
          <w:b/>
          <w:bCs/>
        </w:rPr>
        <w:t>tête</w:t>
      </w:r>
      <w:r>
        <w:t xml:space="preserve"> (souvent notée </w:t>
      </w:r>
      <w:r w:rsidRPr="00691A59">
        <w:rPr>
          <w:i/>
          <w:iCs/>
        </w:rPr>
        <w:t>car</w:t>
      </w:r>
      <w:r>
        <w:t>), qui correspond au dernier élément ajouté à la liste</w:t>
      </w:r>
      <w:r w:rsidR="002F2302">
        <w:t xml:space="preserve"> ;</w:t>
      </w:r>
    </w:p>
    <w:p w:rsidR="002F2302" w:rsidRDefault="002F2302" w:rsidP="004A435E">
      <w:pPr>
        <w:pStyle w:val="Sansinterligne"/>
        <w:numPr>
          <w:ilvl w:val="0"/>
          <w:numId w:val="1"/>
        </w:numPr>
        <w:spacing w:line="276" w:lineRule="auto"/>
      </w:pPr>
      <w:r>
        <w:t xml:space="preserve">Sa </w:t>
      </w:r>
      <w:r w:rsidRPr="00950D09">
        <w:rPr>
          <w:b/>
          <w:bCs/>
        </w:rPr>
        <w:t>queue</w:t>
      </w:r>
      <w:r>
        <w:t xml:space="preserve"> (souvent notée </w:t>
      </w:r>
      <w:proofErr w:type="spellStart"/>
      <w:r w:rsidRPr="002F2302">
        <w:rPr>
          <w:i/>
          <w:iCs/>
        </w:rPr>
        <w:t>cdr</w:t>
      </w:r>
      <w:proofErr w:type="spellEnd"/>
      <w:r>
        <w:t>) qui correspond au reste de la liste.</w:t>
      </w:r>
    </w:p>
    <w:p w:rsidR="00104F24" w:rsidRDefault="004A435E" w:rsidP="004A435E">
      <w:pPr>
        <w:pStyle w:val="Sansinterligne"/>
        <w:jc w:val="center"/>
      </w:pP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335280</wp:posOffset>
                </wp:positionV>
                <wp:extent cx="752475" cy="0"/>
                <wp:effectExtent l="0" t="95250" r="0" b="15240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4E18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170.25pt;margin-top:26.4pt;width:59.25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" strokecolor="#f79646 [3209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33214E">
        <w:rPr>
          <w:rFonts w:eastAsiaTheme="minorEastAsia" w:cs="Times New Roman"/>
          <w:noProof/>
          <w:szCs w:val="24"/>
        </w:rPr>
        <mc:AlternateContent>
          <mc:Choice Requires="wps">
            <w:drawing>
              <wp:inline distT="0" distB="0" distL="0" distR="0">
                <wp:extent cx="1447800" cy="476250"/>
                <wp:effectExtent l="0" t="0" r="0" b="0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36"/>
                              <w:gridCol w:w="336"/>
                              <w:gridCol w:w="336"/>
                              <w:gridCol w:w="336"/>
                              <w:gridCol w:w="643"/>
                            </w:tblGrid>
                            <w:tr w:rsidR="004A435E" w:rsidTr="004A435E">
                              <w:tc>
                                <w:tcPr>
                                  <w:tcW w:w="0" w:type="auto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95B3D7" w:themeFill="accent1" w:themeFillTint="99"/>
                                  <w:vAlign w:val="center"/>
                                </w:tcPr>
                                <w:p w:rsidR="004A435E" w:rsidRDefault="004A435E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Queue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single" w:sz="4" w:space="0" w:color="auto"/>
                                  </w:tcBorders>
                                  <w:shd w:val="clear" w:color="auto" w:fill="FABF8F" w:themeFill="accent6" w:themeFillTint="99"/>
                                  <w:vAlign w:val="center"/>
                                </w:tcPr>
                                <w:p w:rsidR="004A435E" w:rsidRDefault="004A435E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Tête</w:t>
                                  </w:r>
                                </w:p>
                              </w:tc>
                            </w:tr>
                            <w:tr w:rsidR="0033214E" w:rsidTr="004A435E"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95B3D7" w:themeFill="accent1" w:themeFillTint="99"/>
                                  <w:vAlign w:val="center"/>
                                </w:tcPr>
                                <w:p w:rsidR="0033214E" w:rsidRDefault="0033214E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95B3D7" w:themeFill="accent1" w:themeFillTint="99"/>
                                  <w:vAlign w:val="center"/>
                                </w:tcPr>
                                <w:p w:rsidR="0033214E" w:rsidRDefault="0033214E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95B3D7" w:themeFill="accent1" w:themeFillTint="99"/>
                                  <w:vAlign w:val="center"/>
                                </w:tcPr>
                                <w:p w:rsidR="0033214E" w:rsidRDefault="0033214E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95B3D7" w:themeFill="accent1" w:themeFillTint="99"/>
                                  <w:vAlign w:val="center"/>
                                </w:tcPr>
                                <w:p w:rsidR="0033214E" w:rsidRDefault="0033214E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FABF8F" w:themeFill="accent6" w:themeFillTint="99"/>
                                  <w:vAlign w:val="center"/>
                                </w:tcPr>
                                <w:p w:rsidR="0033214E" w:rsidRDefault="0033214E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</w:tr>
                          </w:tbl>
                          <w:p w:rsidR="0033214E" w:rsidRDefault="003321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7" type="#_x0000_t202" style="width:114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" fillcolor="white [3201]" stroked="f" strokeweight=".5pt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36"/>
                        <w:gridCol w:w="336"/>
                        <w:gridCol w:w="336"/>
                        <w:gridCol w:w="336"/>
                        <w:gridCol w:w="643"/>
                      </w:tblGrid>
                      <w:tr w:rsidR="004A435E" w:rsidTr="004A435E">
                        <w:tc>
                          <w:tcPr>
                            <w:tcW w:w="0" w:type="auto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95B3D7" w:themeFill="accent1" w:themeFillTint="99"/>
                            <w:vAlign w:val="center"/>
                          </w:tcPr>
                          <w:p w:rsidR="004A435E" w:rsidRDefault="004A435E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Queue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single" w:sz="4" w:space="0" w:color="auto"/>
                            </w:tcBorders>
                            <w:shd w:val="clear" w:color="auto" w:fill="FABF8F" w:themeFill="accent6" w:themeFillTint="99"/>
                            <w:vAlign w:val="center"/>
                          </w:tcPr>
                          <w:p w:rsidR="004A435E" w:rsidRDefault="004A435E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Tête</w:t>
                            </w:r>
                          </w:p>
                        </w:tc>
                      </w:tr>
                      <w:tr w:rsidR="0033214E" w:rsidTr="004A435E"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95B3D7" w:themeFill="accent1" w:themeFillTint="99"/>
                            <w:vAlign w:val="center"/>
                          </w:tcPr>
                          <w:p w:rsidR="0033214E" w:rsidRDefault="0033214E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95B3D7" w:themeFill="accent1" w:themeFillTint="99"/>
                            <w:vAlign w:val="center"/>
                          </w:tcPr>
                          <w:p w:rsidR="0033214E" w:rsidRDefault="0033214E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95B3D7" w:themeFill="accent1" w:themeFillTint="99"/>
                            <w:vAlign w:val="center"/>
                          </w:tcPr>
                          <w:p w:rsidR="0033214E" w:rsidRDefault="0033214E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95B3D7" w:themeFill="accent1" w:themeFillTint="99"/>
                            <w:vAlign w:val="center"/>
                          </w:tcPr>
                          <w:p w:rsidR="0033214E" w:rsidRDefault="0033214E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FABF8F" w:themeFill="accent6" w:themeFillTint="99"/>
                            <w:vAlign w:val="center"/>
                          </w:tcPr>
                          <w:p w:rsidR="0033214E" w:rsidRDefault="0033214E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</w:tr>
                    </w:tbl>
                    <w:p w:rsidR="0033214E" w:rsidRDefault="0033214E"/>
                  </w:txbxContent>
                </v:textbox>
                <w10:anchorlock/>
              </v:shape>
            </w:pict>
          </mc:Fallback>
        </mc:AlternateContent>
      </w:r>
      <w:r>
        <w:tab/>
      </w:r>
      <w:r>
        <w:tab/>
      </w:r>
      <w:r>
        <w:tab/>
      </w:r>
      <w:r>
        <w:rPr>
          <w:noProof/>
        </w:rPr>
        <mc:AlternateContent>
          <mc:Choice Requires="wps">
            <w:drawing>
              <wp:inline distT="0" distB="0" distL="0" distR="0" wp14:anchorId="69A0ACCF" wp14:editId="541263A7">
                <wp:extent cx="2971800" cy="1404620"/>
                <wp:effectExtent l="0" t="0" r="0" b="0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435E" w:rsidRDefault="004A435E" w:rsidP="004A435E">
                            <w:pPr>
                              <w:pStyle w:val="Sansinterligne"/>
                              <w:shd w:val="clear" w:color="auto" w:fill="FABF8F" w:themeFill="accent6" w:themeFillTint="99"/>
                            </w:pPr>
                            <w:r>
                              <w:t>"</w:t>
                            </w:r>
                            <w:r w:rsidRPr="004A435E">
                              <w:rPr>
                                <w:shd w:val="clear" w:color="auto" w:fill="FABF8F" w:themeFill="accent6" w:themeFillTint="99"/>
                              </w:rPr>
                              <w:t>5</w:t>
                            </w:r>
                            <w:r>
                              <w:t>" est le dernier élément ajouté à la liste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A0ACCF" id="_x0000_s1028" type="#_x0000_t202" style="width:23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" stroked="f">
                <v:textbox style="mso-fit-shape-to-text:t">
                  <w:txbxContent>
                    <w:p w:rsidR="004A435E" w:rsidRDefault="004A435E" w:rsidP="004A435E">
                      <w:pPr>
                        <w:pStyle w:val="Sansinterligne"/>
                        <w:shd w:val="clear" w:color="auto" w:fill="FABF8F" w:themeFill="accent6" w:themeFillTint="99"/>
                      </w:pPr>
                      <w:r>
                        <w:t>"</w:t>
                      </w:r>
                      <w:r w:rsidRPr="004A435E">
                        <w:rPr>
                          <w:shd w:val="clear" w:color="auto" w:fill="FABF8F" w:themeFill="accent6" w:themeFillTint="99"/>
                        </w:rPr>
                        <w:t>5</w:t>
                      </w:r>
                      <w:r>
                        <w:t>" est le dernier élément ajouté à la liste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F2302" w:rsidRDefault="00DB0948" w:rsidP="002F2302">
      <w:pPr>
        <w:pStyle w:val="Sansinterligne"/>
      </w:pPr>
      <w:r>
        <w:t>Les trois spécifications élémentaires sur les listes sont :</w:t>
      </w:r>
    </w:p>
    <w:p w:rsidR="00DB0948" w:rsidRDefault="00DB0948" w:rsidP="00DB0948">
      <w:pPr>
        <w:pStyle w:val="Sansinterligne"/>
        <w:numPr>
          <w:ilvl w:val="0"/>
          <w:numId w:val="6"/>
        </w:numPr>
      </w:pPr>
      <w:r>
        <w:t>Tester si la liste est vide</w:t>
      </w:r>
    </w:p>
    <w:p w:rsidR="00DB0948" w:rsidRDefault="00DB0948" w:rsidP="00DB0948">
      <w:pPr>
        <w:pStyle w:val="Sansinterligne"/>
        <w:numPr>
          <w:ilvl w:val="0"/>
          <w:numId w:val="6"/>
        </w:numPr>
      </w:pPr>
      <w:r>
        <w:t>Ajouter un élément à la liste</w:t>
      </w:r>
    </w:p>
    <w:p w:rsidR="00DB0948" w:rsidRDefault="00DB0948" w:rsidP="00DB0948">
      <w:pPr>
        <w:pStyle w:val="Sansinterligne"/>
        <w:numPr>
          <w:ilvl w:val="0"/>
          <w:numId w:val="6"/>
        </w:numPr>
      </w:pPr>
      <w:r>
        <w:t>Retirer un élément de la liste</w:t>
      </w:r>
    </w:p>
    <w:p w:rsidR="00DB0948" w:rsidRDefault="00DB0948" w:rsidP="00DB0948">
      <w:pPr>
        <w:pStyle w:val="Sansinterligne"/>
      </w:pPr>
    </w:p>
    <w:p w:rsidR="00950D09" w:rsidRDefault="00D20439" w:rsidP="00950D09">
      <w:pPr>
        <w:pStyle w:val="Titre2"/>
      </w:pPr>
      <w:r>
        <w:t>Exemples d'opératio</w:t>
      </w:r>
      <w:r w:rsidR="00950D09">
        <w:t>ns</w:t>
      </w:r>
      <w:r>
        <w:t xml:space="preserve"> sur les </w:t>
      </w:r>
      <w:r w:rsidR="00DB0948">
        <w:t>l</w:t>
      </w:r>
      <w:r>
        <w:t>istes</w:t>
      </w:r>
    </w:p>
    <w:p w:rsidR="00950D09" w:rsidRDefault="00DB0948" w:rsidP="00200CE1">
      <w:pPr>
        <w:pStyle w:val="Sansinterligne"/>
        <w:spacing w:line="276" w:lineRule="auto"/>
      </w:pPr>
      <w:r>
        <w:t>Voici quelques</w:t>
      </w:r>
      <w:r w:rsidR="00950D09">
        <w:t xml:space="preserve"> spécifications sur les listes </w:t>
      </w:r>
      <w:r>
        <w:t>que nous utiliserons sur les exemples</w:t>
      </w:r>
      <w:r w:rsidR="00950D09">
        <w:t xml:space="preserve"> </w:t>
      </w:r>
      <w:r>
        <w:t xml:space="preserve">ci-dessous </w:t>
      </w:r>
      <w:r w:rsidR="00950D09">
        <w:t>:</w:t>
      </w:r>
    </w:p>
    <w:p w:rsidR="0009178C" w:rsidRDefault="0009178C" w:rsidP="00200CE1">
      <w:pPr>
        <w:pStyle w:val="Sansinterligne"/>
        <w:numPr>
          <w:ilvl w:val="0"/>
          <w:numId w:val="2"/>
        </w:numPr>
        <w:spacing w:line="276" w:lineRule="auto"/>
        <w:ind w:left="170" w:firstLine="0"/>
      </w:pPr>
      <w:r>
        <w:t>Créer une liste vide</w:t>
      </w:r>
      <w:r w:rsidR="00200CE1">
        <w:tab/>
      </w:r>
      <w:r w:rsidR="00200CE1" w:rsidRPr="00200CE1">
        <w:rPr>
          <w:rStyle w:val="CodeCar"/>
        </w:rPr>
        <w:t>L=</w:t>
      </w:r>
      <w:proofErr w:type="gramStart"/>
      <w:r w:rsidR="00200CE1" w:rsidRPr="00200CE1">
        <w:rPr>
          <w:rStyle w:val="CodeCar"/>
        </w:rPr>
        <w:t>vide(</w:t>
      </w:r>
      <w:proofErr w:type="gramEnd"/>
      <w:r w:rsidR="00200CE1" w:rsidRPr="00200CE1">
        <w:rPr>
          <w:rStyle w:val="CodeCar"/>
        </w:rPr>
        <w:t>)</w:t>
      </w:r>
    </w:p>
    <w:p w:rsidR="00950D09" w:rsidRDefault="00950D09" w:rsidP="00200CE1">
      <w:pPr>
        <w:pStyle w:val="Sansinterligne"/>
        <w:numPr>
          <w:ilvl w:val="0"/>
          <w:numId w:val="2"/>
        </w:numPr>
        <w:spacing w:line="276" w:lineRule="auto"/>
        <w:ind w:left="170" w:firstLine="0"/>
      </w:pPr>
      <w:r>
        <w:t xml:space="preserve">Tester si </w:t>
      </w:r>
      <w:r w:rsidR="0009178C">
        <w:t>une</w:t>
      </w:r>
      <w:r>
        <w:t xml:space="preserve"> liste est vide</w:t>
      </w:r>
      <w:r w:rsidR="00200CE1">
        <w:tab/>
      </w:r>
      <w:r w:rsidR="00200CE1">
        <w:tab/>
      </w:r>
      <w:proofErr w:type="spellStart"/>
      <w:r w:rsidR="00200CE1" w:rsidRPr="00200CE1">
        <w:rPr>
          <w:rStyle w:val="CodeCar"/>
        </w:rPr>
        <w:t>estVide</w:t>
      </w:r>
      <w:proofErr w:type="spellEnd"/>
      <w:r w:rsidR="00200CE1" w:rsidRPr="00200CE1">
        <w:rPr>
          <w:rStyle w:val="CodeCar"/>
        </w:rPr>
        <w:t>(L)</w:t>
      </w:r>
      <w:r w:rsidR="00200CE1">
        <w:tab/>
        <w:t xml:space="preserve">renvoie </w:t>
      </w:r>
      <w:proofErr w:type="spellStart"/>
      <w:r w:rsidR="00200CE1">
        <w:t>True</w:t>
      </w:r>
      <w:proofErr w:type="spellEnd"/>
      <w:r w:rsidR="00200CE1">
        <w:t xml:space="preserve"> ou False</w:t>
      </w:r>
    </w:p>
    <w:p w:rsidR="00950D09" w:rsidRDefault="00950D09" w:rsidP="00200CE1">
      <w:pPr>
        <w:pStyle w:val="Sansinterligne"/>
        <w:numPr>
          <w:ilvl w:val="0"/>
          <w:numId w:val="2"/>
        </w:numPr>
        <w:spacing w:line="276" w:lineRule="auto"/>
        <w:ind w:left="170" w:firstLine="0"/>
      </w:pPr>
      <w:r>
        <w:t>Ajouter un élément</w:t>
      </w:r>
      <w:r w:rsidR="0009178C">
        <w:t xml:space="preserve"> (en tête de liste)</w:t>
      </w:r>
      <w:r w:rsidR="00200CE1">
        <w:tab/>
      </w:r>
      <w:proofErr w:type="spellStart"/>
      <w:r w:rsidR="00200CE1" w:rsidRPr="00200CE1">
        <w:rPr>
          <w:rStyle w:val="CodeCar"/>
        </w:rPr>
        <w:t>ajouteEnTete</w:t>
      </w:r>
      <w:proofErr w:type="spellEnd"/>
      <w:r w:rsidR="00200CE1" w:rsidRPr="00200CE1">
        <w:rPr>
          <w:rStyle w:val="CodeCar"/>
        </w:rPr>
        <w:t>(</w:t>
      </w:r>
      <w:proofErr w:type="spellStart"/>
      <w:proofErr w:type="gramStart"/>
      <w:r w:rsidR="00200CE1" w:rsidRPr="00200CE1">
        <w:rPr>
          <w:rStyle w:val="CodeCar"/>
        </w:rPr>
        <w:t>x,L</w:t>
      </w:r>
      <w:proofErr w:type="spellEnd"/>
      <w:proofErr w:type="gramEnd"/>
      <w:r w:rsidR="00200CE1" w:rsidRPr="00200CE1">
        <w:rPr>
          <w:rStyle w:val="CodeCar"/>
        </w:rPr>
        <w:t>)</w:t>
      </w:r>
      <w:r w:rsidR="00200CE1">
        <w:tab/>
      </w:r>
      <w:r w:rsidR="00200CE1" w:rsidRPr="00200CE1">
        <w:rPr>
          <w:rFonts w:ascii="Consolas" w:hAnsi="Consolas"/>
        </w:rPr>
        <w:t>L</w:t>
      </w:r>
      <w:r w:rsidR="00200CE1">
        <w:t xml:space="preserve"> est une liste, </w:t>
      </w:r>
      <w:r w:rsidR="00200CE1" w:rsidRPr="00200CE1">
        <w:rPr>
          <w:rFonts w:ascii="Consolas" w:hAnsi="Consolas"/>
        </w:rPr>
        <w:t>x</w:t>
      </w:r>
      <w:r w:rsidR="00200CE1">
        <w:t xml:space="preserve"> est l'</w:t>
      </w:r>
      <w:r w:rsidR="004741AA">
        <w:t>élément</w:t>
      </w:r>
      <w:r w:rsidR="00200CE1">
        <w:t xml:space="preserve"> à ajouter</w:t>
      </w:r>
    </w:p>
    <w:p w:rsidR="00950D09" w:rsidRDefault="00950D09" w:rsidP="00200CE1">
      <w:pPr>
        <w:pStyle w:val="Sansinterligne"/>
        <w:numPr>
          <w:ilvl w:val="0"/>
          <w:numId w:val="2"/>
        </w:numPr>
        <w:spacing w:line="276" w:lineRule="auto"/>
        <w:ind w:left="170" w:firstLine="0"/>
      </w:pPr>
      <w:r>
        <w:t>Supprimer un élément</w:t>
      </w:r>
      <w:r w:rsidR="0009178C">
        <w:t xml:space="preserve"> (la tête de la liste)</w:t>
      </w:r>
      <w:r w:rsidR="00200CE1">
        <w:t xml:space="preserve"> et renvoyer sa valeur</w:t>
      </w:r>
      <w:r w:rsidR="00200CE1">
        <w:tab/>
      </w:r>
      <w:proofErr w:type="spellStart"/>
      <w:r w:rsidR="00200CE1" w:rsidRPr="00200CE1">
        <w:rPr>
          <w:rStyle w:val="CodeCar"/>
        </w:rPr>
        <w:t>supprEnTete</w:t>
      </w:r>
      <w:proofErr w:type="spellEnd"/>
      <w:r w:rsidR="00200CE1" w:rsidRPr="00200CE1">
        <w:rPr>
          <w:rStyle w:val="CodeCar"/>
        </w:rPr>
        <w:t>(L)</w:t>
      </w:r>
    </w:p>
    <w:p w:rsidR="00950D09" w:rsidRDefault="00950D09" w:rsidP="00200CE1">
      <w:pPr>
        <w:pStyle w:val="Sansinterligne"/>
        <w:numPr>
          <w:ilvl w:val="0"/>
          <w:numId w:val="2"/>
        </w:numPr>
        <w:spacing w:line="276" w:lineRule="auto"/>
        <w:ind w:left="170" w:firstLine="0"/>
      </w:pPr>
      <w:r>
        <w:t>Compter le nombre d'éléments</w:t>
      </w:r>
      <w:r w:rsidR="00200CE1">
        <w:tab/>
      </w:r>
      <w:r w:rsidR="00200CE1">
        <w:tab/>
      </w:r>
      <w:r w:rsidR="00A1374F">
        <w:rPr>
          <w:rStyle w:val="CodeCar"/>
        </w:rPr>
        <w:t>taille</w:t>
      </w:r>
      <w:r w:rsidR="00200CE1" w:rsidRPr="00200CE1">
        <w:rPr>
          <w:rStyle w:val="CodeCar"/>
        </w:rPr>
        <w:t>(L)</w:t>
      </w:r>
    </w:p>
    <w:p w:rsidR="00E05ED0" w:rsidRDefault="00200CE1" w:rsidP="00950D09">
      <w:pPr>
        <w:pStyle w:val="Sansinterligne"/>
      </w:pPr>
      <w:r>
        <w:t xml:space="preserve">Une </w:t>
      </w:r>
      <w:r w:rsidR="0010694F">
        <w:t xml:space="preserve">fonction permettant de créer une nouvelle liste L1 à partir d'un élément x et d'une liste existante L peut être très pratique : </w:t>
      </w:r>
      <w:r w:rsidR="0010694F" w:rsidRPr="0010694F">
        <w:rPr>
          <w:rStyle w:val="CodeCar"/>
        </w:rPr>
        <w:t>L1=cons(</w:t>
      </w:r>
      <w:proofErr w:type="spellStart"/>
      <w:proofErr w:type="gramStart"/>
      <w:r w:rsidR="0010694F" w:rsidRPr="0010694F">
        <w:rPr>
          <w:rStyle w:val="CodeCar"/>
        </w:rPr>
        <w:t>x,L</w:t>
      </w:r>
      <w:proofErr w:type="spellEnd"/>
      <w:proofErr w:type="gramEnd"/>
      <w:r w:rsidR="0010694F" w:rsidRPr="0010694F">
        <w:rPr>
          <w:rStyle w:val="CodeCar"/>
        </w:rPr>
        <w:t>)</w:t>
      </w:r>
      <w:r w:rsidR="0010694F">
        <w:t>. Nous verrons une utilisation pratique de cette fonction dans l'exemple ci-dessous.</w:t>
      </w:r>
    </w:p>
    <w:p w:rsidR="00E05ED0" w:rsidRDefault="00E05ED0">
      <w:pPr>
        <w:rPr>
          <w:rFonts w:ascii="Times New Roman" w:hAnsi="Times New Roman"/>
          <w:sz w:val="24"/>
        </w:rPr>
      </w:pPr>
      <w:r>
        <w:br w:type="page"/>
      </w:r>
    </w:p>
    <w:p w:rsidR="00950D09" w:rsidRDefault="00950D09" w:rsidP="00950D09">
      <w:pPr>
        <w:pStyle w:val="Sansinterligne"/>
      </w:pPr>
    </w:p>
    <w:p w:rsidR="00B92DD2" w:rsidRDefault="00B92DD2" w:rsidP="00A16F92">
      <w:pPr>
        <w:pStyle w:val="Titre3"/>
        <w:shd w:val="clear" w:color="auto" w:fill="D9D9D9" w:themeFill="background1" w:themeFillShade="D9"/>
      </w:pPr>
      <w:r>
        <w:t>Exemple 1 (à étudier)</w:t>
      </w:r>
    </w:p>
    <w:p w:rsidR="00B92DD2" w:rsidRDefault="002F6C0A" w:rsidP="004230E0">
      <w:pPr>
        <w:pStyle w:val="Sansinterligne"/>
        <w:shd w:val="clear" w:color="auto" w:fill="D9D9D9" w:themeFill="background1" w:themeFillShade="D9"/>
        <w:spacing w:line="276" w:lineRule="auto"/>
      </w:pPr>
      <w:r>
        <w:t>Voici une série d'instructions (instructions qui s'enchainent) :</w:t>
      </w:r>
    </w:p>
    <w:p w:rsidR="002F6C0A" w:rsidRDefault="002F6C0A" w:rsidP="00A16F92">
      <w:pPr>
        <w:pStyle w:val="Sansinterligne"/>
        <w:numPr>
          <w:ilvl w:val="0"/>
          <w:numId w:val="4"/>
        </w:numPr>
        <w:shd w:val="clear" w:color="auto" w:fill="D9D9D9" w:themeFill="background1" w:themeFillShade="D9"/>
        <w:spacing w:line="360" w:lineRule="auto"/>
      </w:pPr>
      <w:r w:rsidRPr="002F6C0A">
        <w:rPr>
          <w:rStyle w:val="CodeCar"/>
        </w:rPr>
        <w:t>L=</w:t>
      </w:r>
      <w:proofErr w:type="gramStart"/>
      <w:r w:rsidRPr="002F6C0A">
        <w:rPr>
          <w:rStyle w:val="CodeCar"/>
        </w:rPr>
        <w:t>vide(</w:t>
      </w:r>
      <w:proofErr w:type="gramEnd"/>
      <w:r w:rsidRPr="002F6C0A">
        <w:rPr>
          <w:rStyle w:val="CodeCar"/>
        </w:rPr>
        <w:t>)</w:t>
      </w:r>
      <w:r>
        <w:tab/>
      </w:r>
      <w:r>
        <w:tab/>
      </w:r>
      <w:r>
        <w:tab/>
      </w:r>
      <w:r>
        <w:tab/>
        <w:t>création d'une liste vide</w:t>
      </w:r>
    </w:p>
    <w:p w:rsidR="002F6C0A" w:rsidRDefault="002F6C0A" w:rsidP="00A16F92">
      <w:pPr>
        <w:pStyle w:val="Sansinterligne"/>
        <w:numPr>
          <w:ilvl w:val="0"/>
          <w:numId w:val="4"/>
        </w:numPr>
        <w:shd w:val="clear" w:color="auto" w:fill="D9D9D9" w:themeFill="background1" w:themeFillShade="D9"/>
        <w:spacing w:line="360" w:lineRule="auto"/>
      </w:pPr>
      <w:r w:rsidRPr="002F6C0A">
        <w:rPr>
          <w:rStyle w:val="CodeCar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2BBFC4">
                <wp:simplePos x="0" y="0"/>
                <wp:positionH relativeFrom="column">
                  <wp:posOffset>2028825</wp:posOffset>
                </wp:positionH>
                <wp:positionV relativeFrom="paragraph">
                  <wp:posOffset>222250</wp:posOffset>
                </wp:positionV>
                <wp:extent cx="704850" cy="3238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98"/>
                              <w:gridCol w:w="336"/>
                            </w:tblGrid>
                            <w:tr w:rsidR="002F6C0A" w:rsidTr="002F6C0A"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2F6C0A" w:rsidRDefault="002F6C0A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L=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single" w:sz="4" w:space="0" w:color="auto"/>
                                  </w:tcBorders>
                                  <w:shd w:val="clear" w:color="auto" w:fill="FABF8F" w:themeFill="accent6" w:themeFillTint="99"/>
                                  <w:vAlign w:val="center"/>
                                </w:tcPr>
                                <w:p w:rsidR="002F6C0A" w:rsidRDefault="002F6C0A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</w:tr>
                          </w:tbl>
                          <w:p w:rsidR="002F6C0A" w:rsidRDefault="002F6C0A" w:rsidP="002F6C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BBFC4" id="Zone de texte 4" o:spid="_x0000_s1029" type="#_x0000_t202" style="position:absolute;left:0;text-align:left;margin-left:159.75pt;margin-top:17.5pt;width:55.5pt;height:25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" fillcolor="#d8d8d8 [2732]" stroked="f" strokeweight=".5pt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98"/>
                        <w:gridCol w:w="336"/>
                      </w:tblGrid>
                      <w:tr w:rsidR="002F6C0A" w:rsidTr="002F6C0A"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:rsidR="002F6C0A" w:rsidRDefault="002F6C0A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L=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single" w:sz="4" w:space="0" w:color="auto"/>
                            </w:tcBorders>
                            <w:shd w:val="clear" w:color="auto" w:fill="FABF8F" w:themeFill="accent6" w:themeFillTint="99"/>
                            <w:vAlign w:val="center"/>
                          </w:tcPr>
                          <w:p w:rsidR="002F6C0A" w:rsidRDefault="002F6C0A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</w:tr>
                    </w:tbl>
                    <w:p w:rsidR="002F6C0A" w:rsidRDefault="002F6C0A" w:rsidP="002F6C0A"/>
                  </w:txbxContent>
                </v:textbox>
              </v:shape>
            </w:pict>
          </mc:Fallback>
        </mc:AlternateContent>
      </w:r>
      <w:proofErr w:type="spellStart"/>
      <w:proofErr w:type="gramStart"/>
      <w:r w:rsidRPr="002F6C0A">
        <w:rPr>
          <w:rStyle w:val="CodeCar"/>
        </w:rPr>
        <w:t>estVide</w:t>
      </w:r>
      <w:proofErr w:type="spellEnd"/>
      <w:proofErr w:type="gramEnd"/>
      <w:r w:rsidRPr="002F6C0A">
        <w:rPr>
          <w:rStyle w:val="CodeCar"/>
        </w:rPr>
        <w:t>(L)</w:t>
      </w:r>
      <w:r>
        <w:tab/>
      </w:r>
      <w:r>
        <w:tab/>
      </w:r>
      <w:r>
        <w:tab/>
      </w:r>
      <w:r>
        <w:tab/>
        <w:t>renvoie vrai</w:t>
      </w:r>
    </w:p>
    <w:p w:rsidR="002F6C0A" w:rsidRDefault="002F6C0A" w:rsidP="00A16F92">
      <w:pPr>
        <w:pStyle w:val="Sansinterligne"/>
        <w:numPr>
          <w:ilvl w:val="0"/>
          <w:numId w:val="4"/>
        </w:numPr>
        <w:shd w:val="clear" w:color="auto" w:fill="D9D9D9" w:themeFill="background1" w:themeFillShade="D9"/>
        <w:spacing w:line="360" w:lineRule="auto"/>
      </w:pPr>
      <w:proofErr w:type="spellStart"/>
      <w:proofErr w:type="gramStart"/>
      <w:r w:rsidRPr="002F6C0A">
        <w:rPr>
          <w:rStyle w:val="CodeCar"/>
        </w:rPr>
        <w:t>ajoutEnTete</w:t>
      </w:r>
      <w:proofErr w:type="spellEnd"/>
      <w:proofErr w:type="gramEnd"/>
      <w:r w:rsidRPr="002F6C0A">
        <w:rPr>
          <w:rStyle w:val="CodeCar"/>
        </w:rPr>
        <w:t>(</w:t>
      </w:r>
      <w:r w:rsidR="004741AA">
        <w:rPr>
          <w:rStyle w:val="CodeCar"/>
        </w:rPr>
        <w:t>5</w:t>
      </w:r>
      <w:r w:rsidRPr="002F6C0A">
        <w:rPr>
          <w:rStyle w:val="CodeCar"/>
        </w:rPr>
        <w:t>,L)</w:t>
      </w:r>
      <w:r>
        <w:tab/>
      </w:r>
    </w:p>
    <w:p w:rsidR="002F6C0A" w:rsidRDefault="002F6C0A" w:rsidP="00A16F92">
      <w:pPr>
        <w:pStyle w:val="Sansinterligne"/>
        <w:numPr>
          <w:ilvl w:val="0"/>
          <w:numId w:val="4"/>
        </w:numPr>
        <w:shd w:val="clear" w:color="auto" w:fill="D9D9D9" w:themeFill="background1" w:themeFillShade="D9"/>
        <w:spacing w:line="360" w:lineRule="auto"/>
      </w:pPr>
      <w:r w:rsidRPr="002F6C0A">
        <w:rPr>
          <w:rStyle w:val="SansinterligneCar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43306A" wp14:editId="65A4FE30">
                <wp:simplePos x="0" y="0"/>
                <wp:positionH relativeFrom="column">
                  <wp:posOffset>2009775</wp:posOffset>
                </wp:positionH>
                <wp:positionV relativeFrom="paragraph">
                  <wp:posOffset>209550</wp:posOffset>
                </wp:positionV>
                <wp:extent cx="962025" cy="323850"/>
                <wp:effectExtent l="0" t="0" r="9525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17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98"/>
                              <w:gridCol w:w="336"/>
                              <w:gridCol w:w="336"/>
                            </w:tblGrid>
                            <w:tr w:rsidR="002F6C0A" w:rsidTr="002F6C0A"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2F6C0A" w:rsidRDefault="002F6C0A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L=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auto" w:fill="95B3D7" w:themeFill="accent1" w:themeFillTint="99"/>
                                </w:tcPr>
                                <w:p w:rsidR="002F6C0A" w:rsidRDefault="002F6C0A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single" w:sz="4" w:space="0" w:color="auto"/>
                                  </w:tcBorders>
                                  <w:shd w:val="clear" w:color="auto" w:fill="FABF8F" w:themeFill="accent6" w:themeFillTint="99"/>
                                  <w:vAlign w:val="center"/>
                                </w:tcPr>
                                <w:p w:rsidR="002F6C0A" w:rsidRDefault="002F6C0A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</w:tr>
                          </w:tbl>
                          <w:p w:rsidR="002F6C0A" w:rsidRDefault="002F6C0A" w:rsidP="002F6C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3306A" id="Zone de texte 5" o:spid="_x0000_s1030" type="#_x0000_t202" style="position:absolute;left:0;text-align:left;margin-left:158.25pt;margin-top:16.5pt;width:75.7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" fillcolor="#d8d8d8 [2732]" stroked="f" strokeweight=".5pt">
                <v:textbox>
                  <w:txbxContent>
                    <w:tbl>
                      <w:tblPr>
                        <w:tblStyle w:val="Grilledutableau"/>
                        <w:tblW w:w="1170" w:type="dxa"/>
                        <w:tblLook w:val="04A0" w:firstRow="1" w:lastRow="0" w:firstColumn="1" w:lastColumn="0" w:noHBand="0" w:noVBand="1"/>
                      </w:tblPr>
                      <w:tblGrid>
                        <w:gridCol w:w="498"/>
                        <w:gridCol w:w="336"/>
                        <w:gridCol w:w="336"/>
                      </w:tblGrid>
                      <w:tr w:rsidR="002F6C0A" w:rsidTr="002F6C0A"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:rsidR="002F6C0A" w:rsidRDefault="002F6C0A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L=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auto" w:fill="95B3D7" w:themeFill="accent1" w:themeFillTint="99"/>
                          </w:tcPr>
                          <w:p w:rsidR="002F6C0A" w:rsidRDefault="002F6C0A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single" w:sz="4" w:space="0" w:color="auto"/>
                            </w:tcBorders>
                            <w:shd w:val="clear" w:color="auto" w:fill="FABF8F" w:themeFill="accent6" w:themeFillTint="99"/>
                            <w:vAlign w:val="center"/>
                          </w:tcPr>
                          <w:p w:rsidR="002F6C0A" w:rsidRDefault="002F6C0A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7</w:t>
                            </w:r>
                          </w:p>
                        </w:tc>
                      </w:tr>
                    </w:tbl>
                    <w:p w:rsidR="002F6C0A" w:rsidRDefault="002F6C0A" w:rsidP="002F6C0A"/>
                  </w:txbxContent>
                </v:textbox>
              </v:shape>
            </w:pict>
          </mc:Fallback>
        </mc:AlternateContent>
      </w:r>
      <w:proofErr w:type="spellStart"/>
      <w:proofErr w:type="gramStart"/>
      <w:r w:rsidRPr="002F6C0A">
        <w:rPr>
          <w:rStyle w:val="CodeCar"/>
        </w:rPr>
        <w:t>estVide</w:t>
      </w:r>
      <w:proofErr w:type="spellEnd"/>
      <w:proofErr w:type="gramEnd"/>
      <w:r w:rsidRPr="002F6C0A">
        <w:rPr>
          <w:rStyle w:val="CodeCar"/>
        </w:rPr>
        <w:t>(L)</w:t>
      </w:r>
      <w:r>
        <w:tab/>
      </w:r>
      <w:r>
        <w:tab/>
      </w:r>
      <w:r>
        <w:tab/>
      </w:r>
      <w:r>
        <w:tab/>
        <w:t>renvoie faux</w:t>
      </w:r>
    </w:p>
    <w:p w:rsidR="002F6C0A" w:rsidRDefault="002F6C0A" w:rsidP="00A16F92">
      <w:pPr>
        <w:pStyle w:val="Sansinterligne"/>
        <w:numPr>
          <w:ilvl w:val="0"/>
          <w:numId w:val="4"/>
        </w:numPr>
        <w:shd w:val="clear" w:color="auto" w:fill="D9D9D9" w:themeFill="background1" w:themeFillShade="D9"/>
        <w:spacing w:line="360" w:lineRule="auto"/>
      </w:pPr>
      <w:proofErr w:type="spellStart"/>
      <w:proofErr w:type="gramStart"/>
      <w:r w:rsidRPr="002F6C0A">
        <w:rPr>
          <w:rStyle w:val="CodeCar"/>
        </w:rPr>
        <w:t>ajoutEnTete</w:t>
      </w:r>
      <w:proofErr w:type="spellEnd"/>
      <w:proofErr w:type="gramEnd"/>
      <w:r w:rsidRPr="002F6C0A">
        <w:rPr>
          <w:rStyle w:val="CodeCar"/>
        </w:rPr>
        <w:t>(7,L)</w:t>
      </w:r>
      <w:r>
        <w:t xml:space="preserve"> </w:t>
      </w:r>
    </w:p>
    <w:p w:rsidR="002F6C0A" w:rsidRDefault="007019F2" w:rsidP="00A16F92">
      <w:pPr>
        <w:pStyle w:val="Sansinterligne"/>
        <w:numPr>
          <w:ilvl w:val="0"/>
          <w:numId w:val="4"/>
        </w:numPr>
        <w:shd w:val="clear" w:color="auto" w:fill="D9D9D9" w:themeFill="background1" w:themeFillShade="D9"/>
        <w:spacing w:line="360" w:lineRule="auto"/>
      </w:pPr>
      <w:r w:rsidRPr="002F6C0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B0DEDB" wp14:editId="1362761E">
                <wp:simplePos x="0" y="0"/>
                <wp:positionH relativeFrom="column">
                  <wp:posOffset>2028825</wp:posOffset>
                </wp:positionH>
                <wp:positionV relativeFrom="paragraph">
                  <wp:posOffset>-45085</wp:posOffset>
                </wp:positionV>
                <wp:extent cx="1381125" cy="323850"/>
                <wp:effectExtent l="0" t="0" r="9525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50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98"/>
                              <w:gridCol w:w="336"/>
                              <w:gridCol w:w="336"/>
                              <w:gridCol w:w="336"/>
                            </w:tblGrid>
                            <w:tr w:rsidR="00A16F92" w:rsidTr="00A16F92"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A16F92" w:rsidRDefault="00A16F92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L=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auto" w:fill="95B3D7" w:themeFill="accent1" w:themeFillTint="99"/>
                                </w:tcPr>
                                <w:p w:rsidR="00A16F92" w:rsidRDefault="00A16F92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single" w:sz="4" w:space="0" w:color="auto"/>
                                  </w:tcBorders>
                                  <w:shd w:val="clear" w:color="auto" w:fill="95B3D7" w:themeFill="accent1" w:themeFillTint="99"/>
                                  <w:vAlign w:val="center"/>
                                </w:tcPr>
                                <w:p w:rsidR="00A16F92" w:rsidRDefault="00A16F92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single" w:sz="4" w:space="0" w:color="auto"/>
                                  </w:tcBorders>
                                  <w:shd w:val="clear" w:color="auto" w:fill="FABF8F" w:themeFill="accent6" w:themeFillTint="99"/>
                                </w:tcPr>
                                <w:p w:rsidR="00A16F92" w:rsidRDefault="00A16F92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A16F92" w:rsidRDefault="00A16F92" w:rsidP="00A16F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0DEDB" id="Zone de texte 6" o:spid="_x0000_s1031" type="#_x0000_t202" style="position:absolute;left:0;text-align:left;margin-left:159.75pt;margin-top:-3.55pt;width:108.75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" fillcolor="#d8d8d8 [2732]" stroked="f" strokeweight=".5pt">
                <v:textbox>
                  <w:txbxContent>
                    <w:tbl>
                      <w:tblPr>
                        <w:tblStyle w:val="Grilledutableau"/>
                        <w:tblW w:w="1506" w:type="dxa"/>
                        <w:tblLook w:val="04A0" w:firstRow="1" w:lastRow="0" w:firstColumn="1" w:lastColumn="0" w:noHBand="0" w:noVBand="1"/>
                      </w:tblPr>
                      <w:tblGrid>
                        <w:gridCol w:w="498"/>
                        <w:gridCol w:w="336"/>
                        <w:gridCol w:w="336"/>
                        <w:gridCol w:w="336"/>
                      </w:tblGrid>
                      <w:tr w:rsidR="00A16F92" w:rsidTr="00A16F92"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:rsidR="00A16F92" w:rsidRDefault="00A16F92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L=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auto" w:fill="95B3D7" w:themeFill="accent1" w:themeFillTint="99"/>
                          </w:tcPr>
                          <w:p w:rsidR="00A16F92" w:rsidRDefault="00A16F92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single" w:sz="4" w:space="0" w:color="auto"/>
                            </w:tcBorders>
                            <w:shd w:val="clear" w:color="auto" w:fill="95B3D7" w:themeFill="accent1" w:themeFillTint="99"/>
                            <w:vAlign w:val="center"/>
                          </w:tcPr>
                          <w:p w:rsidR="00A16F92" w:rsidRDefault="00A16F92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single" w:sz="4" w:space="0" w:color="auto"/>
                            </w:tcBorders>
                            <w:shd w:val="clear" w:color="auto" w:fill="FABF8F" w:themeFill="accent6" w:themeFillTint="99"/>
                          </w:tcPr>
                          <w:p w:rsidR="00A16F92" w:rsidRDefault="00A16F92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</w:tr>
                    </w:tbl>
                    <w:p w:rsidR="00A16F92" w:rsidRDefault="00A16F92" w:rsidP="00A16F92"/>
                  </w:txbxContent>
                </v:textbox>
              </v:shape>
            </w:pict>
          </mc:Fallback>
        </mc:AlternateContent>
      </w:r>
      <w:r w:rsidR="00A16F92" w:rsidRPr="002F6C0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B0DEDB" wp14:editId="1362761E">
                <wp:simplePos x="0" y="0"/>
                <wp:positionH relativeFrom="column">
                  <wp:posOffset>2533650</wp:posOffset>
                </wp:positionH>
                <wp:positionV relativeFrom="paragraph">
                  <wp:posOffset>212725</wp:posOffset>
                </wp:positionV>
                <wp:extent cx="962025" cy="323850"/>
                <wp:effectExtent l="0" t="0" r="9525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17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98"/>
                              <w:gridCol w:w="336"/>
                              <w:gridCol w:w="336"/>
                            </w:tblGrid>
                            <w:tr w:rsidR="00A16F92" w:rsidTr="002F6C0A"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A16F92" w:rsidRDefault="00A16F92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L=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auto" w:fill="95B3D7" w:themeFill="accent1" w:themeFillTint="99"/>
                                </w:tcPr>
                                <w:p w:rsidR="00A16F92" w:rsidRDefault="00A16F92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single" w:sz="4" w:space="0" w:color="auto"/>
                                  </w:tcBorders>
                                  <w:shd w:val="clear" w:color="auto" w:fill="FABF8F" w:themeFill="accent6" w:themeFillTint="99"/>
                                  <w:vAlign w:val="center"/>
                                </w:tcPr>
                                <w:p w:rsidR="00A16F92" w:rsidRDefault="00A16F92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</w:tr>
                          </w:tbl>
                          <w:p w:rsidR="00A16F92" w:rsidRDefault="00A16F92" w:rsidP="00A16F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0DEDB" id="Zone de texte 7" o:spid="_x0000_s1032" type="#_x0000_t202" style="position:absolute;left:0;text-align:left;margin-left:199.5pt;margin-top:16.75pt;width:75.7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" fillcolor="#d8d8d8 [2732]" stroked="f" strokeweight=".5pt">
                <v:textbox>
                  <w:txbxContent>
                    <w:tbl>
                      <w:tblPr>
                        <w:tblStyle w:val="Grilledutableau"/>
                        <w:tblW w:w="1170" w:type="dxa"/>
                        <w:tblLook w:val="04A0" w:firstRow="1" w:lastRow="0" w:firstColumn="1" w:lastColumn="0" w:noHBand="0" w:noVBand="1"/>
                      </w:tblPr>
                      <w:tblGrid>
                        <w:gridCol w:w="498"/>
                        <w:gridCol w:w="336"/>
                        <w:gridCol w:w="336"/>
                      </w:tblGrid>
                      <w:tr w:rsidR="00A16F92" w:rsidTr="002F6C0A"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:rsidR="00A16F92" w:rsidRDefault="00A16F92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L=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auto" w:fill="95B3D7" w:themeFill="accent1" w:themeFillTint="99"/>
                          </w:tcPr>
                          <w:p w:rsidR="00A16F92" w:rsidRDefault="00A16F92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single" w:sz="4" w:space="0" w:color="auto"/>
                            </w:tcBorders>
                            <w:shd w:val="clear" w:color="auto" w:fill="FABF8F" w:themeFill="accent6" w:themeFillTint="99"/>
                            <w:vAlign w:val="center"/>
                          </w:tcPr>
                          <w:p w:rsidR="00A16F92" w:rsidRDefault="00A16F92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7</w:t>
                            </w:r>
                          </w:p>
                        </w:tc>
                      </w:tr>
                    </w:tbl>
                    <w:p w:rsidR="00A16F92" w:rsidRDefault="00A16F92" w:rsidP="00A16F92"/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A16F92" w:rsidRPr="00A16F92">
        <w:rPr>
          <w:rStyle w:val="CodeCar"/>
        </w:rPr>
        <w:t>ajoutEnTete</w:t>
      </w:r>
      <w:proofErr w:type="spellEnd"/>
      <w:proofErr w:type="gramEnd"/>
      <w:r w:rsidR="00A16F92" w:rsidRPr="00A16F92">
        <w:rPr>
          <w:rStyle w:val="CodeCar"/>
        </w:rPr>
        <w:t>(3,L)</w:t>
      </w:r>
      <w:r w:rsidR="00A16F92">
        <w:t xml:space="preserve"> </w:t>
      </w:r>
    </w:p>
    <w:p w:rsidR="00A16F92" w:rsidRDefault="00A16F92" w:rsidP="00A16F92">
      <w:pPr>
        <w:pStyle w:val="Sansinterligne"/>
        <w:numPr>
          <w:ilvl w:val="0"/>
          <w:numId w:val="4"/>
        </w:numPr>
        <w:shd w:val="clear" w:color="auto" w:fill="D9D9D9" w:themeFill="background1" w:themeFillShade="D9"/>
        <w:spacing w:line="360" w:lineRule="auto"/>
      </w:pPr>
      <w:r w:rsidRPr="002F6C0A">
        <w:rPr>
          <w:rStyle w:val="Accentuatio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4EFD33" wp14:editId="7D548C01">
                <wp:simplePos x="0" y="0"/>
                <wp:positionH relativeFrom="column">
                  <wp:posOffset>3600450</wp:posOffset>
                </wp:positionH>
                <wp:positionV relativeFrom="paragraph">
                  <wp:posOffset>172085</wp:posOffset>
                </wp:positionV>
                <wp:extent cx="1381125" cy="323850"/>
                <wp:effectExtent l="0" t="0" r="9525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50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18"/>
                              <w:gridCol w:w="336"/>
                              <w:gridCol w:w="336"/>
                              <w:gridCol w:w="336"/>
                            </w:tblGrid>
                            <w:tr w:rsidR="00A16F92" w:rsidTr="00A16F92"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A16F92" w:rsidRDefault="00A16F92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L1=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auto" w:fill="95B3D7" w:themeFill="accent1" w:themeFillTint="99"/>
                                </w:tcPr>
                                <w:p w:rsidR="00A16F92" w:rsidRDefault="00A16F92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single" w:sz="4" w:space="0" w:color="auto"/>
                                  </w:tcBorders>
                                  <w:shd w:val="clear" w:color="auto" w:fill="95B3D7" w:themeFill="accent1" w:themeFillTint="99"/>
                                  <w:vAlign w:val="center"/>
                                </w:tcPr>
                                <w:p w:rsidR="00A16F92" w:rsidRDefault="00A16F92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single" w:sz="4" w:space="0" w:color="auto"/>
                                  </w:tcBorders>
                                  <w:shd w:val="clear" w:color="auto" w:fill="FABF8F" w:themeFill="accent6" w:themeFillTint="99"/>
                                </w:tcPr>
                                <w:p w:rsidR="00A16F92" w:rsidRDefault="00A16F92" w:rsidP="004A435E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</w:tr>
                          </w:tbl>
                          <w:p w:rsidR="00A16F92" w:rsidRDefault="00A16F92" w:rsidP="00A16F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EFD33" id="Zone de texte 8" o:spid="_x0000_s1033" type="#_x0000_t202" style="position:absolute;left:0;text-align:left;margin-left:283.5pt;margin-top:13.55pt;width:108.75pt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" fillcolor="#d8d8d8 [2732]" stroked="f" strokeweight=".5pt">
                <v:textbox>
                  <w:txbxContent>
                    <w:tbl>
                      <w:tblPr>
                        <w:tblStyle w:val="Grilledutableau"/>
                        <w:tblW w:w="1506" w:type="dxa"/>
                        <w:tblLook w:val="04A0" w:firstRow="1" w:lastRow="0" w:firstColumn="1" w:lastColumn="0" w:noHBand="0" w:noVBand="1"/>
                      </w:tblPr>
                      <w:tblGrid>
                        <w:gridCol w:w="618"/>
                        <w:gridCol w:w="336"/>
                        <w:gridCol w:w="336"/>
                        <w:gridCol w:w="336"/>
                      </w:tblGrid>
                      <w:tr w:rsidR="00A16F92" w:rsidTr="00A16F92"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:rsidR="00A16F92" w:rsidRDefault="00A16F92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L1=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auto" w:fill="95B3D7" w:themeFill="accent1" w:themeFillTint="99"/>
                          </w:tcPr>
                          <w:p w:rsidR="00A16F92" w:rsidRDefault="00A16F92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single" w:sz="4" w:space="0" w:color="auto"/>
                            </w:tcBorders>
                            <w:shd w:val="clear" w:color="auto" w:fill="95B3D7" w:themeFill="accent1" w:themeFillTint="99"/>
                            <w:vAlign w:val="center"/>
                          </w:tcPr>
                          <w:p w:rsidR="00A16F92" w:rsidRDefault="00A16F92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single" w:sz="4" w:space="0" w:color="auto"/>
                            </w:tcBorders>
                            <w:shd w:val="clear" w:color="auto" w:fill="FABF8F" w:themeFill="accent6" w:themeFillTint="99"/>
                          </w:tcPr>
                          <w:p w:rsidR="00A16F92" w:rsidRDefault="00A16F92" w:rsidP="004A435E">
                            <w:pPr>
                              <w:pStyle w:val="Sansinterligne"/>
                              <w:jc w:val="center"/>
                            </w:pPr>
                            <w:r>
                              <w:t>6</w:t>
                            </w:r>
                          </w:p>
                        </w:tc>
                      </w:tr>
                    </w:tbl>
                    <w:p w:rsidR="00A16F92" w:rsidRDefault="00A16F92" w:rsidP="00A16F92"/>
                  </w:txbxContent>
                </v:textbox>
              </v:shape>
            </w:pict>
          </mc:Fallback>
        </mc:AlternateContent>
      </w:r>
      <w:proofErr w:type="gramStart"/>
      <w:r w:rsidRPr="00A16F92">
        <w:rPr>
          <w:rStyle w:val="CodeCar"/>
        </w:rPr>
        <w:t>t</w:t>
      </w:r>
      <w:proofErr w:type="gramEnd"/>
      <w:r w:rsidRPr="00A16F92">
        <w:rPr>
          <w:rStyle w:val="CodeCar"/>
        </w:rPr>
        <w:t>=</w:t>
      </w:r>
      <w:proofErr w:type="spellStart"/>
      <w:r w:rsidRPr="00A16F92">
        <w:rPr>
          <w:rStyle w:val="CodeCar"/>
        </w:rPr>
        <w:t>supprEnTete</w:t>
      </w:r>
      <w:proofErr w:type="spellEnd"/>
      <w:r w:rsidRPr="00A16F92">
        <w:rPr>
          <w:rStyle w:val="CodeCar"/>
        </w:rPr>
        <w:t>(L)</w:t>
      </w:r>
      <w:r>
        <w:tab/>
      </w:r>
      <w:r>
        <w:tab/>
      </w:r>
      <w:r w:rsidRPr="00A16F92">
        <w:rPr>
          <w:rStyle w:val="CodeCar"/>
        </w:rPr>
        <w:t>t=3</w:t>
      </w:r>
    </w:p>
    <w:p w:rsidR="00A16F92" w:rsidRDefault="00A16F92" w:rsidP="00A16F92">
      <w:pPr>
        <w:pStyle w:val="Sansinterligne"/>
        <w:numPr>
          <w:ilvl w:val="0"/>
          <w:numId w:val="4"/>
        </w:numPr>
        <w:shd w:val="clear" w:color="auto" w:fill="D9D9D9" w:themeFill="background1" w:themeFillShade="D9"/>
      </w:pPr>
      <w:r w:rsidRPr="00A16F92">
        <w:rPr>
          <w:rStyle w:val="CodeCar"/>
        </w:rPr>
        <w:t>L1=</w:t>
      </w:r>
      <w:proofErr w:type="gramStart"/>
      <w:r w:rsidRPr="00A16F92">
        <w:rPr>
          <w:rStyle w:val="CodeCar"/>
        </w:rPr>
        <w:t>cons(</w:t>
      </w:r>
      <w:proofErr w:type="gramEnd"/>
      <w:r w:rsidRPr="00A16F92">
        <w:rPr>
          <w:rStyle w:val="CodeCar"/>
        </w:rPr>
        <w:t>6, cons(1, cons(9, vide())))</w:t>
      </w:r>
      <w:r>
        <w:t xml:space="preserve"> </w:t>
      </w:r>
    </w:p>
    <w:p w:rsidR="00A16F92" w:rsidRDefault="00A16F92" w:rsidP="00A16F92">
      <w:pPr>
        <w:pStyle w:val="Sansinterligne"/>
      </w:pPr>
    </w:p>
    <w:p w:rsidR="00A16F92" w:rsidRDefault="00A16F92" w:rsidP="004230E0">
      <w:pPr>
        <w:pStyle w:val="Titre3"/>
        <w:shd w:val="clear" w:color="auto" w:fill="D9D9D9" w:themeFill="background1" w:themeFillShade="D9"/>
      </w:pPr>
      <w:r>
        <w:t>Exercice 1 (à rendre)</w:t>
      </w:r>
    </w:p>
    <w:p w:rsidR="00A16F92" w:rsidRDefault="004230E0" w:rsidP="004230E0">
      <w:pPr>
        <w:pStyle w:val="Sansinterligne"/>
        <w:shd w:val="clear" w:color="auto" w:fill="D9D9D9" w:themeFill="background1" w:themeFillShade="D9"/>
        <w:spacing w:line="276" w:lineRule="auto"/>
      </w:pPr>
      <w:r>
        <w:t>Voici une série d'instructions s'enchainant, expliquer ce qui se passe à chacune des étapes.</w:t>
      </w:r>
    </w:p>
    <w:p w:rsidR="004230E0" w:rsidRPr="004230E0" w:rsidRDefault="004230E0" w:rsidP="004230E0">
      <w:pPr>
        <w:pStyle w:val="Sansinterligne"/>
        <w:numPr>
          <w:ilvl w:val="0"/>
          <w:numId w:val="5"/>
        </w:numPr>
        <w:shd w:val="clear" w:color="auto" w:fill="D9D9D9" w:themeFill="background1" w:themeFillShade="D9"/>
        <w:spacing w:line="276" w:lineRule="auto"/>
        <w:rPr>
          <w:rFonts w:ascii="Consolas" w:hAnsi="Consolas"/>
        </w:rPr>
      </w:pPr>
      <w:r w:rsidRPr="004230E0">
        <w:rPr>
          <w:rFonts w:ascii="Consolas" w:hAnsi="Consolas"/>
        </w:rPr>
        <w:t>L=</w:t>
      </w:r>
      <w:proofErr w:type="gramStart"/>
      <w:r w:rsidRPr="004230E0">
        <w:rPr>
          <w:rFonts w:ascii="Consolas" w:hAnsi="Consolas"/>
        </w:rPr>
        <w:t>vide(</w:t>
      </w:r>
      <w:proofErr w:type="gramEnd"/>
      <w:r w:rsidRPr="004230E0">
        <w:rPr>
          <w:rFonts w:ascii="Consolas" w:hAnsi="Consolas"/>
        </w:rPr>
        <w:t>)</w:t>
      </w:r>
    </w:p>
    <w:p w:rsidR="004230E0" w:rsidRPr="004230E0" w:rsidRDefault="004230E0" w:rsidP="004230E0">
      <w:pPr>
        <w:pStyle w:val="Sansinterligne"/>
        <w:numPr>
          <w:ilvl w:val="0"/>
          <w:numId w:val="5"/>
        </w:numPr>
        <w:shd w:val="clear" w:color="auto" w:fill="D9D9D9" w:themeFill="background1" w:themeFillShade="D9"/>
        <w:spacing w:line="276" w:lineRule="auto"/>
        <w:rPr>
          <w:rFonts w:ascii="Consolas" w:hAnsi="Consolas"/>
        </w:rPr>
      </w:pPr>
      <w:proofErr w:type="spellStart"/>
      <w:proofErr w:type="gramStart"/>
      <w:r w:rsidRPr="004230E0">
        <w:rPr>
          <w:rFonts w:ascii="Consolas" w:hAnsi="Consolas"/>
        </w:rPr>
        <w:t>ajoutEnTete</w:t>
      </w:r>
      <w:proofErr w:type="spellEnd"/>
      <w:proofErr w:type="gramEnd"/>
      <w:r w:rsidRPr="004230E0">
        <w:rPr>
          <w:rFonts w:ascii="Consolas" w:hAnsi="Consolas"/>
        </w:rPr>
        <w:t>(15,L)</w:t>
      </w:r>
    </w:p>
    <w:p w:rsidR="004230E0" w:rsidRPr="004230E0" w:rsidRDefault="004230E0" w:rsidP="004230E0">
      <w:pPr>
        <w:pStyle w:val="Sansinterligne"/>
        <w:numPr>
          <w:ilvl w:val="0"/>
          <w:numId w:val="5"/>
        </w:numPr>
        <w:shd w:val="clear" w:color="auto" w:fill="D9D9D9" w:themeFill="background1" w:themeFillShade="D9"/>
        <w:spacing w:line="276" w:lineRule="auto"/>
        <w:rPr>
          <w:rFonts w:ascii="Consolas" w:hAnsi="Consolas"/>
        </w:rPr>
      </w:pPr>
      <w:proofErr w:type="spellStart"/>
      <w:proofErr w:type="gramStart"/>
      <w:r w:rsidRPr="004230E0">
        <w:rPr>
          <w:rFonts w:ascii="Consolas" w:hAnsi="Consolas"/>
        </w:rPr>
        <w:t>ajoutEnTete</w:t>
      </w:r>
      <w:proofErr w:type="spellEnd"/>
      <w:proofErr w:type="gramEnd"/>
      <w:r w:rsidRPr="004230E0">
        <w:rPr>
          <w:rFonts w:ascii="Consolas" w:hAnsi="Consolas"/>
        </w:rPr>
        <w:t>(7,L)</w:t>
      </w:r>
    </w:p>
    <w:p w:rsidR="004230E0" w:rsidRPr="004230E0" w:rsidRDefault="004230E0" w:rsidP="004230E0">
      <w:pPr>
        <w:pStyle w:val="Sansinterligne"/>
        <w:numPr>
          <w:ilvl w:val="0"/>
          <w:numId w:val="5"/>
        </w:numPr>
        <w:shd w:val="clear" w:color="auto" w:fill="D9D9D9" w:themeFill="background1" w:themeFillShade="D9"/>
        <w:spacing w:line="276" w:lineRule="auto"/>
        <w:rPr>
          <w:rFonts w:ascii="Consolas" w:hAnsi="Consolas"/>
        </w:rPr>
      </w:pPr>
      <w:proofErr w:type="spellStart"/>
      <w:proofErr w:type="gramStart"/>
      <w:r w:rsidRPr="004230E0">
        <w:rPr>
          <w:rFonts w:ascii="Consolas" w:hAnsi="Consolas"/>
        </w:rPr>
        <w:t>ajoutEnTete</w:t>
      </w:r>
      <w:proofErr w:type="spellEnd"/>
      <w:proofErr w:type="gramEnd"/>
      <w:r w:rsidRPr="004230E0">
        <w:rPr>
          <w:rFonts w:ascii="Consolas" w:hAnsi="Consolas"/>
        </w:rPr>
        <w:t>(5,L)</w:t>
      </w:r>
    </w:p>
    <w:p w:rsidR="004230E0" w:rsidRPr="004230E0" w:rsidRDefault="004230E0" w:rsidP="004230E0">
      <w:pPr>
        <w:pStyle w:val="Sansinterligne"/>
        <w:numPr>
          <w:ilvl w:val="0"/>
          <w:numId w:val="5"/>
        </w:numPr>
        <w:shd w:val="clear" w:color="auto" w:fill="D9D9D9" w:themeFill="background1" w:themeFillShade="D9"/>
        <w:spacing w:line="276" w:lineRule="auto"/>
        <w:rPr>
          <w:rFonts w:ascii="Consolas" w:hAnsi="Consolas"/>
        </w:rPr>
      </w:pPr>
      <w:r w:rsidRPr="004230E0">
        <w:rPr>
          <w:rFonts w:ascii="Consolas" w:hAnsi="Consolas"/>
        </w:rPr>
        <w:t>L1=</w:t>
      </w:r>
      <w:proofErr w:type="gramStart"/>
      <w:r w:rsidRPr="004230E0">
        <w:rPr>
          <w:rFonts w:ascii="Consolas" w:hAnsi="Consolas"/>
        </w:rPr>
        <w:t>vide(</w:t>
      </w:r>
      <w:proofErr w:type="gramEnd"/>
      <w:r w:rsidRPr="004230E0">
        <w:rPr>
          <w:rFonts w:ascii="Consolas" w:hAnsi="Consolas"/>
        </w:rPr>
        <w:t>)</w:t>
      </w:r>
    </w:p>
    <w:p w:rsidR="004230E0" w:rsidRPr="004230E0" w:rsidRDefault="004230E0" w:rsidP="004230E0">
      <w:pPr>
        <w:pStyle w:val="Sansinterligne"/>
        <w:numPr>
          <w:ilvl w:val="0"/>
          <w:numId w:val="5"/>
        </w:numPr>
        <w:shd w:val="clear" w:color="auto" w:fill="D9D9D9" w:themeFill="background1" w:themeFillShade="D9"/>
        <w:spacing w:line="276" w:lineRule="auto"/>
        <w:rPr>
          <w:rFonts w:ascii="Consolas" w:hAnsi="Consolas"/>
        </w:rPr>
      </w:pPr>
      <w:r w:rsidRPr="004230E0">
        <w:rPr>
          <w:rFonts w:ascii="Consolas" w:hAnsi="Consolas"/>
        </w:rPr>
        <w:t>L2=</w:t>
      </w:r>
      <w:proofErr w:type="gramStart"/>
      <w:r w:rsidRPr="004230E0">
        <w:rPr>
          <w:rFonts w:ascii="Consolas" w:hAnsi="Consolas"/>
        </w:rPr>
        <w:t>cons(</w:t>
      </w:r>
      <w:proofErr w:type="gramEnd"/>
      <w:r w:rsidRPr="004230E0">
        <w:rPr>
          <w:rFonts w:ascii="Consolas" w:hAnsi="Consolas"/>
        </w:rPr>
        <w:t>8, cons(2, cons(14, cons(0, L1))))</w:t>
      </w:r>
    </w:p>
    <w:p w:rsidR="004230E0" w:rsidRDefault="004230E0" w:rsidP="004230E0">
      <w:pPr>
        <w:pStyle w:val="Sansinterligne"/>
        <w:numPr>
          <w:ilvl w:val="0"/>
          <w:numId w:val="5"/>
        </w:numPr>
        <w:shd w:val="clear" w:color="auto" w:fill="D9D9D9" w:themeFill="background1" w:themeFillShade="D9"/>
        <w:spacing w:line="276" w:lineRule="auto"/>
        <w:rPr>
          <w:rFonts w:ascii="Consolas" w:hAnsi="Consolas"/>
        </w:rPr>
      </w:pPr>
      <w:r w:rsidRPr="004230E0">
        <w:rPr>
          <w:rFonts w:ascii="Consolas" w:hAnsi="Consolas"/>
        </w:rPr>
        <w:t>L3=</w:t>
      </w:r>
      <w:proofErr w:type="gramStart"/>
      <w:r w:rsidRPr="004230E0">
        <w:rPr>
          <w:rFonts w:ascii="Consolas" w:hAnsi="Consolas"/>
        </w:rPr>
        <w:t>cons(</w:t>
      </w:r>
      <w:proofErr w:type="gramEnd"/>
      <w:r w:rsidRPr="004230E0">
        <w:rPr>
          <w:rFonts w:ascii="Consolas" w:hAnsi="Consolas"/>
        </w:rPr>
        <w:t>6, L)</w:t>
      </w:r>
    </w:p>
    <w:p w:rsidR="004230E0" w:rsidRPr="004230E0" w:rsidRDefault="004230E0" w:rsidP="004230E0">
      <w:pPr>
        <w:pStyle w:val="Sansinterligne"/>
        <w:numPr>
          <w:ilvl w:val="0"/>
          <w:numId w:val="5"/>
        </w:numPr>
        <w:shd w:val="clear" w:color="auto" w:fill="D9D9D9" w:themeFill="background1" w:themeFillShade="D9"/>
        <w:rPr>
          <w:rFonts w:ascii="Consolas" w:hAnsi="Consolas"/>
        </w:rPr>
      </w:pPr>
      <w:proofErr w:type="gramStart"/>
      <w:r>
        <w:rPr>
          <w:rFonts w:ascii="Consolas" w:hAnsi="Consolas"/>
        </w:rPr>
        <w:t>a</w:t>
      </w:r>
      <w:proofErr w:type="gramEnd"/>
      <w:r>
        <w:rPr>
          <w:rFonts w:ascii="Consolas" w:hAnsi="Consolas"/>
        </w:rPr>
        <w:t>=</w:t>
      </w:r>
      <w:proofErr w:type="spellStart"/>
      <w:r>
        <w:rPr>
          <w:rFonts w:ascii="Consolas" w:hAnsi="Consolas"/>
        </w:rPr>
        <w:t>supprEnTete</w:t>
      </w:r>
      <w:proofErr w:type="spellEnd"/>
      <w:r>
        <w:rPr>
          <w:rFonts w:ascii="Consolas" w:hAnsi="Consolas"/>
        </w:rPr>
        <w:t>(L2)</w:t>
      </w:r>
    </w:p>
    <w:p w:rsidR="004230E0" w:rsidRPr="00A16F92" w:rsidRDefault="004230E0" w:rsidP="004230E0">
      <w:pPr>
        <w:pStyle w:val="Sansinterligne"/>
      </w:pPr>
    </w:p>
    <w:p w:rsidR="00200CE1" w:rsidRDefault="00DB0948" w:rsidP="00DB0948">
      <w:pPr>
        <w:pStyle w:val="Titre2"/>
      </w:pPr>
      <w:r>
        <w:t>Cas particuliers</w:t>
      </w:r>
    </w:p>
    <w:p w:rsidR="00DB0948" w:rsidRDefault="00DB0948" w:rsidP="00DB0948">
      <w:pPr>
        <w:pStyle w:val="Sansinterligne"/>
      </w:pPr>
      <w:r>
        <w:t>Nous allons à présent nous intéresser à deux structures abstraites particulières de données que sont les piles et les files. Il s'agit de listes possédant des restrictions concernant l'ajout et la suppression d'éléments.</w:t>
      </w:r>
    </w:p>
    <w:p w:rsidR="00DB0948" w:rsidRDefault="00DB0948" w:rsidP="00DB0948">
      <w:pPr>
        <w:pStyle w:val="Sansinterligne"/>
      </w:pPr>
    </w:p>
    <w:p w:rsidR="00DB0948" w:rsidRDefault="00DB0948" w:rsidP="00DB0948">
      <w:pPr>
        <w:pStyle w:val="Titre1"/>
      </w:pPr>
      <w:r>
        <w:t>Les piles</w:t>
      </w:r>
    </w:p>
    <w:p w:rsidR="00DB0948" w:rsidRPr="00B61322" w:rsidRDefault="00580894" w:rsidP="00DB0948">
      <w:pPr>
        <w:pStyle w:val="Sansinterligne"/>
        <w:rPr>
          <w:color w:val="FF0000"/>
        </w:rPr>
      </w:pPr>
      <w:r w:rsidRPr="00B61322">
        <w:rPr>
          <w:color w:val="FF0000"/>
        </w:rPr>
        <w:t xml:space="preserve">Les </w:t>
      </w:r>
      <w:r w:rsidRPr="00B61322">
        <w:rPr>
          <w:b/>
          <w:bCs/>
          <w:color w:val="FF0000"/>
        </w:rPr>
        <w:t>piles</w:t>
      </w:r>
      <w:r w:rsidRPr="00B61322">
        <w:rPr>
          <w:color w:val="FF0000"/>
        </w:rPr>
        <w:t xml:space="preserve"> sont fondées sur le principe : "</w:t>
      </w:r>
      <w:r w:rsidRPr="00B61322">
        <w:rPr>
          <w:b/>
          <w:bCs/>
          <w:color w:val="FF0000"/>
        </w:rPr>
        <w:t>dernier arrivé, premier parti</w:t>
      </w:r>
      <w:r w:rsidRPr="00B61322">
        <w:rPr>
          <w:color w:val="FF0000"/>
        </w:rPr>
        <w:t xml:space="preserve">". On dit qu'il s'agit d'une structure </w:t>
      </w:r>
      <w:r w:rsidRPr="00B61322">
        <w:rPr>
          <w:b/>
          <w:bCs/>
          <w:color w:val="FF0000"/>
        </w:rPr>
        <w:t>LIFO</w:t>
      </w:r>
      <w:r w:rsidRPr="00B61322">
        <w:rPr>
          <w:color w:val="FF0000"/>
        </w:rPr>
        <w:t xml:space="preserve"> (</w:t>
      </w:r>
      <w:r w:rsidRPr="00B61322">
        <w:rPr>
          <w:i/>
          <w:iCs/>
          <w:color w:val="FF0000"/>
        </w:rPr>
        <w:t>Last In First Out</w:t>
      </w:r>
      <w:r w:rsidRPr="00B61322">
        <w:rPr>
          <w:color w:val="FF0000"/>
        </w:rPr>
        <w:t>). C'est le principe de la pile d'assiettes</w:t>
      </w:r>
      <w:r w:rsidR="0061770B" w:rsidRPr="00B61322">
        <w:rPr>
          <w:color w:val="FF0000"/>
        </w:rPr>
        <w:t>, il n'est possible de manipuler que le dernier élément introduit dans la pile.</w:t>
      </w:r>
    </w:p>
    <w:p w:rsidR="0061770B" w:rsidRPr="00B61322" w:rsidRDefault="0061770B" w:rsidP="00DB0948">
      <w:pPr>
        <w:pStyle w:val="Sansinterligne"/>
        <w:rPr>
          <w:color w:val="FF0000"/>
        </w:rPr>
      </w:pPr>
      <w:r w:rsidRPr="00B61322">
        <w:rPr>
          <w:color w:val="FF0000"/>
        </w:rPr>
        <w:t xml:space="preserve">Un exemple d'application du principe </w:t>
      </w:r>
      <w:r w:rsidRPr="00B61322">
        <w:rPr>
          <w:b/>
          <w:bCs/>
          <w:color w:val="FF0000"/>
        </w:rPr>
        <w:t>LIFO</w:t>
      </w:r>
      <w:r w:rsidRPr="00B61322">
        <w:rPr>
          <w:color w:val="FF0000"/>
        </w:rPr>
        <w:t xml:space="preserve"> que nous avons déjà rencontré est la pile des appels successifs d'une fonction récursive.</w:t>
      </w:r>
    </w:p>
    <w:p w:rsidR="0061770B" w:rsidRPr="00B61322" w:rsidRDefault="003E70AD" w:rsidP="007019F2">
      <w:pPr>
        <w:pStyle w:val="Sansinterligne"/>
        <w:spacing w:before="120" w:after="120"/>
        <w:jc w:val="center"/>
        <w:rPr>
          <w:color w:val="FF0000"/>
        </w:rPr>
      </w:pPr>
      <w:r w:rsidRPr="00B61322">
        <w:rPr>
          <w:noProof/>
          <w:color w:val="FF0000"/>
        </w:rPr>
        <w:drawing>
          <wp:inline distT="0" distB="0" distL="0" distR="0" wp14:anchorId="089F1285" wp14:editId="59962858">
            <wp:extent cx="2030891" cy="1418400"/>
            <wp:effectExtent l="19050" t="19050" r="26670" b="10795"/>
            <wp:docPr id="11" name="Image 11" descr="Structures de données : les listes, les piles et les 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ructures de données : les listes, les piles et les fil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891" cy="14184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61322">
        <w:rPr>
          <w:color w:val="FF0000"/>
        </w:rPr>
        <w:tab/>
      </w:r>
      <w:r w:rsidRPr="00B61322">
        <w:rPr>
          <w:color w:val="FF0000"/>
        </w:rPr>
        <w:tab/>
      </w:r>
      <w:r w:rsidRPr="00B61322">
        <w:rPr>
          <w:color w:val="FF0000"/>
        </w:rPr>
        <w:tab/>
      </w:r>
      <w:r w:rsidRPr="00B61322">
        <w:rPr>
          <w:noProof/>
          <w:color w:val="FF0000"/>
        </w:rPr>
        <w:drawing>
          <wp:inline distT="0" distB="0" distL="0" distR="0">
            <wp:extent cx="2095500" cy="1419225"/>
            <wp:effectExtent l="19050" t="19050" r="19050" b="28575"/>
            <wp:docPr id="10" name="Image 10" descr="Pile (informatique) - Wikiw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le (informatique) - Wikiwa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192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E70AD" w:rsidRPr="00B61322" w:rsidRDefault="003E70AD" w:rsidP="00DB0948">
      <w:pPr>
        <w:pStyle w:val="Sansinterligne"/>
        <w:rPr>
          <w:color w:val="FF0000"/>
        </w:rPr>
      </w:pPr>
      <w:r w:rsidRPr="00B61322">
        <w:rPr>
          <w:color w:val="FF0000"/>
        </w:rPr>
        <w:t>L'insertion d'un élément dans la pile est appelée "</w:t>
      </w:r>
      <w:r w:rsidRPr="00B61322">
        <w:rPr>
          <w:b/>
          <w:bCs/>
          <w:color w:val="FF0000"/>
        </w:rPr>
        <w:t>Empiler</w:t>
      </w:r>
      <w:r w:rsidRPr="00B61322">
        <w:rPr>
          <w:color w:val="FF0000"/>
        </w:rPr>
        <w:t>" (</w:t>
      </w:r>
      <w:r w:rsidRPr="00B61322">
        <w:rPr>
          <w:i/>
          <w:iCs/>
          <w:color w:val="FF0000"/>
        </w:rPr>
        <w:t>Push</w:t>
      </w:r>
      <w:r w:rsidRPr="00B61322">
        <w:rPr>
          <w:color w:val="FF0000"/>
        </w:rPr>
        <w:t>).</w:t>
      </w:r>
    </w:p>
    <w:p w:rsidR="00580894" w:rsidRPr="00B61322" w:rsidRDefault="003E70AD" w:rsidP="00DB0948">
      <w:pPr>
        <w:pStyle w:val="Sansinterligne"/>
        <w:rPr>
          <w:color w:val="FF0000"/>
        </w:rPr>
      </w:pPr>
      <w:r w:rsidRPr="00B61322">
        <w:rPr>
          <w:color w:val="FF0000"/>
        </w:rPr>
        <w:t>La suppression d'un élément de la pile est appelée "</w:t>
      </w:r>
      <w:r w:rsidRPr="00B61322">
        <w:rPr>
          <w:b/>
          <w:bCs/>
          <w:color w:val="FF0000"/>
        </w:rPr>
        <w:t>Dépiler</w:t>
      </w:r>
      <w:r w:rsidRPr="00B61322">
        <w:rPr>
          <w:color w:val="FF0000"/>
        </w:rPr>
        <w:t>" (</w:t>
      </w:r>
      <w:r w:rsidRPr="00B61322">
        <w:rPr>
          <w:i/>
          <w:iCs/>
          <w:color w:val="FF0000"/>
        </w:rPr>
        <w:t>Pop</w:t>
      </w:r>
      <w:r w:rsidRPr="00B61322">
        <w:rPr>
          <w:color w:val="FF0000"/>
        </w:rPr>
        <w:t>).</w:t>
      </w:r>
    </w:p>
    <w:p w:rsidR="003E70AD" w:rsidRDefault="003E70AD" w:rsidP="00DB0948">
      <w:pPr>
        <w:pStyle w:val="Sansinterligne"/>
      </w:pPr>
      <w:r>
        <w:t xml:space="preserve">Dans la pile, il faut garder trace du sommet de la pile (le dernier élément empilé). Ceci se fait à l'aide d'un pointeur appelé </w:t>
      </w:r>
      <w:r w:rsidRPr="003E70AD">
        <w:rPr>
          <w:b/>
          <w:bCs/>
        </w:rPr>
        <w:t>top</w:t>
      </w:r>
      <w:r>
        <w:t>.</w:t>
      </w:r>
    </w:p>
    <w:p w:rsidR="00EC6588" w:rsidRDefault="00EC6588" w:rsidP="00DB0948">
      <w:pPr>
        <w:pStyle w:val="Sansinterligne"/>
      </w:pPr>
    </w:p>
    <w:p w:rsidR="003E70AD" w:rsidRDefault="00A1374F" w:rsidP="003E70AD">
      <w:pPr>
        <w:pStyle w:val="Titre2"/>
      </w:pPr>
      <w:r>
        <w:lastRenderedPageBreak/>
        <w:t>Opérations possibles</w:t>
      </w:r>
    </w:p>
    <w:p w:rsidR="00A1374F" w:rsidRDefault="00A1374F" w:rsidP="00A1374F">
      <w:pPr>
        <w:pStyle w:val="Sansinterligne"/>
      </w:pPr>
      <w:r>
        <w:t xml:space="preserve">Voici quelques </w:t>
      </w:r>
      <w:r w:rsidR="00A45380">
        <w:t>spécifications</w:t>
      </w:r>
      <w:r>
        <w:t xml:space="preserve"> réalisables sur une pile P :</w:t>
      </w:r>
    </w:p>
    <w:p w:rsidR="00A1374F" w:rsidRDefault="00A1374F" w:rsidP="00A1374F">
      <w:pPr>
        <w:pStyle w:val="Sansinterligne"/>
        <w:numPr>
          <w:ilvl w:val="0"/>
          <w:numId w:val="7"/>
        </w:numPr>
        <w:spacing w:line="276" w:lineRule="auto"/>
      </w:pPr>
      <w:r>
        <w:t>Tester si la pile est vide</w:t>
      </w:r>
      <w:r>
        <w:tab/>
      </w:r>
      <w:r>
        <w:tab/>
      </w:r>
      <w:proofErr w:type="spellStart"/>
      <w:r w:rsidRPr="00A1374F">
        <w:rPr>
          <w:rStyle w:val="CodeCar"/>
        </w:rPr>
        <w:t>est_vide</w:t>
      </w:r>
      <w:proofErr w:type="spellEnd"/>
      <w:r w:rsidRPr="00A1374F">
        <w:rPr>
          <w:rStyle w:val="CodeCar"/>
        </w:rPr>
        <w:t>(P)</w:t>
      </w:r>
    </w:p>
    <w:p w:rsidR="00A1374F" w:rsidRDefault="00A1374F" w:rsidP="00A1374F">
      <w:pPr>
        <w:pStyle w:val="Sansinterligne"/>
        <w:numPr>
          <w:ilvl w:val="0"/>
          <w:numId w:val="7"/>
        </w:numPr>
        <w:spacing w:line="276" w:lineRule="auto"/>
      </w:pPr>
      <w:r>
        <w:t>Empiler un nouvel élément</w:t>
      </w:r>
      <w:r>
        <w:tab/>
      </w:r>
      <w:r>
        <w:tab/>
      </w:r>
      <w:r w:rsidRPr="00A1374F">
        <w:rPr>
          <w:rStyle w:val="CodeCar"/>
        </w:rPr>
        <w:t>empile(</w:t>
      </w:r>
      <w:proofErr w:type="spellStart"/>
      <w:proofErr w:type="gramStart"/>
      <w:r w:rsidRPr="00A1374F">
        <w:rPr>
          <w:rStyle w:val="CodeCar"/>
        </w:rPr>
        <w:t>x,P</w:t>
      </w:r>
      <w:proofErr w:type="spellEnd"/>
      <w:proofErr w:type="gramEnd"/>
      <w:r w:rsidRPr="00A1374F">
        <w:rPr>
          <w:rStyle w:val="CodeCar"/>
        </w:rPr>
        <w:t>)</w:t>
      </w:r>
    </w:p>
    <w:p w:rsidR="00A1374F" w:rsidRDefault="00A1374F" w:rsidP="00A1374F">
      <w:pPr>
        <w:pStyle w:val="Sansinterligne"/>
        <w:numPr>
          <w:ilvl w:val="0"/>
          <w:numId w:val="7"/>
        </w:numPr>
        <w:spacing w:line="276" w:lineRule="auto"/>
      </w:pPr>
      <w:r>
        <w:t>Dépiler l'élément situé au sommet</w:t>
      </w:r>
      <w:r w:rsidR="000A7F0E">
        <w:t xml:space="preserve"> en récupérant sa valeur</w:t>
      </w:r>
      <w:r>
        <w:tab/>
      </w:r>
      <w:r>
        <w:tab/>
      </w:r>
      <w:proofErr w:type="spellStart"/>
      <w:r w:rsidRPr="00A1374F">
        <w:rPr>
          <w:rStyle w:val="CodeCar"/>
        </w:rPr>
        <w:t>depile</w:t>
      </w:r>
      <w:proofErr w:type="spellEnd"/>
      <w:r w:rsidRPr="00A1374F">
        <w:rPr>
          <w:rStyle w:val="CodeCar"/>
        </w:rPr>
        <w:t>(P)</w:t>
      </w:r>
    </w:p>
    <w:p w:rsidR="00A1374F" w:rsidRDefault="00A1374F" w:rsidP="00A1374F">
      <w:pPr>
        <w:pStyle w:val="Sansinterligne"/>
        <w:numPr>
          <w:ilvl w:val="0"/>
          <w:numId w:val="7"/>
        </w:numPr>
        <w:spacing w:line="276" w:lineRule="auto"/>
      </w:pPr>
      <w:r>
        <w:t>Accéder à l'élément situé au sommet</w:t>
      </w:r>
      <w:r>
        <w:tab/>
      </w:r>
      <w:r>
        <w:tab/>
      </w:r>
      <w:r w:rsidRPr="00A1374F">
        <w:rPr>
          <w:rStyle w:val="CodeCar"/>
        </w:rPr>
        <w:t>sommet(P)</w:t>
      </w:r>
    </w:p>
    <w:p w:rsidR="00A1374F" w:rsidRDefault="00A1374F" w:rsidP="00A1374F">
      <w:pPr>
        <w:pStyle w:val="Sansinterligne"/>
        <w:numPr>
          <w:ilvl w:val="0"/>
          <w:numId w:val="7"/>
        </w:numPr>
      </w:pPr>
      <w:r>
        <w:t>Compter le nombre d'éléments de la pile</w:t>
      </w:r>
      <w:r>
        <w:tab/>
      </w:r>
      <w:r>
        <w:tab/>
      </w:r>
      <w:r w:rsidRPr="00A1374F">
        <w:rPr>
          <w:rStyle w:val="CodeCar"/>
        </w:rPr>
        <w:t>taille(P)</w:t>
      </w:r>
    </w:p>
    <w:p w:rsidR="00A1374F" w:rsidRDefault="00A1374F" w:rsidP="000A7F0E">
      <w:pPr>
        <w:pStyle w:val="Titre3"/>
        <w:shd w:val="clear" w:color="auto" w:fill="D9D9D9" w:themeFill="background1" w:themeFillShade="D9"/>
      </w:pPr>
      <w:r>
        <w:t>Exercice 2 (à rendre)</w:t>
      </w:r>
    </w:p>
    <w:p w:rsidR="00A1374F" w:rsidRDefault="000A7F0E" w:rsidP="000A7F0E">
      <w:pPr>
        <w:pStyle w:val="Sansinterligne"/>
        <w:shd w:val="clear" w:color="auto" w:fill="D9D9D9" w:themeFill="background1" w:themeFillShade="D9"/>
      </w:pPr>
      <w:r>
        <w:t>Soit P la pile dont les éléments ont été introduits dans l'ordre suivant : 14, 12, 7, 3, 5 et 20 (le sommet de la pile est donc 20).</w:t>
      </w:r>
    </w:p>
    <w:p w:rsidR="000A7F0E" w:rsidRDefault="000A7F0E" w:rsidP="000A7F0E">
      <w:pPr>
        <w:pStyle w:val="Sansinterligne"/>
        <w:numPr>
          <w:ilvl w:val="0"/>
          <w:numId w:val="8"/>
        </w:numPr>
        <w:shd w:val="clear" w:color="auto" w:fill="D9D9D9" w:themeFill="background1" w:themeFillShade="D9"/>
        <w:spacing w:line="276" w:lineRule="auto"/>
      </w:pPr>
      <w:r>
        <w:t>Représenter cette pile, d'abord son état initial puis suite à chacune des instructions suivantes.</w:t>
      </w:r>
    </w:p>
    <w:p w:rsidR="000A7F0E" w:rsidRDefault="000A7F0E" w:rsidP="000A7F0E">
      <w:pPr>
        <w:pStyle w:val="Sansinterligne"/>
        <w:numPr>
          <w:ilvl w:val="0"/>
          <w:numId w:val="8"/>
        </w:numPr>
        <w:shd w:val="clear" w:color="auto" w:fill="D9D9D9" w:themeFill="background1" w:themeFillShade="D9"/>
        <w:spacing w:line="276" w:lineRule="auto"/>
      </w:pPr>
      <w:proofErr w:type="gramStart"/>
      <w:r>
        <w:rPr>
          <w:rStyle w:val="CodeCar"/>
        </w:rPr>
        <w:t>s</w:t>
      </w:r>
      <w:proofErr w:type="gramEnd"/>
      <w:r>
        <w:rPr>
          <w:rStyle w:val="CodeCar"/>
        </w:rPr>
        <w:t>1</w:t>
      </w:r>
      <w:r w:rsidRPr="000A7F0E">
        <w:rPr>
          <w:rStyle w:val="CodeCar"/>
        </w:rPr>
        <w:t>=</w:t>
      </w:r>
      <w:proofErr w:type="spellStart"/>
      <w:r w:rsidRPr="000A7F0E">
        <w:rPr>
          <w:rStyle w:val="CodeCar"/>
        </w:rPr>
        <w:t>depile</w:t>
      </w:r>
      <w:proofErr w:type="spellEnd"/>
      <w:r w:rsidRPr="000A7F0E">
        <w:rPr>
          <w:rStyle w:val="CodeCar"/>
        </w:rPr>
        <w:t>(P)</w:t>
      </w:r>
      <w:r>
        <w:tab/>
        <w:t xml:space="preserve">Que contient la variable </w:t>
      </w:r>
      <w:r w:rsidRPr="000A7F0E">
        <w:rPr>
          <w:rStyle w:val="CodeCar"/>
        </w:rPr>
        <w:t>s</w:t>
      </w:r>
      <w:r>
        <w:rPr>
          <w:rStyle w:val="CodeCar"/>
        </w:rPr>
        <w:t>1</w:t>
      </w:r>
      <w:r>
        <w:t xml:space="preserve"> ? Que devient la pile P ?</w:t>
      </w:r>
    </w:p>
    <w:p w:rsidR="000A7F0E" w:rsidRDefault="000A7F0E" w:rsidP="000A7F0E">
      <w:pPr>
        <w:pStyle w:val="Sansinterligne"/>
        <w:numPr>
          <w:ilvl w:val="0"/>
          <w:numId w:val="8"/>
        </w:numPr>
        <w:shd w:val="clear" w:color="auto" w:fill="D9D9D9" w:themeFill="background1" w:themeFillShade="D9"/>
        <w:spacing w:line="276" w:lineRule="auto"/>
      </w:pPr>
      <w:proofErr w:type="gramStart"/>
      <w:r w:rsidRPr="000A7F0E">
        <w:rPr>
          <w:rStyle w:val="CodeCar"/>
        </w:rPr>
        <w:t>empile</w:t>
      </w:r>
      <w:proofErr w:type="gramEnd"/>
      <w:r w:rsidRPr="000A7F0E">
        <w:rPr>
          <w:rStyle w:val="CodeCar"/>
        </w:rPr>
        <w:t>(30,P)</w:t>
      </w:r>
      <w:r>
        <w:tab/>
        <w:t>Que devient la pile P ?</w:t>
      </w:r>
    </w:p>
    <w:p w:rsidR="000A7F0E" w:rsidRDefault="000A7F0E" w:rsidP="000A7F0E">
      <w:pPr>
        <w:pStyle w:val="Sansinterligne"/>
        <w:numPr>
          <w:ilvl w:val="0"/>
          <w:numId w:val="8"/>
        </w:numPr>
        <w:shd w:val="clear" w:color="auto" w:fill="D9D9D9" w:themeFill="background1" w:themeFillShade="D9"/>
        <w:spacing w:line="276" w:lineRule="auto"/>
      </w:pPr>
      <w:proofErr w:type="spellStart"/>
      <w:proofErr w:type="gramStart"/>
      <w:r w:rsidRPr="000A7F0E">
        <w:rPr>
          <w:rStyle w:val="CodeCar"/>
        </w:rPr>
        <w:t>depile</w:t>
      </w:r>
      <w:proofErr w:type="spellEnd"/>
      <w:proofErr w:type="gramEnd"/>
      <w:r w:rsidRPr="000A7F0E">
        <w:rPr>
          <w:rStyle w:val="CodeCar"/>
        </w:rPr>
        <w:t>(P)</w:t>
      </w:r>
      <w:r>
        <w:t xml:space="preserve"> </w:t>
      </w:r>
    </w:p>
    <w:p w:rsidR="000A7F0E" w:rsidRDefault="000A7F0E" w:rsidP="000A7F0E">
      <w:pPr>
        <w:pStyle w:val="Sansinterligne"/>
        <w:numPr>
          <w:ilvl w:val="0"/>
          <w:numId w:val="8"/>
        </w:numPr>
        <w:shd w:val="clear" w:color="auto" w:fill="D9D9D9" w:themeFill="background1" w:themeFillShade="D9"/>
        <w:spacing w:line="276" w:lineRule="auto"/>
      </w:pPr>
      <w:proofErr w:type="gramStart"/>
      <w:r w:rsidRPr="000A7F0E">
        <w:rPr>
          <w:rStyle w:val="CodeCar"/>
        </w:rPr>
        <w:t>empile</w:t>
      </w:r>
      <w:proofErr w:type="gramEnd"/>
      <w:r w:rsidRPr="000A7F0E">
        <w:rPr>
          <w:rStyle w:val="CodeCar"/>
        </w:rPr>
        <w:t>(8,P)</w:t>
      </w:r>
      <w:r>
        <w:t xml:space="preserve"> </w:t>
      </w:r>
    </w:p>
    <w:p w:rsidR="000A7F0E" w:rsidRDefault="000A7F0E" w:rsidP="000A7F0E">
      <w:pPr>
        <w:pStyle w:val="Sansinterligne"/>
        <w:numPr>
          <w:ilvl w:val="0"/>
          <w:numId w:val="8"/>
        </w:numPr>
        <w:shd w:val="clear" w:color="auto" w:fill="D9D9D9" w:themeFill="background1" w:themeFillShade="D9"/>
        <w:spacing w:line="276" w:lineRule="auto"/>
      </w:pPr>
      <w:proofErr w:type="gramStart"/>
      <w:r w:rsidRPr="000A7F0E">
        <w:rPr>
          <w:rStyle w:val="CodeCar"/>
        </w:rPr>
        <w:t>s</w:t>
      </w:r>
      <w:proofErr w:type="gramEnd"/>
      <w:r w:rsidRPr="000A7F0E">
        <w:rPr>
          <w:rStyle w:val="CodeCar"/>
        </w:rPr>
        <w:t>2=sommet(P)</w:t>
      </w:r>
      <w:r>
        <w:tab/>
      </w:r>
      <w:r>
        <w:tab/>
        <w:t>Que contient la variable s2 ?</w:t>
      </w:r>
    </w:p>
    <w:p w:rsidR="000A7F0E" w:rsidRDefault="000A7F0E" w:rsidP="000A7F0E">
      <w:pPr>
        <w:pStyle w:val="Sansinterligne"/>
        <w:numPr>
          <w:ilvl w:val="0"/>
          <w:numId w:val="8"/>
        </w:numPr>
        <w:shd w:val="clear" w:color="auto" w:fill="D9D9D9" w:themeFill="background1" w:themeFillShade="D9"/>
      </w:pPr>
      <w:r>
        <w:t xml:space="preserve">Que renvoie </w:t>
      </w:r>
      <w:r w:rsidRPr="000A7F0E">
        <w:rPr>
          <w:rStyle w:val="CodeCar"/>
        </w:rPr>
        <w:t>taille(P)</w:t>
      </w:r>
      <w:r>
        <w:t xml:space="preserve"> ?</w:t>
      </w:r>
    </w:p>
    <w:p w:rsidR="000A7F0E" w:rsidRDefault="000A7F0E" w:rsidP="000A7F0E">
      <w:pPr>
        <w:pStyle w:val="Sansinterligne"/>
      </w:pPr>
    </w:p>
    <w:p w:rsidR="000A7F0E" w:rsidRDefault="000A7F0E" w:rsidP="00B141AB">
      <w:pPr>
        <w:pStyle w:val="Titre3"/>
        <w:shd w:val="clear" w:color="auto" w:fill="D9D9D9" w:themeFill="background1" w:themeFillShade="D9"/>
      </w:pPr>
      <w:r>
        <w:t>Exercice 3 (à rendre)</w:t>
      </w:r>
    </w:p>
    <w:p w:rsidR="000A7F0E" w:rsidRDefault="00B141AB" w:rsidP="00B141AB">
      <w:pPr>
        <w:pStyle w:val="Sansinterligne"/>
        <w:shd w:val="clear" w:color="auto" w:fill="D9D9D9" w:themeFill="background1" w:themeFillShade="D9"/>
        <w:ind w:left="425"/>
      </w:pPr>
      <w:r>
        <w:t>Rechercher d</w:t>
      </w:r>
      <w:r w:rsidR="006D3D2F">
        <w:t>es</w:t>
      </w:r>
      <w:r>
        <w:t xml:space="preserve"> exemples d'utilisation des piles en informatique.</w:t>
      </w:r>
    </w:p>
    <w:p w:rsidR="00B141AB" w:rsidRDefault="00B141AB" w:rsidP="000A7F0E">
      <w:pPr>
        <w:pStyle w:val="Sansinterligne"/>
      </w:pPr>
    </w:p>
    <w:p w:rsidR="00B141AB" w:rsidRDefault="00B141AB" w:rsidP="00B141AB">
      <w:pPr>
        <w:pStyle w:val="Titre1"/>
      </w:pPr>
      <w:r>
        <w:t>Les files</w:t>
      </w:r>
    </w:p>
    <w:p w:rsidR="00B141AB" w:rsidRPr="008A634F" w:rsidRDefault="00B141AB" w:rsidP="00B141AB">
      <w:pPr>
        <w:pStyle w:val="Sansinterligne"/>
        <w:rPr>
          <w:color w:val="FF0000"/>
        </w:rPr>
      </w:pPr>
      <w:r w:rsidRPr="008A634F">
        <w:rPr>
          <w:color w:val="FF0000"/>
        </w:rPr>
        <w:t xml:space="preserve">Les </w:t>
      </w:r>
      <w:r w:rsidRPr="008A634F">
        <w:rPr>
          <w:b/>
          <w:bCs/>
          <w:color w:val="FF0000"/>
        </w:rPr>
        <w:t>files</w:t>
      </w:r>
      <w:r w:rsidRPr="008A634F">
        <w:rPr>
          <w:color w:val="FF0000"/>
        </w:rPr>
        <w:t xml:space="preserve"> sont fondées sur le principe "</w:t>
      </w:r>
      <w:r w:rsidRPr="008A634F">
        <w:rPr>
          <w:b/>
          <w:bCs/>
          <w:color w:val="FF0000"/>
        </w:rPr>
        <w:t>premier arrivé, premier parti</w:t>
      </w:r>
      <w:r w:rsidRPr="008A634F">
        <w:rPr>
          <w:color w:val="FF0000"/>
        </w:rPr>
        <w:t xml:space="preserve">". On dit qu'il s'agit d'une structure </w:t>
      </w:r>
      <w:r w:rsidRPr="008A634F">
        <w:rPr>
          <w:b/>
          <w:bCs/>
          <w:color w:val="FF0000"/>
        </w:rPr>
        <w:t>FIFO</w:t>
      </w:r>
      <w:r w:rsidRPr="008A634F">
        <w:rPr>
          <w:color w:val="FF0000"/>
        </w:rPr>
        <w:t xml:space="preserve"> (</w:t>
      </w:r>
      <w:r w:rsidRPr="008A634F">
        <w:rPr>
          <w:i/>
          <w:iCs/>
          <w:color w:val="FF0000"/>
        </w:rPr>
        <w:t>First In, First Out</w:t>
      </w:r>
      <w:r w:rsidRPr="008A634F">
        <w:rPr>
          <w:color w:val="FF0000"/>
        </w:rPr>
        <w:t>). C'est le principe des files d'attente à un guichet.</w:t>
      </w:r>
    </w:p>
    <w:p w:rsidR="00580894" w:rsidRPr="008A634F" w:rsidRDefault="00483A25" w:rsidP="00DB0948">
      <w:pPr>
        <w:pStyle w:val="Sansinterligne"/>
        <w:rPr>
          <w:color w:val="FF0000"/>
        </w:rPr>
      </w:pPr>
      <w:r w:rsidRPr="008A634F">
        <w:rPr>
          <w:color w:val="FF0000"/>
        </w:rPr>
        <w:t xml:space="preserve">Les serveurs d'impression utilisent le principe </w:t>
      </w:r>
      <w:r w:rsidRPr="008A634F">
        <w:rPr>
          <w:b/>
          <w:bCs/>
          <w:color w:val="FF0000"/>
        </w:rPr>
        <w:t>FIFO</w:t>
      </w:r>
      <w:r w:rsidRPr="008A634F">
        <w:rPr>
          <w:color w:val="FF0000"/>
        </w:rPr>
        <w:t>, les documents sont imprimés dans leur ordre d'arrivé</w:t>
      </w:r>
      <w:r w:rsidR="00A45380" w:rsidRPr="008A634F">
        <w:rPr>
          <w:color w:val="FF0000"/>
        </w:rPr>
        <w:t>e</w:t>
      </w:r>
      <w:r w:rsidRPr="008A634F">
        <w:rPr>
          <w:color w:val="FF0000"/>
        </w:rPr>
        <w:t>.</w:t>
      </w:r>
    </w:p>
    <w:p w:rsidR="00483A25" w:rsidRPr="008A634F" w:rsidRDefault="00483A25" w:rsidP="007019F2">
      <w:pPr>
        <w:pStyle w:val="Sansinterligne"/>
        <w:spacing w:before="120" w:after="120"/>
        <w:jc w:val="center"/>
        <w:rPr>
          <w:color w:val="FF0000"/>
        </w:rPr>
      </w:pPr>
      <w:r w:rsidRPr="008A634F">
        <w:rPr>
          <w:color w:val="FF0000"/>
        </w:rPr>
        <w:tab/>
      </w:r>
      <w:r w:rsidRPr="008A634F">
        <w:rPr>
          <w:color w:val="FF0000"/>
        </w:rPr>
        <w:tab/>
      </w:r>
      <w:r w:rsidRPr="008A634F">
        <w:rPr>
          <w:noProof/>
          <w:color w:val="FF0000"/>
        </w:rPr>
        <w:drawing>
          <wp:inline distT="0" distB="0" distL="0" distR="0">
            <wp:extent cx="3695700" cy="1238250"/>
            <wp:effectExtent l="19050" t="19050" r="19050" b="19050"/>
            <wp:docPr id="12" name="Image 12" descr="NSI Terminale S1 : Structures données linéaires et dictionna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SI Terminale S1 : Structures données linéaires et dictionnair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2382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83A25" w:rsidRPr="008A634F" w:rsidRDefault="00483A25" w:rsidP="00DB0948">
      <w:pPr>
        <w:pStyle w:val="Sansinterligne"/>
        <w:rPr>
          <w:color w:val="FF0000"/>
        </w:rPr>
      </w:pPr>
      <w:r w:rsidRPr="008A634F">
        <w:rPr>
          <w:color w:val="FF0000"/>
        </w:rPr>
        <w:t>L'insertion d'un élément dans la file est appelé</w:t>
      </w:r>
      <w:r w:rsidR="006C24CE" w:rsidRPr="008A634F">
        <w:rPr>
          <w:color w:val="FF0000"/>
        </w:rPr>
        <w:t>e</w:t>
      </w:r>
      <w:r w:rsidRPr="008A634F">
        <w:rPr>
          <w:color w:val="FF0000"/>
        </w:rPr>
        <w:t xml:space="preserve"> "</w:t>
      </w:r>
      <w:r w:rsidRPr="008A634F">
        <w:rPr>
          <w:b/>
          <w:bCs/>
          <w:color w:val="FF0000"/>
        </w:rPr>
        <w:t>Enfiler</w:t>
      </w:r>
      <w:r w:rsidRPr="008A634F">
        <w:rPr>
          <w:color w:val="FF0000"/>
        </w:rPr>
        <w:t>"</w:t>
      </w:r>
      <w:r w:rsidR="00B8053A" w:rsidRPr="008A634F">
        <w:rPr>
          <w:color w:val="FF0000"/>
        </w:rPr>
        <w:t xml:space="preserve"> (</w:t>
      </w:r>
      <w:proofErr w:type="spellStart"/>
      <w:r w:rsidR="00B8053A" w:rsidRPr="008A634F">
        <w:rPr>
          <w:i/>
          <w:iCs/>
          <w:color w:val="FF0000"/>
        </w:rPr>
        <w:t>enqueue</w:t>
      </w:r>
      <w:proofErr w:type="spellEnd"/>
      <w:r w:rsidR="00B8053A" w:rsidRPr="008A634F">
        <w:rPr>
          <w:color w:val="FF0000"/>
        </w:rPr>
        <w:t>)</w:t>
      </w:r>
      <w:r w:rsidR="006C24CE" w:rsidRPr="008A634F">
        <w:rPr>
          <w:color w:val="FF0000"/>
        </w:rPr>
        <w:t>.</w:t>
      </w:r>
    </w:p>
    <w:p w:rsidR="006C24CE" w:rsidRPr="008A634F" w:rsidRDefault="006C24CE" w:rsidP="00DB0948">
      <w:pPr>
        <w:pStyle w:val="Sansinterligne"/>
        <w:rPr>
          <w:color w:val="FF0000"/>
        </w:rPr>
      </w:pPr>
      <w:r w:rsidRPr="008A634F">
        <w:rPr>
          <w:color w:val="FF0000"/>
        </w:rPr>
        <w:t>La suppression d'un élément de la file est appelée "</w:t>
      </w:r>
      <w:r w:rsidRPr="008A634F">
        <w:rPr>
          <w:b/>
          <w:bCs/>
          <w:color w:val="FF0000"/>
        </w:rPr>
        <w:t>Défiler</w:t>
      </w:r>
      <w:r w:rsidRPr="008A634F">
        <w:rPr>
          <w:color w:val="FF0000"/>
        </w:rPr>
        <w:t>"</w:t>
      </w:r>
      <w:r w:rsidR="00B8053A" w:rsidRPr="008A634F">
        <w:rPr>
          <w:color w:val="FF0000"/>
        </w:rPr>
        <w:t xml:space="preserve"> (</w:t>
      </w:r>
      <w:proofErr w:type="spellStart"/>
      <w:r w:rsidR="00B8053A" w:rsidRPr="008A634F">
        <w:rPr>
          <w:i/>
          <w:iCs/>
          <w:color w:val="FF0000"/>
        </w:rPr>
        <w:t>dequeue</w:t>
      </w:r>
      <w:proofErr w:type="spellEnd"/>
      <w:r w:rsidR="00B8053A" w:rsidRPr="008A634F">
        <w:rPr>
          <w:color w:val="FF0000"/>
        </w:rPr>
        <w:t>)</w:t>
      </w:r>
      <w:r w:rsidRPr="008A634F">
        <w:rPr>
          <w:color w:val="FF0000"/>
        </w:rPr>
        <w:t>.</w:t>
      </w:r>
      <w:bookmarkStart w:id="0" w:name="_GoBack"/>
      <w:bookmarkEnd w:id="0"/>
    </w:p>
    <w:p w:rsidR="006C24CE" w:rsidRPr="008A634F" w:rsidRDefault="006C24CE" w:rsidP="00DB0948">
      <w:pPr>
        <w:pStyle w:val="Sansinterligne"/>
        <w:rPr>
          <w:color w:val="FF0000"/>
        </w:rPr>
      </w:pPr>
    </w:p>
    <w:p w:rsidR="00A45380" w:rsidRDefault="00A45380" w:rsidP="00A45380">
      <w:pPr>
        <w:pStyle w:val="Titre2"/>
      </w:pPr>
      <w:r>
        <w:t>Opérations possibles</w:t>
      </w:r>
    </w:p>
    <w:p w:rsidR="00A45380" w:rsidRDefault="00A45380" w:rsidP="00A45380">
      <w:pPr>
        <w:pStyle w:val="Sansinterligne"/>
      </w:pPr>
      <w:r>
        <w:t>Les spécifications sur les files sont semblables à celles sur les piles : tester si elle est vide, ajouter un élément en queue de file (enfile), accéder au premier élément (premier), le retirer (</w:t>
      </w:r>
      <w:proofErr w:type="spellStart"/>
      <w:r>
        <w:t>defile</w:t>
      </w:r>
      <w:proofErr w:type="spellEnd"/>
      <w:r>
        <w:t>), compter le nombre d'élément (taille).</w:t>
      </w:r>
    </w:p>
    <w:p w:rsidR="00A45380" w:rsidRDefault="00A45380" w:rsidP="007019F2">
      <w:pPr>
        <w:pStyle w:val="Titre3"/>
        <w:shd w:val="clear" w:color="auto" w:fill="D9D9D9" w:themeFill="background1" w:themeFillShade="D9"/>
      </w:pPr>
      <w:r>
        <w:t>Exercice 4 (à rendre)</w:t>
      </w:r>
    </w:p>
    <w:p w:rsidR="00A45380" w:rsidRDefault="00A45380" w:rsidP="007019F2">
      <w:pPr>
        <w:pStyle w:val="Sansinterligne"/>
        <w:shd w:val="clear" w:color="auto" w:fill="D9D9D9" w:themeFill="background1" w:themeFillShade="D9"/>
        <w:spacing w:line="276" w:lineRule="auto"/>
      </w:pPr>
      <w:r>
        <w:t xml:space="preserve">Soit la file </w:t>
      </w:r>
      <w:r w:rsidRPr="00A45380">
        <w:rPr>
          <w:rStyle w:val="CodeCar"/>
        </w:rPr>
        <w:t>F=</w:t>
      </w:r>
      <w:r w:rsidRPr="00A45380">
        <w:rPr>
          <w:rStyle w:val="CodeCar"/>
          <w:bdr w:val="single" w:sz="4" w:space="0" w:color="auto"/>
        </w:rPr>
        <w:t>23|7|9|14|12|</w:t>
      </w:r>
      <w:r>
        <w:rPr>
          <w:rStyle w:val="CodeCar"/>
          <w:bdr w:val="single" w:sz="4" w:space="0" w:color="auto"/>
        </w:rPr>
        <w:t>5</w:t>
      </w:r>
      <w:r>
        <w:t>, le premier élément entré dans la file étant 5 et le dernier 23. Préciser l'effet de chacune des instructions suivantes :</w:t>
      </w:r>
    </w:p>
    <w:p w:rsidR="00A45380" w:rsidRDefault="00A45380" w:rsidP="007019F2">
      <w:pPr>
        <w:pStyle w:val="Sansinterligne"/>
        <w:numPr>
          <w:ilvl w:val="0"/>
          <w:numId w:val="9"/>
        </w:numPr>
        <w:shd w:val="clear" w:color="auto" w:fill="D9D9D9" w:themeFill="background1" w:themeFillShade="D9"/>
        <w:spacing w:line="276" w:lineRule="auto"/>
      </w:pPr>
      <w:proofErr w:type="spellStart"/>
      <w:proofErr w:type="gramStart"/>
      <w:r w:rsidRPr="007019F2">
        <w:rPr>
          <w:rStyle w:val="CodeCar"/>
        </w:rPr>
        <w:t>defile</w:t>
      </w:r>
      <w:proofErr w:type="spellEnd"/>
      <w:proofErr w:type="gramEnd"/>
      <w:r w:rsidRPr="007019F2">
        <w:rPr>
          <w:rStyle w:val="CodeCar"/>
        </w:rPr>
        <w:t>(F)</w:t>
      </w:r>
      <w:r w:rsidR="007019F2">
        <w:tab/>
      </w:r>
      <w:r w:rsidR="007019F2">
        <w:tab/>
      </w:r>
      <w:r w:rsidR="007019F2">
        <w:tab/>
        <w:t>Préciser la file F obtenue.</w:t>
      </w:r>
    </w:p>
    <w:p w:rsidR="007019F2" w:rsidRDefault="007019F2" w:rsidP="007019F2">
      <w:pPr>
        <w:pStyle w:val="Sansinterligne"/>
        <w:numPr>
          <w:ilvl w:val="0"/>
          <w:numId w:val="9"/>
        </w:numPr>
        <w:shd w:val="clear" w:color="auto" w:fill="D9D9D9" w:themeFill="background1" w:themeFillShade="D9"/>
        <w:spacing w:line="276" w:lineRule="auto"/>
      </w:pPr>
      <w:proofErr w:type="gramStart"/>
      <w:r w:rsidRPr="007019F2">
        <w:rPr>
          <w:rStyle w:val="CodeCar"/>
        </w:rPr>
        <w:t>p</w:t>
      </w:r>
      <w:proofErr w:type="gramEnd"/>
      <w:r w:rsidRPr="007019F2">
        <w:rPr>
          <w:rStyle w:val="CodeCar"/>
        </w:rPr>
        <w:t>=premier(F)</w:t>
      </w:r>
      <w:r>
        <w:tab/>
      </w:r>
      <w:r>
        <w:tab/>
        <w:t xml:space="preserve">Que contient la variable </w:t>
      </w:r>
      <w:r w:rsidRPr="007019F2">
        <w:rPr>
          <w:rStyle w:val="CodeCar"/>
        </w:rPr>
        <w:t>p</w:t>
      </w:r>
      <w:r>
        <w:t xml:space="preserve"> ?</w:t>
      </w:r>
    </w:p>
    <w:p w:rsidR="007019F2" w:rsidRDefault="007019F2" w:rsidP="007019F2">
      <w:pPr>
        <w:pStyle w:val="Sansinterligne"/>
        <w:numPr>
          <w:ilvl w:val="0"/>
          <w:numId w:val="9"/>
        </w:numPr>
        <w:shd w:val="clear" w:color="auto" w:fill="D9D9D9" w:themeFill="background1" w:themeFillShade="D9"/>
        <w:spacing w:line="276" w:lineRule="auto"/>
      </w:pPr>
      <w:proofErr w:type="gramStart"/>
      <w:r w:rsidRPr="007019F2">
        <w:rPr>
          <w:rStyle w:val="CodeCar"/>
        </w:rPr>
        <w:t>enfile</w:t>
      </w:r>
      <w:proofErr w:type="gramEnd"/>
      <w:r w:rsidRPr="007019F2">
        <w:rPr>
          <w:rStyle w:val="CodeCar"/>
        </w:rPr>
        <w:t>(9,F)</w:t>
      </w:r>
      <w:r>
        <w:tab/>
      </w:r>
    </w:p>
    <w:p w:rsidR="007019F2" w:rsidRDefault="007019F2" w:rsidP="007019F2">
      <w:pPr>
        <w:pStyle w:val="Sansinterligne"/>
        <w:numPr>
          <w:ilvl w:val="0"/>
          <w:numId w:val="9"/>
        </w:numPr>
        <w:shd w:val="clear" w:color="auto" w:fill="D9D9D9" w:themeFill="background1" w:themeFillShade="D9"/>
        <w:spacing w:line="276" w:lineRule="auto"/>
      </w:pPr>
      <w:proofErr w:type="gramStart"/>
      <w:r w:rsidRPr="007019F2">
        <w:rPr>
          <w:rStyle w:val="CodeCar"/>
        </w:rPr>
        <w:t>enfile</w:t>
      </w:r>
      <w:proofErr w:type="gramEnd"/>
      <w:r w:rsidRPr="007019F2">
        <w:rPr>
          <w:rStyle w:val="CodeCar"/>
        </w:rPr>
        <w:t>(22,F)</w:t>
      </w:r>
      <w:r>
        <w:t xml:space="preserve"> </w:t>
      </w:r>
    </w:p>
    <w:p w:rsidR="007019F2" w:rsidRDefault="007019F2" w:rsidP="007019F2">
      <w:pPr>
        <w:pStyle w:val="Sansinterligne"/>
        <w:numPr>
          <w:ilvl w:val="0"/>
          <w:numId w:val="9"/>
        </w:numPr>
        <w:shd w:val="clear" w:color="auto" w:fill="D9D9D9" w:themeFill="background1" w:themeFillShade="D9"/>
        <w:spacing w:line="276" w:lineRule="auto"/>
      </w:pPr>
      <w:proofErr w:type="gramStart"/>
      <w:r>
        <w:rPr>
          <w:rStyle w:val="CodeCar"/>
        </w:rPr>
        <w:t>e</w:t>
      </w:r>
      <w:proofErr w:type="gramEnd"/>
      <w:r>
        <w:rPr>
          <w:rStyle w:val="CodeCar"/>
        </w:rPr>
        <w:t>1=</w:t>
      </w:r>
      <w:proofErr w:type="spellStart"/>
      <w:r w:rsidRPr="007019F2">
        <w:rPr>
          <w:rStyle w:val="CodeCar"/>
        </w:rPr>
        <w:t>defile</w:t>
      </w:r>
      <w:proofErr w:type="spellEnd"/>
      <w:r w:rsidRPr="007019F2">
        <w:rPr>
          <w:rStyle w:val="CodeCar"/>
        </w:rPr>
        <w:t>(F)</w:t>
      </w:r>
      <w:r>
        <w:tab/>
      </w:r>
      <w:r>
        <w:tab/>
        <w:t xml:space="preserve">Préciser la file F. Que contient la variable </w:t>
      </w:r>
      <w:r w:rsidRPr="007019F2">
        <w:rPr>
          <w:rStyle w:val="CodeCar"/>
        </w:rPr>
        <w:t>e1</w:t>
      </w:r>
      <w:r>
        <w:t xml:space="preserve"> ?</w:t>
      </w:r>
    </w:p>
    <w:p w:rsidR="007019F2" w:rsidRDefault="007019F2" w:rsidP="007019F2">
      <w:pPr>
        <w:pStyle w:val="Sansinterligne"/>
        <w:numPr>
          <w:ilvl w:val="0"/>
          <w:numId w:val="9"/>
        </w:numPr>
        <w:shd w:val="clear" w:color="auto" w:fill="D9D9D9" w:themeFill="background1" w:themeFillShade="D9"/>
      </w:pPr>
      <w:r>
        <w:t xml:space="preserve">Que retourne l'instruction </w:t>
      </w:r>
      <w:r w:rsidRPr="007019F2">
        <w:rPr>
          <w:rStyle w:val="CodeCar"/>
        </w:rPr>
        <w:t>taille(F)</w:t>
      </w:r>
      <w:r>
        <w:t xml:space="preserve"> ?</w:t>
      </w:r>
    </w:p>
    <w:p w:rsidR="007019F2" w:rsidRDefault="007019F2" w:rsidP="007019F2">
      <w:pPr>
        <w:pStyle w:val="Sansinterligne"/>
      </w:pPr>
    </w:p>
    <w:p w:rsidR="007019F2" w:rsidRDefault="007019F2" w:rsidP="007019F2">
      <w:pPr>
        <w:pStyle w:val="Titre3"/>
        <w:shd w:val="clear" w:color="auto" w:fill="D9D9D9" w:themeFill="background1" w:themeFillShade="D9"/>
      </w:pPr>
      <w:r>
        <w:lastRenderedPageBreak/>
        <w:t>Exercice 5 (à rendre)</w:t>
      </w:r>
    </w:p>
    <w:p w:rsidR="007019F2" w:rsidRDefault="007019F2" w:rsidP="007019F2">
      <w:pPr>
        <w:pStyle w:val="Sansinterligne"/>
        <w:shd w:val="clear" w:color="auto" w:fill="D9D9D9" w:themeFill="background1" w:themeFillShade="D9"/>
        <w:ind w:left="425"/>
      </w:pPr>
      <w:r>
        <w:t xml:space="preserve">Rechercher </w:t>
      </w:r>
      <w:r w:rsidR="00832D3F">
        <w:t>un exemple</w:t>
      </w:r>
      <w:r>
        <w:t xml:space="preserve"> d'utilisation de files dans le numérique.</w:t>
      </w:r>
    </w:p>
    <w:p w:rsidR="007019F2" w:rsidRDefault="007019F2" w:rsidP="007019F2">
      <w:pPr>
        <w:pStyle w:val="Sansinterligne"/>
      </w:pPr>
    </w:p>
    <w:p w:rsidR="007019F2" w:rsidRPr="007019F2" w:rsidRDefault="007019F2" w:rsidP="007019F2">
      <w:pPr>
        <w:pStyle w:val="Sansinterligne"/>
      </w:pPr>
    </w:p>
    <w:p w:rsidR="005775FC" w:rsidRPr="005775FC" w:rsidRDefault="001433C5" w:rsidP="005775FC">
      <w:pPr>
        <w:pStyle w:val="Sansinterlign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445EAAD" wp14:editId="06BCEED8">
                <wp:simplePos x="0" y="0"/>
                <wp:positionH relativeFrom="column">
                  <wp:posOffset>85725</wp:posOffset>
                </wp:positionH>
                <wp:positionV relativeFrom="page">
                  <wp:posOffset>10277475</wp:posOffset>
                </wp:positionV>
                <wp:extent cx="6543040" cy="1404620"/>
                <wp:effectExtent l="0" t="0" r="10160" b="17780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0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33C5" w:rsidRPr="00B5323B" w:rsidRDefault="001433C5" w:rsidP="00B5323B">
                            <w:pPr>
                              <w:pStyle w:val="Sansinterligne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Licence : CC BY SA 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Auteur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s</w:t>
                            </w: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: Barbier A, 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Wozniak J</w:t>
                            </w:r>
                            <w:r w:rsidR="0013169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lycée Ribot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45EAAD" id="_x0000_s1034" type="#_x0000_t202" style="position:absolute;left:0;text-align:left;margin-left:6.75pt;margin-top:809.25pt;width:515.2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" strokecolor="black [3213]">
                <v:textbox style="mso-fit-shape-to-text:t">
                  <w:txbxContent>
                    <w:p w:rsidR="001433C5" w:rsidRPr="00B5323B" w:rsidRDefault="001433C5" w:rsidP="00B5323B">
                      <w:pPr>
                        <w:pStyle w:val="Sansinterligne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Licence : CC BY SA 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>Auteur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>s</w:t>
                      </w: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: Barbier A, 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>Wozniak J</w:t>
                      </w:r>
                      <w:r w:rsidR="0013169B">
                        <w:rPr>
                          <w:rFonts w:ascii="Consolas" w:hAnsi="Consolas"/>
                          <w:sz w:val="20"/>
                          <w:szCs w:val="20"/>
                        </w:rPr>
                        <w:t>,</w:t>
                      </w:r>
                      <w:bookmarkStart w:id="1" w:name="_GoBack"/>
                      <w:bookmarkEnd w:id="1"/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</w:t>
                      </w: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>lycée Ribot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sectPr w:rsidR="005775FC" w:rsidRPr="005775FC" w:rsidSect="0046778F">
      <w:headerReference w:type="firs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008D" w:rsidRDefault="0010008D" w:rsidP="0046778F">
      <w:pPr>
        <w:spacing w:after="0" w:line="240" w:lineRule="auto"/>
      </w:pPr>
      <w:r>
        <w:separator/>
      </w:r>
    </w:p>
  </w:endnote>
  <w:endnote w:type="continuationSeparator" w:id="0">
    <w:p w:rsidR="0010008D" w:rsidRDefault="0010008D" w:rsidP="0046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008D" w:rsidRDefault="0010008D" w:rsidP="0046778F">
      <w:pPr>
        <w:spacing w:after="0" w:line="240" w:lineRule="auto"/>
      </w:pPr>
      <w:r>
        <w:separator/>
      </w:r>
    </w:p>
  </w:footnote>
  <w:footnote w:type="continuationSeparator" w:id="0">
    <w:p w:rsidR="0010008D" w:rsidRDefault="0010008D" w:rsidP="0046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778F" w:rsidRDefault="00ED636E" w:rsidP="0046778F">
    <w:pPr>
      <w:pStyle w:val="Titre"/>
    </w:pPr>
    <w:r>
      <w:t>Les listes</w:t>
    </w:r>
  </w:p>
  <w:p w:rsidR="0046778F" w:rsidRDefault="0072779B" w:rsidP="0046778F">
    <w:pPr>
      <w:pStyle w:val="En-tte"/>
      <w:spacing w:line="360" w:lineRule="auto"/>
    </w:pPr>
    <w:r>
      <w:t>N S I</w:t>
    </w:r>
    <w:r w:rsidR="0046778F">
      <w:ptab w:relativeTo="margin" w:alignment="center" w:leader="none"/>
    </w:r>
    <w:r w:rsidR="0046778F">
      <w:ptab w:relativeTo="margin" w:alignment="right" w:leader="none"/>
    </w:r>
    <w:r w:rsidR="00ED636E">
      <w:t>Terminale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7141E"/>
    <w:multiLevelType w:val="hybridMultilevel"/>
    <w:tmpl w:val="0DDAD63A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27AE3"/>
    <w:multiLevelType w:val="hybridMultilevel"/>
    <w:tmpl w:val="6F0812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214F6"/>
    <w:multiLevelType w:val="hybridMultilevel"/>
    <w:tmpl w:val="84AE92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62EED"/>
    <w:multiLevelType w:val="hybridMultilevel"/>
    <w:tmpl w:val="F6CCB3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469A2"/>
    <w:multiLevelType w:val="hybridMultilevel"/>
    <w:tmpl w:val="5E44D8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97081"/>
    <w:multiLevelType w:val="hybridMultilevel"/>
    <w:tmpl w:val="8940D86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CC617B"/>
    <w:multiLevelType w:val="hybridMultilevel"/>
    <w:tmpl w:val="D44AB5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A34082"/>
    <w:multiLevelType w:val="hybridMultilevel"/>
    <w:tmpl w:val="1BB67FB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4A41B9"/>
    <w:multiLevelType w:val="hybridMultilevel"/>
    <w:tmpl w:val="4EC2F59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2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425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2A"/>
    <w:rsid w:val="000061F3"/>
    <w:rsid w:val="00014E69"/>
    <w:rsid w:val="0009178C"/>
    <w:rsid w:val="000A568E"/>
    <w:rsid w:val="000A7F0E"/>
    <w:rsid w:val="000D4073"/>
    <w:rsid w:val="0010008D"/>
    <w:rsid w:val="00104F24"/>
    <w:rsid w:val="0010694F"/>
    <w:rsid w:val="00110A0B"/>
    <w:rsid w:val="0013169B"/>
    <w:rsid w:val="001433C5"/>
    <w:rsid w:val="001541D2"/>
    <w:rsid w:val="0017466F"/>
    <w:rsid w:val="00200CE1"/>
    <w:rsid w:val="00227BD2"/>
    <w:rsid w:val="00240C4B"/>
    <w:rsid w:val="002802C3"/>
    <w:rsid w:val="002B00CB"/>
    <w:rsid w:val="002F2302"/>
    <w:rsid w:val="002F6C0A"/>
    <w:rsid w:val="00304326"/>
    <w:rsid w:val="00326735"/>
    <w:rsid w:val="0033214E"/>
    <w:rsid w:val="003839B0"/>
    <w:rsid w:val="003E70AD"/>
    <w:rsid w:val="0041686A"/>
    <w:rsid w:val="004230E0"/>
    <w:rsid w:val="00463AD1"/>
    <w:rsid w:val="0046778F"/>
    <w:rsid w:val="00467C8B"/>
    <w:rsid w:val="00470266"/>
    <w:rsid w:val="004741AA"/>
    <w:rsid w:val="00483A25"/>
    <w:rsid w:val="004A435E"/>
    <w:rsid w:val="004B2A87"/>
    <w:rsid w:val="004C3932"/>
    <w:rsid w:val="004F5475"/>
    <w:rsid w:val="005775FC"/>
    <w:rsid w:val="00580894"/>
    <w:rsid w:val="0058312E"/>
    <w:rsid w:val="00591FF2"/>
    <w:rsid w:val="005E5546"/>
    <w:rsid w:val="0061032A"/>
    <w:rsid w:val="0061770B"/>
    <w:rsid w:val="0063218D"/>
    <w:rsid w:val="0065652B"/>
    <w:rsid w:val="00691A59"/>
    <w:rsid w:val="006C24CE"/>
    <w:rsid w:val="006D3D2F"/>
    <w:rsid w:val="007019F2"/>
    <w:rsid w:val="00701FBB"/>
    <w:rsid w:val="0072779B"/>
    <w:rsid w:val="007C2066"/>
    <w:rsid w:val="00804A60"/>
    <w:rsid w:val="00832D3F"/>
    <w:rsid w:val="008A33F5"/>
    <w:rsid w:val="008A515B"/>
    <w:rsid w:val="008A634F"/>
    <w:rsid w:val="008F07F7"/>
    <w:rsid w:val="00907D9D"/>
    <w:rsid w:val="00922559"/>
    <w:rsid w:val="00922AE3"/>
    <w:rsid w:val="00950D09"/>
    <w:rsid w:val="009945A4"/>
    <w:rsid w:val="009A68AD"/>
    <w:rsid w:val="009C3AEA"/>
    <w:rsid w:val="00A1374F"/>
    <w:rsid w:val="00A16F92"/>
    <w:rsid w:val="00A45380"/>
    <w:rsid w:val="00AD618A"/>
    <w:rsid w:val="00AF6FA6"/>
    <w:rsid w:val="00B01BE6"/>
    <w:rsid w:val="00B04B6A"/>
    <w:rsid w:val="00B141AB"/>
    <w:rsid w:val="00B61322"/>
    <w:rsid w:val="00B8053A"/>
    <w:rsid w:val="00B92DD2"/>
    <w:rsid w:val="00BA6F5F"/>
    <w:rsid w:val="00BB0054"/>
    <w:rsid w:val="00C10EC4"/>
    <w:rsid w:val="00C561D6"/>
    <w:rsid w:val="00C65CFB"/>
    <w:rsid w:val="00C821DF"/>
    <w:rsid w:val="00C932D5"/>
    <w:rsid w:val="00CC4D2A"/>
    <w:rsid w:val="00D002DC"/>
    <w:rsid w:val="00D20439"/>
    <w:rsid w:val="00D91DE2"/>
    <w:rsid w:val="00DB0948"/>
    <w:rsid w:val="00E05ED0"/>
    <w:rsid w:val="00E63EDD"/>
    <w:rsid w:val="00EB7A64"/>
    <w:rsid w:val="00EC6588"/>
    <w:rsid w:val="00ED636E"/>
    <w:rsid w:val="00F13EA4"/>
    <w:rsid w:val="00F3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chartTrackingRefBased/>
  <w15:docId w15:val="{67517651-6952-4CFA-81D0-EA3BC980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4073"/>
  </w:style>
  <w:style w:type="paragraph" w:styleId="Titre1">
    <w:name w:val="heading 1"/>
    <w:basedOn w:val="Sansinterligne"/>
    <w:next w:val="Sansinterligne"/>
    <w:link w:val="Titre1Car"/>
    <w:uiPriority w:val="9"/>
    <w:qFormat/>
    <w:rsid w:val="00D002DC"/>
    <w:pPr>
      <w:keepNext/>
      <w:keepLines/>
      <w:spacing w:after="120"/>
      <w:ind w:left="-113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Sansinterligne"/>
    <w:next w:val="Sansinterligne"/>
    <w:link w:val="Titre2Car"/>
    <w:uiPriority w:val="9"/>
    <w:unhideWhenUsed/>
    <w:qFormat/>
    <w:rsid w:val="00AF6FA6"/>
    <w:pPr>
      <w:keepNext/>
      <w:keepLines/>
      <w:outlineLvl w:val="1"/>
    </w:pPr>
    <w:rPr>
      <w:rFonts w:asciiTheme="majorHAnsi" w:eastAsiaTheme="majorEastAsia" w:hAnsiTheme="majorHAnsi" w:cstheme="majorBidi"/>
      <w:color w:val="0000FF"/>
      <w:szCs w:val="26"/>
    </w:rPr>
  </w:style>
  <w:style w:type="paragraph" w:styleId="Titre3">
    <w:name w:val="heading 3"/>
    <w:basedOn w:val="Normal"/>
    <w:next w:val="Sansinterligne"/>
    <w:link w:val="Titre3Car"/>
    <w:uiPriority w:val="9"/>
    <w:unhideWhenUsed/>
    <w:qFormat/>
    <w:rsid w:val="00C10E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02D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ansinterligne">
    <w:name w:val="No Spacing"/>
    <w:link w:val="SansinterligneCar"/>
    <w:uiPriority w:val="1"/>
    <w:qFormat/>
    <w:rsid w:val="00B01BE6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itre">
    <w:name w:val="Title"/>
    <w:basedOn w:val="Sansinterligne"/>
    <w:next w:val="Sansinterligne"/>
    <w:link w:val="TitreCar"/>
    <w:uiPriority w:val="10"/>
    <w:qFormat/>
    <w:rsid w:val="004B2A87"/>
    <w:pPr>
      <w:contextualSpacing/>
      <w:jc w:val="center"/>
    </w:pPr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A87"/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AF6FA6"/>
    <w:rPr>
      <w:rFonts w:asciiTheme="majorHAnsi" w:eastAsiaTheme="majorEastAsia" w:hAnsiTheme="majorHAnsi" w:cstheme="majorBidi"/>
      <w:color w:val="0000FF"/>
      <w:sz w:val="24"/>
      <w:szCs w:val="26"/>
    </w:rPr>
  </w:style>
  <w:style w:type="character" w:styleId="Rfrenceintense">
    <w:name w:val="Intense Reference"/>
    <w:basedOn w:val="Accentuation"/>
    <w:uiPriority w:val="32"/>
    <w:qFormat/>
    <w:rsid w:val="00EB7A64"/>
    <w:rPr>
      <w:rFonts w:asciiTheme="majorHAnsi" w:hAnsiTheme="majorHAnsi"/>
      <w:b/>
      <w:bCs/>
      <w:i w:val="0"/>
      <w:iCs/>
      <w:caps w:val="0"/>
      <w:smallCaps w:val="0"/>
      <w:color w:val="0000FF"/>
      <w:spacing w:val="0"/>
      <w:sz w:val="20"/>
      <w:u w:val="single"/>
    </w:rPr>
  </w:style>
  <w:style w:type="character" w:styleId="Accentuation">
    <w:name w:val="Emphasis"/>
    <w:basedOn w:val="Policepardfaut"/>
    <w:uiPriority w:val="20"/>
    <w:qFormat/>
    <w:rsid w:val="00AF6FA6"/>
    <w:rPr>
      <w:i/>
      <w:iCs/>
    </w:rPr>
  </w:style>
  <w:style w:type="paragraph" w:customStyle="1" w:styleId="Code">
    <w:name w:val="Code"/>
    <w:basedOn w:val="Sansinterligne"/>
    <w:next w:val="Sansinterligne"/>
    <w:link w:val="CodeCar"/>
    <w:qFormat/>
    <w:rsid w:val="00804A60"/>
    <w:pPr>
      <w:shd w:val="clear" w:color="D99594" w:themeColor="accent2" w:themeTint="99" w:fill="E5B8B7" w:themeFill="accent2" w:themeFillTint="66"/>
    </w:pPr>
    <w:rPr>
      <w:rFonts w:ascii="Consolas" w:hAnsi="Consola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1686A"/>
    <w:rPr>
      <w:rFonts w:ascii="Times New Roman" w:hAnsi="Times New Roman"/>
      <w:sz w:val="24"/>
    </w:rPr>
  </w:style>
  <w:style w:type="character" w:customStyle="1" w:styleId="CodeCar">
    <w:name w:val="Code Car"/>
    <w:basedOn w:val="SansinterligneCar"/>
    <w:link w:val="Code"/>
    <w:rsid w:val="00804A60"/>
    <w:rPr>
      <w:rFonts w:ascii="Consolas" w:hAnsi="Consolas"/>
      <w:sz w:val="24"/>
      <w:shd w:val="clear" w:color="D99594" w:themeColor="accent2" w:themeTint="99" w:fill="E5B8B7" w:themeFill="accent2" w:themeFillTint="66"/>
    </w:rPr>
  </w:style>
  <w:style w:type="paragraph" w:styleId="En-tte">
    <w:name w:val="header"/>
    <w:basedOn w:val="Normal"/>
    <w:link w:val="En-tt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778F"/>
  </w:style>
  <w:style w:type="paragraph" w:styleId="Pieddepage">
    <w:name w:val="footer"/>
    <w:basedOn w:val="Normal"/>
    <w:link w:val="Pieddepag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778F"/>
  </w:style>
  <w:style w:type="table" w:styleId="Grilledutableau">
    <w:name w:val="Table Grid"/>
    <w:basedOn w:val="TableauNormal"/>
    <w:uiPriority w:val="59"/>
    <w:rsid w:val="000D407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3Car">
    <w:name w:val="Titre 3 Car"/>
    <w:basedOn w:val="Policepardfaut"/>
    <w:link w:val="Titre3"/>
    <w:uiPriority w:val="9"/>
    <w:rsid w:val="00C10E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D4073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ED636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D63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r.wikipedia.org/wiki/Lis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pri&#233;taire\Documents\Mod&#232;les%20Office%20personnalis&#233;s\Feuille_modele_cours_portrai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Feuille_modele_cours_portrait.dotx</Template>
  <TotalTime>0</TotalTime>
  <Pages>4</Pages>
  <Words>841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Propriétaire</dc:creator>
  <cp:keywords/>
  <dc:description/>
  <cp:lastModifiedBy>jerome.wozniak</cp:lastModifiedBy>
  <cp:revision>19</cp:revision>
  <dcterms:created xsi:type="dcterms:W3CDTF">2020-10-23T12:49:00Z</dcterms:created>
  <dcterms:modified xsi:type="dcterms:W3CDTF">2021-10-22T06:46:00Z</dcterms:modified>
</cp:coreProperties>
</file>