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B6B" w:rsidRDefault="00B67B6B" w:rsidP="00B67B6B">
      <w:pPr>
        <w:pStyle w:val="Sansinterligne"/>
      </w:pPr>
      <w:bookmarkStart w:id="0" w:name="_GoBack"/>
      <w:bookmarkEnd w:id="0"/>
    </w:p>
    <w:p w:rsidR="00B67B6B" w:rsidRDefault="00B67B6B" w:rsidP="00B67B6B">
      <w:pPr>
        <w:pStyle w:val="Sansinterligne"/>
      </w:pPr>
    </w:p>
    <w:p w:rsidR="000061F3" w:rsidRPr="00B67B6B" w:rsidRDefault="009B7E21" w:rsidP="00B67B6B">
      <w:pPr>
        <w:pStyle w:val="Sansinterligne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Nous avons déjà abordé</w:t>
      </w:r>
      <w:r w:rsidR="00B67B6B">
        <w:rPr>
          <w:rFonts w:asciiTheme="majorHAnsi" w:hAnsiTheme="majorHAnsi"/>
          <w:szCs w:val="24"/>
        </w:rPr>
        <w:t xml:space="preserve"> la notion de liste ( avec un E)</w:t>
      </w:r>
      <w:r w:rsidR="00B67B6B" w:rsidRPr="00B67B6B">
        <w:rPr>
          <w:rFonts w:asciiTheme="majorHAnsi" w:hAnsiTheme="majorHAnsi"/>
          <w:szCs w:val="24"/>
        </w:rPr>
        <w:t xml:space="preserve"> </w:t>
      </w:r>
    </w:p>
    <w:p w:rsidR="00B67B6B" w:rsidRP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B67B6B">
        <w:rPr>
          <w:rFonts w:asciiTheme="majorHAnsi" w:hAnsiTheme="majorHAnsi" w:cs="ArialMT"/>
          <w:color w:val="000000"/>
          <w:sz w:val="24"/>
          <w:szCs w:val="24"/>
        </w:rPr>
        <w:t xml:space="preserve">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Une liste est une structure de données à accès séquentiel</w:t>
      </w:r>
    </w:p>
    <w:p w:rsidR="00B67B6B" w:rsidRPr="00B67B6B" w:rsidRDefault="00B67B6B" w:rsidP="00B67B6B">
      <w:pPr>
        <w:autoSpaceDE w:val="0"/>
        <w:autoSpaceDN w:val="0"/>
        <w:adjustRightInd w:val="0"/>
        <w:spacing w:after="0" w:line="240" w:lineRule="auto"/>
        <w:ind w:firstLine="425"/>
        <w:rPr>
          <w:rFonts w:asciiTheme="majorHAnsi" w:hAnsiTheme="majorHAnsi" w:cs="Calibri-Italic"/>
          <w:i/>
          <w:iCs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 xml:space="preserve">Soit la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liste</w:t>
      </w:r>
      <w:r>
        <w:rPr>
          <w:rFonts w:asciiTheme="majorHAnsi" w:hAnsiTheme="majorHAnsi" w:cs="Calibri"/>
          <w:color w:val="000000"/>
          <w:sz w:val="24"/>
          <w:szCs w:val="24"/>
        </w:rPr>
        <w:t xml:space="preserve"> est  vide :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 xml:space="preserve"> &lt; &gt; </w:t>
      </w:r>
      <w:r w:rsidRPr="00B67B6B">
        <w:rPr>
          <w:rFonts w:asciiTheme="majorHAnsi" w:hAnsiTheme="majorHAnsi" w:cs="Calibri-Italic"/>
          <w:i/>
          <w:iCs/>
          <w:color w:val="000000"/>
          <w:sz w:val="24"/>
          <w:szCs w:val="24"/>
        </w:rPr>
        <w:t>(liste vide)</w:t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ind w:firstLine="425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 xml:space="preserve">Soit la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liste</w:t>
      </w:r>
      <w:r>
        <w:rPr>
          <w:rFonts w:asciiTheme="majorHAnsi" w:hAnsiTheme="majorHAnsi" w:cs="Calibri"/>
          <w:color w:val="000000"/>
          <w:sz w:val="24"/>
          <w:szCs w:val="24"/>
        </w:rPr>
        <w:t xml:space="preserve"> a une valeur et un lien vers le reste de la liste :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 xml:space="preserve"> &lt; premier </w:t>
      </w:r>
      <w:r w:rsidRPr="00B67B6B">
        <w:rPr>
          <w:rFonts w:asciiTheme="majorHAnsi" w:hAnsiTheme="majorHAnsi" w:cs="Calibri-Italic"/>
          <w:i/>
          <w:iCs/>
          <w:color w:val="000000"/>
          <w:sz w:val="24"/>
          <w:szCs w:val="24"/>
        </w:rPr>
        <w:t xml:space="preserve">(élément)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 xml:space="preserve">| reste </w:t>
      </w:r>
      <w:r w:rsidRPr="00B67B6B">
        <w:rPr>
          <w:rFonts w:asciiTheme="majorHAnsi" w:hAnsiTheme="majorHAnsi" w:cs="Calibri-Italic"/>
          <w:i/>
          <w:iCs/>
          <w:color w:val="000000"/>
          <w:sz w:val="24"/>
          <w:szCs w:val="24"/>
        </w:rPr>
        <w:t xml:space="preserve">(liste)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&gt;</w:t>
      </w:r>
    </w:p>
    <w:p w:rsidR="00180BDB" w:rsidRDefault="00180BDB" w:rsidP="00180BD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180BDB" w:rsidRPr="00DE0E93" w:rsidRDefault="00180BDB" w:rsidP="00180BD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A retenir</w:t>
      </w:r>
    </w:p>
    <w:p w:rsidR="00180BDB" w:rsidRPr="00180BDB" w:rsidRDefault="00180BDB" w:rsidP="00180BD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180BDB">
        <w:rPr>
          <w:rFonts w:cstheme="minorHAnsi"/>
          <w:color w:val="000000"/>
          <w:sz w:val="24"/>
          <w:szCs w:val="24"/>
        </w:rPr>
        <w:t>• Une liste chaînée représente un ensemble d’éléments</w:t>
      </w:r>
      <w:r w:rsidR="00DE0E93">
        <w:rPr>
          <w:rFonts w:cstheme="minorHAnsi"/>
          <w:color w:val="000000"/>
          <w:sz w:val="24"/>
          <w:szCs w:val="24"/>
        </w:rPr>
        <w:t xml:space="preserve"> </w:t>
      </w:r>
      <w:r w:rsidRPr="00180BDB">
        <w:rPr>
          <w:rFonts w:cstheme="minorHAnsi"/>
          <w:color w:val="000000"/>
          <w:sz w:val="24"/>
          <w:szCs w:val="24"/>
        </w:rPr>
        <w:t>rangés linéairement</w:t>
      </w:r>
      <w:r w:rsidR="00DE0E93">
        <w:rPr>
          <w:rFonts w:cstheme="minorHAnsi"/>
          <w:color w:val="000000"/>
          <w:sz w:val="24"/>
          <w:szCs w:val="24"/>
        </w:rPr>
        <w:t xml:space="preserve"> </w:t>
      </w:r>
      <w:r w:rsidRPr="00180BDB">
        <w:rPr>
          <w:rFonts w:cstheme="minorHAnsi"/>
          <w:color w:val="000000"/>
          <w:sz w:val="24"/>
          <w:szCs w:val="24"/>
        </w:rPr>
        <w:t xml:space="preserve"> mais pas forcément contigus en mémoire</w:t>
      </w:r>
      <w:r w:rsidR="00DE0E93">
        <w:rPr>
          <w:rFonts w:cstheme="minorHAnsi"/>
          <w:color w:val="000000"/>
          <w:sz w:val="24"/>
          <w:szCs w:val="24"/>
        </w:rPr>
        <w:t>.</w:t>
      </w:r>
    </w:p>
    <w:p w:rsidR="00180BDB" w:rsidRDefault="00180BDB" w:rsidP="00180BD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180BDB">
        <w:rPr>
          <w:rFonts w:cstheme="minorHAnsi"/>
          <w:color w:val="000000"/>
          <w:sz w:val="24"/>
          <w:szCs w:val="24"/>
        </w:rPr>
        <w:t xml:space="preserve">• Chaque élément, appelé </w:t>
      </w:r>
      <w:r w:rsidRPr="00180BDB">
        <w:rPr>
          <w:rFonts w:cstheme="minorHAnsi"/>
          <w:color w:val="4472C5"/>
          <w:sz w:val="24"/>
          <w:szCs w:val="24"/>
        </w:rPr>
        <w:t>cellule</w:t>
      </w:r>
      <w:r>
        <w:rPr>
          <w:rFonts w:cstheme="minorHAnsi"/>
          <w:color w:val="4472C5"/>
          <w:sz w:val="24"/>
          <w:szCs w:val="24"/>
        </w:rPr>
        <w:t xml:space="preserve"> ou maillon</w:t>
      </w:r>
      <w:r w:rsidRPr="00180BDB">
        <w:rPr>
          <w:rFonts w:cstheme="minorHAnsi"/>
          <w:color w:val="000000"/>
          <w:sz w:val="24"/>
          <w:szCs w:val="24"/>
        </w:rPr>
        <w:t>, contient un ensemble</w:t>
      </w:r>
      <w:r>
        <w:rPr>
          <w:rFonts w:cstheme="minorHAnsi"/>
          <w:color w:val="000000"/>
          <w:sz w:val="24"/>
          <w:szCs w:val="24"/>
        </w:rPr>
        <w:t xml:space="preserve"> </w:t>
      </w:r>
      <w:r w:rsidRPr="00180BDB">
        <w:rPr>
          <w:rFonts w:cstheme="minorHAnsi"/>
          <w:color w:val="000000"/>
          <w:sz w:val="24"/>
          <w:szCs w:val="24"/>
        </w:rPr>
        <w:t>d’informations dont un ou plusieurs liens vers d’autres</w:t>
      </w:r>
      <w:r>
        <w:rPr>
          <w:rFonts w:cstheme="minorHAnsi"/>
          <w:color w:val="000000"/>
          <w:sz w:val="24"/>
          <w:szCs w:val="24"/>
        </w:rPr>
        <w:t xml:space="preserve"> </w:t>
      </w:r>
      <w:r w:rsidRPr="00180BDB">
        <w:rPr>
          <w:rFonts w:cstheme="minorHAnsi"/>
          <w:color w:val="000000"/>
          <w:sz w:val="24"/>
          <w:szCs w:val="24"/>
        </w:rPr>
        <w:t>éléments de la liste</w:t>
      </w:r>
      <w:r>
        <w:rPr>
          <w:rFonts w:cstheme="minorHAnsi"/>
          <w:color w:val="000000"/>
          <w:sz w:val="24"/>
          <w:szCs w:val="24"/>
        </w:rPr>
        <w:t xml:space="preserve"> </w:t>
      </w:r>
      <w:r w:rsidR="00DE0E93">
        <w:rPr>
          <w:rFonts w:cstheme="minorHAnsi"/>
          <w:color w:val="000000"/>
          <w:sz w:val="24"/>
          <w:szCs w:val="24"/>
        </w:rPr>
        <w:t>.</w:t>
      </w:r>
    </w:p>
    <w:p w:rsidR="00180BDB" w:rsidRPr="00180BDB" w:rsidRDefault="00180BDB" w:rsidP="00180BDB">
      <w:pPr>
        <w:autoSpaceDE w:val="0"/>
        <w:autoSpaceDN w:val="0"/>
        <w:adjustRightInd w:val="0"/>
        <w:spacing w:after="0" w:line="240" w:lineRule="auto"/>
        <w:rPr>
          <w:rFonts w:cstheme="minorHAnsi"/>
          <w:color w:val="4472C5"/>
          <w:sz w:val="24"/>
          <w:szCs w:val="24"/>
        </w:rPr>
      </w:pPr>
      <w:r w:rsidRPr="00180BDB">
        <w:rPr>
          <w:rFonts w:cstheme="minorHAnsi"/>
          <w:color w:val="000000"/>
          <w:sz w:val="24"/>
          <w:szCs w:val="24"/>
        </w:rPr>
        <w:t>• Les liens qui désignen</w:t>
      </w:r>
      <w:r>
        <w:rPr>
          <w:rFonts w:cstheme="minorHAnsi"/>
          <w:color w:val="000000"/>
          <w:sz w:val="24"/>
          <w:szCs w:val="24"/>
        </w:rPr>
        <w:t xml:space="preserve">t des éléments particuliers (ex </w:t>
      </w:r>
      <w:r w:rsidRPr="00180BDB">
        <w:rPr>
          <w:rFonts w:cstheme="minorHAnsi"/>
          <w:color w:val="000000"/>
          <w:sz w:val="24"/>
          <w:szCs w:val="24"/>
        </w:rPr>
        <w:t xml:space="preserve">premier et/ou dernier) sont </w:t>
      </w:r>
      <w:r w:rsidRPr="00180BDB">
        <w:rPr>
          <w:rFonts w:cstheme="minorHAnsi"/>
          <w:color w:val="4472C5"/>
          <w:sz w:val="24"/>
          <w:szCs w:val="24"/>
        </w:rPr>
        <w:t>stockés à part</w:t>
      </w:r>
    </w:p>
    <w:p w:rsidR="00180BDB" w:rsidRPr="00180BDB" w:rsidRDefault="00180BDB" w:rsidP="00180BD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180BDB">
        <w:rPr>
          <w:rFonts w:cstheme="minorHAnsi"/>
          <w:color w:val="000000"/>
          <w:sz w:val="24"/>
          <w:szCs w:val="24"/>
        </w:rPr>
        <w:t xml:space="preserve">• Les liens ne désignant aucun autre élément ont un </w:t>
      </w:r>
      <w:r w:rsidRPr="00180BDB">
        <w:rPr>
          <w:rFonts w:cstheme="minorHAnsi"/>
          <w:color w:val="4472C5"/>
          <w:sz w:val="24"/>
          <w:szCs w:val="24"/>
        </w:rPr>
        <w:t>code</w:t>
      </w:r>
      <w:r>
        <w:rPr>
          <w:rFonts w:cstheme="minorHAnsi"/>
          <w:color w:val="4472C5"/>
          <w:sz w:val="24"/>
          <w:szCs w:val="24"/>
        </w:rPr>
        <w:t xml:space="preserve"> </w:t>
      </w:r>
      <w:r w:rsidRPr="00180BDB">
        <w:rPr>
          <w:rFonts w:cstheme="minorHAnsi"/>
          <w:color w:val="4472C5"/>
          <w:sz w:val="24"/>
          <w:szCs w:val="24"/>
        </w:rPr>
        <w:t xml:space="preserve">spécial </w:t>
      </w:r>
      <w:r w:rsidRPr="00180BDB">
        <w:rPr>
          <w:rFonts w:cstheme="minorHAnsi"/>
          <w:color w:val="000000"/>
          <w:sz w:val="24"/>
          <w:szCs w:val="24"/>
        </w:rPr>
        <w:t xml:space="preserve">: la valeur </w:t>
      </w:r>
      <w:r w:rsidRPr="00180BDB">
        <w:rPr>
          <w:rFonts w:cstheme="minorHAnsi"/>
          <w:b/>
          <w:bCs/>
          <w:color w:val="000000"/>
          <w:sz w:val="24"/>
          <w:szCs w:val="24"/>
        </w:rPr>
        <w:t>None</w:t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B67B6B" w:rsidRP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color w:val="000000"/>
          <w:sz w:val="24"/>
          <w:szCs w:val="24"/>
          <w:u w:val="single"/>
        </w:rPr>
      </w:pPr>
      <w:r w:rsidRPr="00B67B6B">
        <w:rPr>
          <w:rFonts w:asciiTheme="majorHAnsi" w:hAnsiTheme="majorHAnsi" w:cs="Calibri"/>
          <w:b/>
          <w:color w:val="000000"/>
          <w:sz w:val="24"/>
          <w:szCs w:val="24"/>
          <w:u w:val="single"/>
        </w:rPr>
        <w:t>I Représentations</w:t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Les listes chaînées peuvent avoir différentes représentations :</w:t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ab/>
        <w:t>Ex1 :</w:t>
      </w:r>
    </w:p>
    <w:p w:rsidR="00B67B6B" w:rsidRDefault="00CD4432" w:rsidP="00B67B6B">
      <w:pPr>
        <w:pStyle w:val="Sansinterligne"/>
        <w:spacing w:before="120" w:after="120"/>
        <w:jc w:val="center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161924</wp:posOffset>
                </wp:positionV>
                <wp:extent cx="342900" cy="0"/>
                <wp:effectExtent l="0" t="76200" r="0" b="76200"/>
                <wp:wrapNone/>
                <wp:docPr id="10" name="Connecteur droit avec flèch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2D26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213pt;margin-top:12.75pt;width:27pt;height:0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" strokecolor="black [3040]">
                <v:stroke endarrow="block"/>
                <o:lock v:ext="edit" shapetype="f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151129</wp:posOffset>
                </wp:positionV>
                <wp:extent cx="342900" cy="0"/>
                <wp:effectExtent l="0" t="76200" r="0" b="76200"/>
                <wp:wrapNone/>
                <wp:docPr id="5" name="Connecteur droit avec flè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82F68" id="Connecteur droit avec flèche 8" o:spid="_x0000_s1026" type="#_x0000_t32" style="position:absolute;margin-left:152.25pt;margin-top:11.9pt;width:27pt;height:0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" strokecolor="black [3040]">
                <v:stroke endarrow="block"/>
                <o:lock v:ext="edit" shapetype="f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160654</wp:posOffset>
                </wp:positionV>
                <wp:extent cx="342900" cy="0"/>
                <wp:effectExtent l="0" t="76200" r="0" b="76200"/>
                <wp:wrapNone/>
                <wp:docPr id="12" name="Connecteur droit avec flèch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309C6" id="Connecteur droit avec flèche 12" o:spid="_x0000_s1026" type="#_x0000_t32" style="position:absolute;margin-left:333pt;margin-top:12.65pt;width:27pt;height:0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" strokecolor="black [3040]">
                <v:stroke endarrow="block"/>
                <o:lock v:ext="edit" shapetype="f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161924</wp:posOffset>
                </wp:positionV>
                <wp:extent cx="342900" cy="0"/>
                <wp:effectExtent l="0" t="76200" r="0" b="76200"/>
                <wp:wrapNone/>
                <wp:docPr id="11" name="Connecteur droit avec flèch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8B0B5" id="Connecteur droit avec flèche 11" o:spid="_x0000_s1026" type="#_x0000_t32" style="position:absolute;margin-left:271.5pt;margin-top:12.75pt;width:27pt;height:0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" strokecolor="black [3040]">
                <v:stroke endarrow="block"/>
                <o:lock v:ext="edit" shapetype="f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>
                <wp:extent cx="3771900" cy="314325"/>
                <wp:effectExtent l="0" t="0" r="1270" b="3175"/>
                <wp:docPr id="2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3143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555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</w:tblGrid>
                            <w:tr w:rsidR="00457825" w:rsidTr="00457825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457825" w:rsidRPr="009B2DE0" w:rsidRDefault="00457825" w:rsidP="0045782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57825" w:rsidRDefault="00457825" w:rsidP="00B67B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width:297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555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</w:tblGrid>
                      <w:tr w:rsidR="00457825" w:rsidTr="00457825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:rsidR="00457825" w:rsidRPr="009B2DE0" w:rsidRDefault="00457825" w:rsidP="0045782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457825" w:rsidRDefault="00457825" w:rsidP="00B67B6B"/>
                  </w:txbxContent>
                </v:textbox>
                <w10:anchorlock/>
              </v:shape>
            </w:pict>
          </mc:Fallback>
        </mc:AlternateContent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eastAsiaTheme="minorEastAsia" w:cs="Times New Roman"/>
          <w:noProof/>
          <w:szCs w:val="24"/>
        </w:rPr>
      </w:pP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  <w:t>Ex2 :</w:t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ind w:firstLine="425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  <w:lang w:eastAsia="fr-FR"/>
        </w:rPr>
        <w:drawing>
          <wp:inline distT="0" distB="0" distL="0" distR="0">
            <wp:extent cx="6560185" cy="1209675"/>
            <wp:effectExtent l="1905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290" t="26829" b="1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18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48"/>
          <w:szCs w:val="48"/>
        </w:rPr>
        <w:tab/>
      </w:r>
      <w:r w:rsidRPr="00B67B6B">
        <w:rPr>
          <w:rFonts w:ascii="Calibri" w:hAnsi="Calibri" w:cs="Calibri"/>
          <w:color w:val="000000"/>
          <w:sz w:val="24"/>
          <w:szCs w:val="24"/>
        </w:rPr>
        <w:t>Ex 3 :</w:t>
      </w:r>
    </w:p>
    <w:p w:rsidR="00B67B6B" w:rsidRP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  <w:lang w:eastAsia="fr-FR"/>
        </w:rPr>
        <w:drawing>
          <wp:inline distT="0" distB="0" distL="0" distR="0">
            <wp:extent cx="6645910" cy="1178098"/>
            <wp:effectExtent l="19050" t="0" r="2540" b="0"/>
            <wp:docPr id="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78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MT"/>
          <w:color w:val="000000"/>
          <w:sz w:val="24"/>
          <w:szCs w:val="24"/>
        </w:rPr>
      </w:pPr>
    </w:p>
    <w:p w:rsidR="00B67B6B" w:rsidRPr="00B67B6B" w:rsidRDefault="00B67B6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color w:val="000000"/>
          <w:sz w:val="24"/>
          <w:szCs w:val="24"/>
          <w:u w:val="single"/>
        </w:rPr>
      </w:pPr>
      <w:r w:rsidRPr="00B67B6B">
        <w:rPr>
          <w:rFonts w:asciiTheme="majorHAnsi" w:hAnsiTheme="majorHAnsi" w:cs="ArialMT"/>
          <w:b/>
          <w:color w:val="000000"/>
          <w:sz w:val="24"/>
          <w:szCs w:val="24"/>
          <w:u w:val="single"/>
        </w:rPr>
        <w:t xml:space="preserve">II  </w:t>
      </w:r>
      <w:r w:rsidRPr="00B67B6B">
        <w:rPr>
          <w:rFonts w:asciiTheme="majorHAnsi" w:hAnsiTheme="majorHAnsi" w:cs="Calibri"/>
          <w:b/>
          <w:color w:val="000000"/>
          <w:sz w:val="24"/>
          <w:szCs w:val="24"/>
          <w:u w:val="single"/>
        </w:rPr>
        <w:t>Opérations possibles sur une liste</w:t>
      </w:r>
    </w:p>
    <w:p w:rsidR="00B67B6B" w:rsidRPr="00B67B6B" w:rsidRDefault="00B67B6B" w:rsidP="00DE0E9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color w:val="000000"/>
          <w:sz w:val="24"/>
          <w:szCs w:val="24"/>
        </w:rPr>
      </w:pPr>
      <w:r w:rsidRPr="00B67B6B">
        <w:rPr>
          <w:rFonts w:asciiTheme="majorHAnsi" w:hAnsiTheme="majorHAnsi" w:cs="ArialMT"/>
          <w:color w:val="000000"/>
          <w:sz w:val="24"/>
          <w:szCs w:val="24"/>
        </w:rPr>
        <w:t xml:space="preserve">•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créer et détruire</w:t>
      </w:r>
    </w:p>
    <w:p w:rsidR="00B67B6B" w:rsidRPr="00B67B6B" w:rsidRDefault="00B67B6B" w:rsidP="00DE0E9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color w:val="000000"/>
          <w:sz w:val="24"/>
          <w:szCs w:val="24"/>
        </w:rPr>
      </w:pPr>
      <w:r w:rsidRPr="00B67B6B">
        <w:rPr>
          <w:rFonts w:asciiTheme="majorHAnsi" w:hAnsiTheme="majorHAnsi" w:cs="ArialMT"/>
          <w:color w:val="000000"/>
          <w:sz w:val="24"/>
          <w:szCs w:val="24"/>
        </w:rPr>
        <w:t xml:space="preserve">•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vider</w:t>
      </w:r>
    </w:p>
    <w:p w:rsidR="00B67B6B" w:rsidRPr="00B67B6B" w:rsidRDefault="00B67B6B" w:rsidP="00DE0E9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color w:val="000000"/>
          <w:sz w:val="24"/>
          <w:szCs w:val="24"/>
        </w:rPr>
      </w:pPr>
      <w:r w:rsidRPr="00B67B6B">
        <w:rPr>
          <w:rFonts w:asciiTheme="majorHAnsi" w:hAnsiTheme="majorHAnsi" w:cs="ArialMT"/>
          <w:color w:val="000000"/>
          <w:sz w:val="24"/>
          <w:szCs w:val="24"/>
        </w:rPr>
        <w:t xml:space="preserve">•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récupérer le premier élément, le dernier ou un élément</w:t>
      </w:r>
      <w:r w:rsidR="00DE0E93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quelconque</w:t>
      </w:r>
    </w:p>
    <w:p w:rsidR="00B67B6B" w:rsidRPr="00B67B6B" w:rsidRDefault="00B67B6B" w:rsidP="00DE0E9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color w:val="000000"/>
          <w:sz w:val="24"/>
          <w:szCs w:val="24"/>
        </w:rPr>
      </w:pPr>
      <w:r w:rsidRPr="00B67B6B">
        <w:rPr>
          <w:rFonts w:asciiTheme="majorHAnsi" w:hAnsiTheme="majorHAnsi" w:cs="ArialMT"/>
          <w:color w:val="000000"/>
          <w:sz w:val="24"/>
          <w:szCs w:val="24"/>
        </w:rPr>
        <w:t xml:space="preserve">•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ajouter un nouvel élément en tant que premier élément, dernier</w:t>
      </w:r>
      <w:r w:rsidR="00DE0E93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élément, ou insérer l’élément dans</w:t>
      </w:r>
      <w:r w:rsidR="00DE0E93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la liste</w:t>
      </w:r>
    </w:p>
    <w:p w:rsidR="00B67B6B" w:rsidRDefault="00B67B6B" w:rsidP="00DE0E9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color w:val="000000"/>
          <w:sz w:val="24"/>
          <w:szCs w:val="24"/>
        </w:rPr>
      </w:pPr>
      <w:r w:rsidRPr="00B67B6B">
        <w:rPr>
          <w:rFonts w:asciiTheme="majorHAnsi" w:hAnsiTheme="majorHAnsi" w:cs="ArialMT"/>
          <w:color w:val="000000"/>
          <w:sz w:val="24"/>
          <w:szCs w:val="24"/>
        </w:rPr>
        <w:t xml:space="preserve">• </w:t>
      </w:r>
      <w:r w:rsidRPr="00B67B6B">
        <w:rPr>
          <w:rFonts w:asciiTheme="majorHAnsi" w:hAnsiTheme="majorHAnsi" w:cs="Calibri"/>
          <w:color w:val="000000"/>
          <w:sz w:val="24"/>
          <w:szCs w:val="24"/>
        </w:rPr>
        <w:t>supprimer un élément</w:t>
      </w:r>
    </w:p>
    <w:p w:rsidR="00B67B6B" w:rsidRDefault="00B67B6B" w:rsidP="00DE0E93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 xml:space="preserve">Etc etc </w:t>
      </w:r>
    </w:p>
    <w:p w:rsidR="00180BDB" w:rsidRDefault="00180BD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180BDB" w:rsidRPr="00B95BB0" w:rsidRDefault="00B95BB0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b/>
          <w:color w:val="000000"/>
          <w:sz w:val="24"/>
          <w:szCs w:val="24"/>
          <w:u w:val="single"/>
        </w:rPr>
      </w:pPr>
      <w:r w:rsidRPr="00B95BB0">
        <w:rPr>
          <w:rFonts w:asciiTheme="majorHAnsi" w:hAnsiTheme="majorHAnsi" w:cs="Calibri"/>
          <w:b/>
          <w:color w:val="000000"/>
          <w:sz w:val="24"/>
          <w:szCs w:val="24"/>
          <w:u w:val="single"/>
        </w:rPr>
        <w:t>III Implémentation</w:t>
      </w:r>
    </w:p>
    <w:p w:rsidR="00B95BB0" w:rsidRDefault="00180BD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La liste chaînée est encapsulée dans un objet.</w:t>
      </w:r>
    </w:p>
    <w:p w:rsidR="00B95BB0" w:rsidRDefault="00B95BB0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B95BB0" w:rsidRPr="001418E9" w:rsidRDefault="00B95BB0" w:rsidP="00B95B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  <w:lang w:val="en-US"/>
        </w:rPr>
      </w:pPr>
      <w:r w:rsidRPr="001418E9">
        <w:rPr>
          <w:rFonts w:asciiTheme="majorHAnsi" w:hAnsiTheme="majorHAnsi" w:cs="Calibri"/>
          <w:color w:val="000000"/>
          <w:sz w:val="24"/>
          <w:szCs w:val="24"/>
          <w:lang w:val="en-US"/>
        </w:rPr>
        <w:lastRenderedPageBreak/>
        <w:t>from maillon import*</w:t>
      </w:r>
    </w:p>
    <w:p w:rsidR="00B95BB0" w:rsidRPr="001418E9" w:rsidRDefault="00B95BB0" w:rsidP="00B95B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  <w:lang w:val="en-US"/>
        </w:rPr>
      </w:pPr>
      <w:r w:rsidRPr="001418E9">
        <w:rPr>
          <w:rFonts w:asciiTheme="majorHAnsi" w:hAnsiTheme="majorHAnsi" w:cs="Calibri"/>
          <w:color w:val="000000"/>
          <w:sz w:val="24"/>
          <w:szCs w:val="24"/>
          <w:lang w:val="en-US"/>
        </w:rPr>
        <w:t>class Liste:</w:t>
      </w:r>
    </w:p>
    <w:p w:rsidR="00B95BB0" w:rsidRPr="001418E9" w:rsidRDefault="00B95BB0" w:rsidP="00B95B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  <w:lang w:val="en-US"/>
        </w:rPr>
      </w:pPr>
      <w:r w:rsidRPr="001418E9">
        <w:rPr>
          <w:rFonts w:asciiTheme="majorHAnsi" w:hAnsiTheme="majorHAnsi" w:cs="Calibri"/>
          <w:color w:val="000000"/>
          <w:sz w:val="24"/>
          <w:szCs w:val="24"/>
          <w:lang w:val="en-US"/>
        </w:rPr>
        <w:t xml:space="preserve">        def __init__(self):</w:t>
      </w:r>
    </w:p>
    <w:p w:rsidR="00B95BB0" w:rsidRPr="00CD4432" w:rsidRDefault="00B95BB0" w:rsidP="00B95B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1418E9">
        <w:rPr>
          <w:rFonts w:asciiTheme="majorHAnsi" w:hAnsiTheme="majorHAnsi" w:cs="Calibri"/>
          <w:color w:val="000000"/>
          <w:sz w:val="24"/>
          <w:szCs w:val="24"/>
          <w:lang w:val="en-US"/>
        </w:rPr>
        <w:t xml:space="preserve">        </w:t>
      </w:r>
      <w:r w:rsidRPr="001418E9">
        <w:rPr>
          <w:rFonts w:asciiTheme="majorHAnsi" w:hAnsiTheme="majorHAnsi" w:cs="Calibri"/>
          <w:color w:val="000000"/>
          <w:sz w:val="24"/>
          <w:szCs w:val="24"/>
          <w:lang w:val="en-US"/>
        </w:rPr>
        <w:tab/>
      </w:r>
      <w:r w:rsidRPr="001418E9">
        <w:rPr>
          <w:rFonts w:asciiTheme="majorHAnsi" w:hAnsiTheme="majorHAnsi" w:cs="Calibri"/>
          <w:color w:val="000000"/>
          <w:sz w:val="24"/>
          <w:szCs w:val="24"/>
          <w:lang w:val="en-US"/>
        </w:rPr>
        <w:tab/>
      </w:r>
      <w:r w:rsidRPr="00CD4432">
        <w:rPr>
          <w:rFonts w:asciiTheme="majorHAnsi" w:hAnsiTheme="majorHAnsi" w:cs="Calibri"/>
          <w:color w:val="000000"/>
          <w:sz w:val="24"/>
          <w:szCs w:val="24"/>
        </w:rPr>
        <w:t>self.tete=None</w:t>
      </w:r>
    </w:p>
    <w:p w:rsidR="00B95BB0" w:rsidRPr="00CD4432" w:rsidRDefault="00B95BB0" w:rsidP="00B95B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B95BB0" w:rsidRDefault="00B95BB0" w:rsidP="00B95B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voir liste chaînée.py</w:t>
      </w:r>
    </w:p>
    <w:p w:rsidR="00B95BB0" w:rsidRDefault="00B95BB0" w:rsidP="00B95BB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74680A" w:rsidRDefault="00180BD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r w:rsidR="0074680A">
        <w:rPr>
          <w:rFonts w:asciiTheme="majorHAnsi" w:hAnsiTheme="majorHAnsi" w:cs="Calibri"/>
          <w:color w:val="000000"/>
          <w:sz w:val="24"/>
          <w:szCs w:val="24"/>
        </w:rPr>
        <w:t>ENCAPSULATION</w:t>
      </w:r>
    </w:p>
    <w:p w:rsidR="0074680A" w:rsidRDefault="00180BDB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La liste chaînée est cachée derrière la représentation d’un objet. Il faudra utiliser des méthodes  pour tester ou modifier une liste chaînée.</w:t>
      </w:r>
      <w:r w:rsidR="00B95BB0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</w:p>
    <w:p w:rsidR="0074680A" w:rsidRDefault="0074680A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Le constructeur initialise l’attribut tete à None.</w:t>
      </w:r>
    </w:p>
    <w:p w:rsidR="00180BDB" w:rsidRDefault="00B95BB0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On ne souhaite pas que l’utilisateur teste la valeur de tete mais utilise la méthode est_vide.</w:t>
      </w:r>
    </w:p>
    <w:p w:rsidR="00B95BB0" w:rsidRDefault="00B95BB0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B95BB0" w:rsidRDefault="001772E1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Exemple :</w:t>
      </w:r>
    </w:p>
    <w:p w:rsidR="001772E1" w:rsidRPr="001772E1" w:rsidRDefault="001772E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1772E1">
        <w:rPr>
          <w:rFonts w:asciiTheme="majorHAnsi" w:hAnsiTheme="majorHAnsi" w:cs="Calibri"/>
          <w:color w:val="000000"/>
          <w:sz w:val="24"/>
          <w:szCs w:val="24"/>
        </w:rPr>
        <w:t>&gt;&gt;&gt; chaine=Liste()</w:t>
      </w:r>
    </w:p>
    <w:p w:rsidR="001772E1" w:rsidRPr="001772E1" w:rsidRDefault="001772E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1772E1">
        <w:rPr>
          <w:rFonts w:asciiTheme="majorHAnsi" w:hAnsiTheme="majorHAnsi" w:cs="Calibri"/>
          <w:color w:val="000000"/>
          <w:sz w:val="24"/>
          <w:szCs w:val="24"/>
        </w:rPr>
        <w:t>&gt;&gt;&gt; chaine.est_vide()</w:t>
      </w:r>
    </w:p>
    <w:p w:rsidR="001772E1" w:rsidRPr="001772E1" w:rsidRDefault="001772E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1772E1">
        <w:rPr>
          <w:rFonts w:asciiTheme="majorHAnsi" w:hAnsiTheme="majorHAnsi" w:cs="Calibri"/>
          <w:color w:val="000000"/>
          <w:sz w:val="24"/>
          <w:szCs w:val="24"/>
        </w:rPr>
        <w:t>True</w:t>
      </w:r>
    </w:p>
    <w:p w:rsidR="001772E1" w:rsidRPr="001772E1" w:rsidRDefault="001772E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1772E1">
        <w:rPr>
          <w:rFonts w:asciiTheme="majorHAnsi" w:hAnsiTheme="majorHAnsi" w:cs="Calibri"/>
          <w:color w:val="000000"/>
          <w:sz w:val="24"/>
          <w:szCs w:val="24"/>
        </w:rPr>
        <w:t>&gt;&gt;&gt; chaine.ajouter(3)</w:t>
      </w:r>
    </w:p>
    <w:p w:rsidR="001772E1" w:rsidRPr="001772E1" w:rsidRDefault="001772E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1772E1">
        <w:rPr>
          <w:rFonts w:asciiTheme="majorHAnsi" w:hAnsiTheme="majorHAnsi" w:cs="Calibri"/>
          <w:color w:val="000000"/>
          <w:sz w:val="24"/>
          <w:szCs w:val="24"/>
        </w:rPr>
        <w:t>&gt;&gt;&gt; chaine.est_vide()</w:t>
      </w:r>
    </w:p>
    <w:p w:rsidR="001772E1" w:rsidRDefault="001772E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1772E1">
        <w:rPr>
          <w:rFonts w:asciiTheme="majorHAnsi" w:hAnsiTheme="majorHAnsi" w:cs="Calibri"/>
          <w:color w:val="000000"/>
          <w:sz w:val="24"/>
          <w:szCs w:val="24"/>
        </w:rPr>
        <w:t>False</w:t>
      </w:r>
    </w:p>
    <w:p w:rsidR="001772E1" w:rsidRDefault="001772E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383881" w:rsidRDefault="0038388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 xml:space="preserve"> ETUDIER  : liste chaînée.py</w:t>
      </w:r>
    </w:p>
    <w:p w:rsidR="00383881" w:rsidRDefault="00383881" w:rsidP="001772E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B95BB0" w:rsidRDefault="00B95BB0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 xml:space="preserve">Exercice </w:t>
      </w:r>
    </w:p>
    <w:p w:rsidR="00B95BB0" w:rsidRPr="00383881" w:rsidRDefault="00B95BB0" w:rsidP="00383881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383881">
        <w:rPr>
          <w:rFonts w:asciiTheme="majorHAnsi" w:hAnsiTheme="majorHAnsi" w:cs="Calibri"/>
          <w:color w:val="000000"/>
          <w:sz w:val="24"/>
          <w:szCs w:val="24"/>
        </w:rPr>
        <w:t>Sans util</w:t>
      </w:r>
      <w:r w:rsidR="001772E1" w:rsidRPr="00383881">
        <w:rPr>
          <w:rFonts w:asciiTheme="majorHAnsi" w:hAnsiTheme="majorHAnsi" w:cs="Calibri"/>
          <w:color w:val="000000"/>
          <w:sz w:val="24"/>
          <w:szCs w:val="24"/>
        </w:rPr>
        <w:t>i</w:t>
      </w:r>
      <w:r w:rsidRPr="00383881">
        <w:rPr>
          <w:rFonts w:asciiTheme="majorHAnsi" w:hAnsiTheme="majorHAnsi" w:cs="Calibri"/>
          <w:color w:val="000000"/>
          <w:sz w:val="24"/>
          <w:szCs w:val="24"/>
        </w:rPr>
        <w:t>ser le shell de thonny, quelle liste obtient avec la suite d’instruction :</w:t>
      </w:r>
    </w:p>
    <w:p w:rsidR="00383881" w:rsidRPr="00383881" w:rsidRDefault="00383881" w:rsidP="003838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383881">
        <w:rPr>
          <w:rFonts w:asciiTheme="majorHAnsi" w:hAnsiTheme="majorHAnsi" w:cs="Calibri"/>
          <w:color w:val="000000"/>
          <w:sz w:val="24"/>
          <w:szCs w:val="24"/>
        </w:rPr>
        <w:t>ma_liste=Liste()</w:t>
      </w:r>
    </w:p>
    <w:p w:rsidR="00383881" w:rsidRPr="00383881" w:rsidRDefault="00383881" w:rsidP="003838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m</w:t>
      </w:r>
      <w:r w:rsidRPr="00383881">
        <w:rPr>
          <w:rFonts w:asciiTheme="majorHAnsi" w:hAnsiTheme="majorHAnsi" w:cs="Calibri"/>
          <w:color w:val="000000"/>
          <w:sz w:val="24"/>
          <w:szCs w:val="24"/>
        </w:rPr>
        <w:t>a_liste.ajouter(3)</w:t>
      </w:r>
    </w:p>
    <w:p w:rsidR="00383881" w:rsidRPr="00383881" w:rsidRDefault="00383881" w:rsidP="003838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383881">
        <w:rPr>
          <w:rFonts w:asciiTheme="majorHAnsi" w:hAnsiTheme="majorHAnsi" w:cs="Calibri"/>
          <w:color w:val="000000"/>
          <w:sz w:val="24"/>
          <w:szCs w:val="24"/>
        </w:rPr>
        <w:t>ma_liste.ajouter(9)</w:t>
      </w:r>
    </w:p>
    <w:p w:rsidR="00383881" w:rsidRDefault="00383881" w:rsidP="0038388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383881">
        <w:rPr>
          <w:rFonts w:asciiTheme="majorHAnsi" w:hAnsiTheme="majorHAnsi" w:cs="Calibri"/>
          <w:color w:val="000000"/>
          <w:sz w:val="24"/>
          <w:szCs w:val="24"/>
        </w:rPr>
        <w:t>ma_liste.ajouter(27)</w:t>
      </w:r>
    </w:p>
    <w:p w:rsidR="00383881" w:rsidRDefault="00383881" w:rsidP="00383881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Quel est le résultat de ma_liste[2] ?</w:t>
      </w:r>
    </w:p>
    <w:p w:rsidR="00383881" w:rsidRDefault="00383881" w:rsidP="00383881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Vérifiez vos réponses dans le shell, tentez un print(ma_liste)</w:t>
      </w:r>
    </w:p>
    <w:p w:rsidR="004C2E35" w:rsidRPr="004C2E35" w:rsidRDefault="004C2E35" w:rsidP="004C2E35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t>A partir de liste chaînée.py, comment construire la liste chaînée correspondant au mot bac.</w:t>
      </w:r>
    </w:p>
    <w:p w:rsidR="00B95BB0" w:rsidRDefault="00B95BB0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4C2E35" w:rsidRDefault="004C2E35">
      <w:pPr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br w:type="page"/>
      </w:r>
    </w:p>
    <w:p w:rsidR="00B95BB0" w:rsidRDefault="000C48A5" w:rsidP="00B67B6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>
        <w:rPr>
          <w:rFonts w:asciiTheme="majorHAnsi" w:hAnsiTheme="majorHAnsi" w:cs="Calibri"/>
          <w:color w:val="000000"/>
          <w:sz w:val="24"/>
          <w:szCs w:val="24"/>
        </w:rPr>
        <w:lastRenderedPageBreak/>
        <w:t>Correction 4)</w:t>
      </w:r>
    </w:p>
    <w:p w:rsidR="000C48A5" w:rsidRP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0C48A5">
        <w:rPr>
          <w:rFonts w:asciiTheme="majorHAnsi" w:hAnsiTheme="majorHAnsi" w:cs="Calibri"/>
          <w:color w:val="000000"/>
          <w:sz w:val="24"/>
          <w:szCs w:val="24"/>
        </w:rPr>
        <w:t>&gt;&gt;&gt; mot=Liste()</w:t>
      </w:r>
    </w:p>
    <w:p w:rsidR="000C48A5" w:rsidRP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0C48A5">
        <w:rPr>
          <w:rFonts w:asciiTheme="majorHAnsi" w:hAnsiTheme="majorHAnsi" w:cs="Calibri"/>
          <w:color w:val="000000"/>
          <w:sz w:val="24"/>
          <w:szCs w:val="24"/>
        </w:rPr>
        <w:t>&gt;&gt;&gt; mot.ajouter('c')</w:t>
      </w:r>
    </w:p>
    <w:p w:rsidR="000C48A5" w:rsidRP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0C48A5">
        <w:rPr>
          <w:rFonts w:asciiTheme="majorHAnsi" w:hAnsiTheme="majorHAnsi" w:cs="Calibri"/>
          <w:color w:val="000000"/>
          <w:sz w:val="24"/>
          <w:szCs w:val="24"/>
        </w:rPr>
        <w:t>&gt;&gt;&gt; mot.ajouter('a')</w:t>
      </w:r>
    </w:p>
    <w:p w:rsidR="000C48A5" w:rsidRP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0C48A5">
        <w:rPr>
          <w:rFonts w:asciiTheme="majorHAnsi" w:hAnsiTheme="majorHAnsi" w:cs="Calibri"/>
          <w:color w:val="000000"/>
          <w:sz w:val="24"/>
          <w:szCs w:val="24"/>
        </w:rPr>
        <w:t>&gt;&gt;&gt; mot.ajouter('b')</w:t>
      </w:r>
    </w:p>
    <w:p w:rsidR="000C48A5" w:rsidRP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0C48A5">
        <w:rPr>
          <w:rFonts w:asciiTheme="majorHAnsi" w:hAnsiTheme="majorHAnsi" w:cs="Calibri"/>
          <w:color w:val="000000"/>
          <w:sz w:val="24"/>
          <w:szCs w:val="24"/>
        </w:rPr>
        <w:t>&gt;&gt;&gt; print(mot)</w:t>
      </w:r>
    </w:p>
    <w:p w:rsidR="000C48A5" w:rsidRP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0C48A5">
        <w:rPr>
          <w:rFonts w:asciiTheme="majorHAnsi" w:hAnsiTheme="majorHAnsi" w:cs="Calibri"/>
          <w:color w:val="000000"/>
          <w:sz w:val="24"/>
          <w:szCs w:val="24"/>
        </w:rPr>
        <w:t xml:space="preserve">b a c </w:t>
      </w:r>
    </w:p>
    <w:p w:rsid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0C48A5">
        <w:rPr>
          <w:rFonts w:asciiTheme="majorHAnsi" w:hAnsiTheme="majorHAnsi" w:cs="Calibri"/>
          <w:color w:val="000000"/>
          <w:sz w:val="24"/>
          <w:szCs w:val="24"/>
        </w:rPr>
        <w:t>&gt;&gt;&gt;</w:t>
      </w:r>
    </w:p>
    <w:p w:rsid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0C48A5" w:rsidRDefault="000C48A5" w:rsidP="000C48A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libri"/>
          <w:color w:val="000000"/>
          <w:sz w:val="24"/>
          <w:szCs w:val="24"/>
        </w:rPr>
      </w:pPr>
    </w:p>
    <w:p w:rsidR="005775FC" w:rsidRPr="0074680A" w:rsidRDefault="00CD4432" w:rsidP="005C5E2E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ge">
                  <wp:posOffset>10277475</wp:posOffset>
                </wp:positionV>
                <wp:extent cx="6543040" cy="249555"/>
                <wp:effectExtent l="0" t="0" r="0" b="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7825" w:rsidRPr="00B5323B" w:rsidRDefault="00457825" w:rsidP="00457825">
                            <w:pPr>
                              <w:pStyle w:val="Sansinterligne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Licence : CC BY SA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Auteur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 Barbier A,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Wozniak J, 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lycée Ribot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6.75pt;margin-top:809.25pt;width:515.2pt;height:19.65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" strokecolor="black [3213]">
                <v:textbox style="mso-fit-shape-to-text:t">
                  <w:txbxContent>
                    <w:p w:rsidR="00457825" w:rsidRPr="00B5323B" w:rsidRDefault="00457825" w:rsidP="00457825">
                      <w:pPr>
                        <w:pStyle w:val="Sansinterligne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Licence : CC BY SA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Auteur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s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 Barbier A,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Wozniak J, 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lycée Ribot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4680A" w:rsidRPr="0074680A">
        <w:rPr>
          <w:rFonts w:asciiTheme="majorHAnsi" w:hAnsiTheme="majorHAnsi" w:cstheme="minorHAnsi"/>
          <w:b/>
          <w:sz w:val="24"/>
          <w:szCs w:val="24"/>
          <w:u w:val="single"/>
        </w:rPr>
        <w:t>Intérêts de l’encapsulation</w:t>
      </w:r>
    </w:p>
    <w:p w:rsidR="0074680A" w:rsidRDefault="0074680A" w:rsidP="005C5E2E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680A" w:rsidRPr="0074680A" w:rsidRDefault="0074680A" w:rsidP="0074680A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680A">
        <w:rPr>
          <w:rFonts w:asciiTheme="majorHAnsi" w:hAnsiTheme="majorHAnsi" w:cstheme="minorHAnsi"/>
          <w:sz w:val="24"/>
          <w:szCs w:val="24"/>
        </w:rPr>
        <w:t>La représentation de la structure est cachée à l’utilisateur.</w:t>
      </w:r>
    </w:p>
    <w:p w:rsidR="0074680A" w:rsidRDefault="0074680A" w:rsidP="005C5E2E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L’utilisateur de </w:t>
      </w:r>
      <w:r w:rsidR="00647DB9">
        <w:rPr>
          <w:rFonts w:asciiTheme="majorHAnsi" w:hAnsiTheme="majorHAnsi" w:cstheme="minorHAnsi"/>
          <w:sz w:val="24"/>
          <w:szCs w:val="24"/>
        </w:rPr>
        <w:t>la classe Liste n’a pas à utiliser</w:t>
      </w:r>
      <w:r>
        <w:rPr>
          <w:rFonts w:asciiTheme="majorHAnsi" w:hAnsiTheme="majorHAnsi" w:cstheme="minorHAnsi"/>
          <w:sz w:val="24"/>
          <w:szCs w:val="24"/>
        </w:rPr>
        <w:t xml:space="preserve"> la classe Maillon ; il n’a même pas besoin de lire son code !</w:t>
      </w:r>
    </w:p>
    <w:p w:rsidR="0074680A" w:rsidRDefault="0074680A" w:rsidP="005C5E2E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On peut ignorer que la liste vide est représentée par None (on utilise est_vide).</w:t>
      </w:r>
    </w:p>
    <w:p w:rsidR="0074680A" w:rsidRDefault="0074680A" w:rsidP="005C5E2E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On peut changer la construction de la classe liste sans avoir besoin de changer un programme qui utilise cette classe.</w:t>
      </w:r>
    </w:p>
    <w:p w:rsidR="0074680A" w:rsidRDefault="0074680A" w:rsidP="005C5E2E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680A" w:rsidRDefault="0074680A" w:rsidP="0074680A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L’utilisation de classe</w:t>
      </w:r>
      <w:r w:rsidR="00AF0D14">
        <w:rPr>
          <w:rFonts w:asciiTheme="majorHAnsi" w:hAnsiTheme="majorHAnsi" w:cstheme="minorHAnsi"/>
          <w:sz w:val="24"/>
          <w:szCs w:val="24"/>
        </w:rPr>
        <w:t>s</w:t>
      </w:r>
      <w:r>
        <w:rPr>
          <w:rFonts w:asciiTheme="majorHAnsi" w:hAnsiTheme="majorHAnsi" w:cstheme="minorHAnsi"/>
          <w:sz w:val="24"/>
          <w:szCs w:val="24"/>
        </w:rPr>
        <w:t xml:space="preserve"> et de méthodes nous permet de donner le même nom aux méthodes de même  nature. Sinon , on aurait </w:t>
      </w:r>
      <w:r w:rsidR="00DB2A68">
        <w:rPr>
          <w:rFonts w:asciiTheme="majorHAnsi" w:hAnsiTheme="majorHAnsi" w:cstheme="minorHAnsi"/>
          <w:sz w:val="24"/>
          <w:szCs w:val="24"/>
        </w:rPr>
        <w:t xml:space="preserve"> des :</w:t>
      </w:r>
    </w:p>
    <w:p w:rsidR="00DB2A68" w:rsidRDefault="00DB2A68" w:rsidP="00DB2A68">
      <w:pPr>
        <w:pStyle w:val="Paragraphedeliste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Lis</w:t>
      </w:r>
      <w:r w:rsidR="00AF0D14">
        <w:rPr>
          <w:rFonts w:asciiTheme="majorHAnsi" w:hAnsiTheme="majorHAnsi" w:cstheme="minorHAnsi"/>
          <w:sz w:val="24"/>
          <w:szCs w:val="24"/>
        </w:rPr>
        <w:t>t</w:t>
      </w:r>
      <w:r>
        <w:rPr>
          <w:rFonts w:asciiTheme="majorHAnsi" w:hAnsiTheme="majorHAnsi" w:cstheme="minorHAnsi"/>
          <w:sz w:val="24"/>
          <w:szCs w:val="24"/>
        </w:rPr>
        <w:t>e_est_vide</w:t>
      </w:r>
    </w:p>
    <w:p w:rsidR="00647DB9" w:rsidRDefault="00DB2A68" w:rsidP="00DB2A68">
      <w:pPr>
        <w:pStyle w:val="Paragraphedeliste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Pile_est_vide</w:t>
      </w:r>
    </w:p>
    <w:p w:rsidR="00DB2A68" w:rsidRDefault="00AF0D14" w:rsidP="00DB2A68">
      <w:pPr>
        <w:pStyle w:val="Paragraphedeliste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File</w:t>
      </w:r>
      <w:r w:rsidR="00647DB9">
        <w:rPr>
          <w:rFonts w:asciiTheme="majorHAnsi" w:hAnsiTheme="majorHAnsi" w:cstheme="minorHAnsi"/>
          <w:sz w:val="24"/>
          <w:szCs w:val="24"/>
        </w:rPr>
        <w:t>_est_vide</w:t>
      </w:r>
      <w:r w:rsidR="00DB2A68">
        <w:rPr>
          <w:rFonts w:asciiTheme="majorHAnsi" w:hAnsiTheme="majorHAnsi" w:cstheme="minorHAnsi"/>
          <w:sz w:val="24"/>
          <w:szCs w:val="24"/>
        </w:rPr>
        <w:t xml:space="preserve"> …..</w:t>
      </w:r>
    </w:p>
    <w:p w:rsid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DB2A68" w:rsidRP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b/>
          <w:i/>
          <w:sz w:val="28"/>
          <w:szCs w:val="28"/>
        </w:rPr>
      </w:pPr>
      <w:r w:rsidRPr="00DB2A68">
        <w:rPr>
          <w:rFonts w:asciiTheme="majorHAnsi" w:hAnsiTheme="majorHAnsi" w:cstheme="minorHAnsi"/>
          <w:b/>
          <w:i/>
          <w:sz w:val="28"/>
          <w:szCs w:val="28"/>
        </w:rPr>
        <w:t>NB</w:t>
      </w:r>
    </w:p>
    <w:p w:rsid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Dans de nombreux ouvrages, on parle plus de cellule que de maillon.</w:t>
      </w:r>
    </w:p>
    <w:p w:rsid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DB2A68" w:rsidRP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u w:val="single"/>
        </w:rPr>
      </w:pPr>
      <w:r w:rsidRPr="00DB2A68">
        <w:rPr>
          <w:rFonts w:asciiTheme="majorHAnsi" w:hAnsiTheme="majorHAnsi" w:cstheme="minorHAnsi"/>
          <w:b/>
          <w:sz w:val="24"/>
          <w:szCs w:val="24"/>
          <w:u w:val="single"/>
        </w:rPr>
        <w:t>Approfondissement</w:t>
      </w:r>
    </w:p>
    <w:p w:rsidR="00DB2A68" w:rsidRPr="00DB2A68" w:rsidRDefault="00DB2A68" w:rsidP="00DB2A6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Construire une fonction concaténation pour des maillons ou cellules afin de définir une méthode spéciale d’addition pour les listes( __add__)</w:t>
      </w:r>
    </w:p>
    <w:p w:rsidR="0074680A" w:rsidRDefault="0074680A" w:rsidP="005C5E2E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1D6B28" w:rsidRPr="001D6B28" w:rsidRDefault="001D6B28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1D6B28">
        <w:rPr>
          <w:rFonts w:asciiTheme="majorHAnsi" w:hAnsiTheme="majorHAnsi" w:cstheme="minorHAnsi"/>
          <w:sz w:val="24"/>
          <w:szCs w:val="24"/>
        </w:rPr>
        <w:t>def concatener(c1,c2):</w:t>
      </w:r>
    </w:p>
    <w:p w:rsidR="001D6B28" w:rsidRPr="001D6B28" w:rsidRDefault="001D6B28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1D6B28">
        <w:rPr>
          <w:rFonts w:asciiTheme="majorHAnsi" w:hAnsiTheme="majorHAnsi" w:cstheme="minorHAnsi"/>
          <w:sz w:val="24"/>
          <w:szCs w:val="24"/>
        </w:rPr>
        <w:t xml:space="preserve">    """</w:t>
      </w:r>
    </w:p>
    <w:p w:rsidR="001D6B28" w:rsidRPr="001D6B28" w:rsidRDefault="001D6B28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1D6B28">
        <w:rPr>
          <w:rFonts w:asciiTheme="majorHAnsi" w:hAnsiTheme="majorHAnsi" w:cstheme="minorHAnsi"/>
          <w:sz w:val="24"/>
          <w:szCs w:val="24"/>
        </w:rPr>
        <w:t xml:space="preserve">    reçoit deux maillons (ou cellules) et en renvoie un autre</w:t>
      </w:r>
    </w:p>
    <w:p w:rsidR="001D6B28" w:rsidRPr="001D6B28" w:rsidRDefault="001D6B28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1D6B28">
        <w:rPr>
          <w:rFonts w:asciiTheme="majorHAnsi" w:hAnsiTheme="majorHAnsi" w:cstheme="minorHAnsi"/>
          <w:sz w:val="24"/>
          <w:szCs w:val="24"/>
        </w:rPr>
        <w:t xml:space="preserve">    aucun effet de bord : c1 et c2 ne sont pas modifiés</w:t>
      </w:r>
    </w:p>
    <w:p w:rsidR="0074680A" w:rsidRDefault="001D6B28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1D6B28">
        <w:rPr>
          <w:rFonts w:asciiTheme="majorHAnsi" w:hAnsiTheme="majorHAnsi" w:cstheme="minorHAnsi"/>
          <w:sz w:val="24"/>
          <w:szCs w:val="24"/>
        </w:rPr>
        <w:t xml:space="preserve">    """</w:t>
      </w:r>
    </w:p>
    <w:p w:rsidR="00A06DBB" w:rsidRDefault="00A06DB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A06DBB" w:rsidRDefault="00A06DB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Ex : on recopie les cellules de c1 pour former le début de la liste à retourner puis on fait un lien vers c2. Les cellules de c2 sont partagées</w:t>
      </w:r>
      <w:r w:rsidR="006C3C7C">
        <w:rPr>
          <w:rFonts w:asciiTheme="majorHAnsi" w:hAnsiTheme="majorHAnsi" w:cstheme="minorHAnsi"/>
          <w:sz w:val="24"/>
          <w:szCs w:val="24"/>
        </w:rPr>
        <w:t>.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</w:p>
    <w:p w:rsidR="00A06DBB" w:rsidRDefault="00A06DB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5A165B" w:rsidRDefault="005A165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5A165B" w:rsidRDefault="005A165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Proposer des exemples </w:t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  <w:t>pour concatener deux maillons différents</w:t>
      </w:r>
    </w:p>
    <w:p w:rsidR="005A165B" w:rsidRDefault="005A165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 w:rsidR="00236E79">
        <w:rPr>
          <w:rFonts w:asciiTheme="majorHAnsi" w:hAnsiTheme="majorHAnsi" w:cstheme="minorHAnsi"/>
          <w:sz w:val="24"/>
          <w:szCs w:val="24"/>
        </w:rPr>
        <w:t>p</w:t>
      </w:r>
      <w:r>
        <w:rPr>
          <w:rFonts w:asciiTheme="majorHAnsi" w:hAnsiTheme="majorHAnsi" w:cstheme="minorHAnsi"/>
          <w:sz w:val="24"/>
          <w:szCs w:val="24"/>
        </w:rPr>
        <w:t>our concatener un maillon avec lui même</w:t>
      </w:r>
    </w:p>
    <w:p w:rsidR="005A165B" w:rsidRDefault="005A165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5A165B" w:rsidRDefault="005A165B" w:rsidP="005A165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Proposer des exemples </w:t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  <w:t>pour ajouter deux listes différentes</w:t>
      </w:r>
    </w:p>
    <w:p w:rsidR="005A165B" w:rsidRDefault="005A165B" w:rsidP="005A165B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>
        <w:rPr>
          <w:rFonts w:asciiTheme="majorHAnsi" w:hAnsiTheme="majorHAnsi" w:cstheme="minorHAnsi"/>
          <w:sz w:val="24"/>
          <w:szCs w:val="24"/>
        </w:rPr>
        <w:tab/>
      </w:r>
      <w:r w:rsidR="00236E79">
        <w:rPr>
          <w:rFonts w:asciiTheme="majorHAnsi" w:hAnsiTheme="majorHAnsi" w:cstheme="minorHAnsi"/>
          <w:sz w:val="24"/>
          <w:szCs w:val="24"/>
        </w:rPr>
        <w:t>p</w:t>
      </w:r>
      <w:r>
        <w:rPr>
          <w:rFonts w:asciiTheme="majorHAnsi" w:hAnsiTheme="majorHAnsi" w:cstheme="minorHAnsi"/>
          <w:sz w:val="24"/>
          <w:szCs w:val="24"/>
        </w:rPr>
        <w:t>our ajouter une liste avec elle même</w:t>
      </w:r>
    </w:p>
    <w:p w:rsidR="005A165B" w:rsidRDefault="005A165B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Default="00740719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Default="00740719">
      <w:pPr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br w:type="page"/>
      </w:r>
    </w:p>
    <w:p w:rsidR="00740719" w:rsidRDefault="00740719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Default="00740719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Correction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Variables :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liste1=Maillon(8,Maillon(7,Maillon(6,None)))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liste2=Maillon(9,liste1)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liste4=Maillon(1,Maillon(2,None))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467821" w:rsidRDefault="00467821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noProof/>
          <w:sz w:val="24"/>
          <w:szCs w:val="24"/>
          <w:lang w:eastAsia="fr-FR"/>
        </w:rPr>
        <w:drawing>
          <wp:inline distT="0" distB="0" distL="0" distR="0">
            <wp:extent cx="6645910" cy="2180247"/>
            <wp:effectExtent l="1905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0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new=concatener(liste1,liste4)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afficher_maillon(new)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'8 7 6 1 2 '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new2=concatener(liste1,liste2)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afficher_maillon(new2)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'8 7 6 9 8 7 6 '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afficher_maillon(liste1)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'8 7 6 '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Ci-dessous on a bien concatener des Maillons ou cellules. La dernière instruction montre bien que le maillon liste1 n’ a pas été modifié</w:t>
      </w:r>
      <w:r w:rsidR="002141C6">
        <w:rPr>
          <w:rFonts w:asciiTheme="majorHAnsi" w:hAnsiTheme="majorHAnsi" w:cstheme="minorHAnsi"/>
          <w:sz w:val="24"/>
          <w:szCs w:val="24"/>
        </w:rPr>
        <w:t>.</w:t>
      </w:r>
    </w:p>
    <w:p w:rsidR="002141C6" w:rsidRDefault="002141C6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Attention, il y a mutabilité de ces listes.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>&gt;&gt;&gt; last=last_cellule(new)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>&gt;&gt;&gt; afficher_maillon(last)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>'2 '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>&gt;&gt;&gt; last.valeur=20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>&gt;&gt;&gt; afficher_maillon(liste4)</w:t>
      </w:r>
    </w:p>
    <w:p w:rsid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>'1 20 '</w:t>
      </w:r>
    </w:p>
    <w:p w:rsid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Si on modifie la dernière cellule de new, on modifie aussi liste4 !!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467821" w:rsidRDefault="00467821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467821" w:rsidRDefault="00467821">
      <w:pPr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br w:type="page"/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lastRenderedPageBreak/>
        <w:t>Variables pour des sommes de Liste :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    ma_liste=Liste()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    ma_liste.ajouter(3)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    ma_liste.ajouter(9)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    ma_liste.ajouter(27)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    petite=Liste()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    petite.ajouter(0)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s1=ma_liste+petite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print(s1)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27 9 3 0 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s2=ma_liste+ma_liste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print(s2)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 xml:space="preserve">27 9 3 27 9 3 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print(ma_liste)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27 9 3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L’opération de somme de Liste est bien réalisée mais ma_liste n’est pas modifiée</w:t>
      </w:r>
    </w:p>
    <w:p w:rsidR="002141C6" w:rsidRDefault="002141C6">
      <w:pPr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br w:type="page"/>
      </w:r>
    </w:p>
    <w:p w:rsidR="00740719" w:rsidRPr="00740719" w:rsidRDefault="00740719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b/>
          <w:sz w:val="24"/>
          <w:szCs w:val="24"/>
          <w:u w:val="single"/>
        </w:rPr>
      </w:pPr>
      <w:r w:rsidRPr="00740719">
        <w:rPr>
          <w:rFonts w:asciiTheme="majorHAnsi" w:hAnsiTheme="majorHAnsi" w:cstheme="minorHAnsi"/>
          <w:b/>
          <w:sz w:val="24"/>
          <w:szCs w:val="24"/>
          <w:u w:val="single"/>
        </w:rPr>
        <w:lastRenderedPageBreak/>
        <w:t>POUR LES PLUS FORTS</w:t>
      </w:r>
    </w:p>
    <w:p w:rsidR="00740719" w:rsidRDefault="00740719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On ét</w:t>
      </w:r>
      <w:r w:rsidR="002141C6">
        <w:rPr>
          <w:rFonts w:asciiTheme="majorHAnsi" w:hAnsiTheme="majorHAnsi" w:cstheme="minorHAnsi"/>
          <w:sz w:val="24"/>
          <w:szCs w:val="24"/>
        </w:rPr>
        <w:t>udie une concaténation en place</w:t>
      </w:r>
      <w:r w:rsidR="00C30CB9">
        <w:rPr>
          <w:rFonts w:asciiTheme="majorHAnsi" w:hAnsiTheme="majorHAnsi" w:cstheme="minorHAnsi"/>
          <w:sz w:val="24"/>
          <w:szCs w:val="24"/>
        </w:rPr>
        <w:t>,</w:t>
      </w:r>
      <w:r w:rsidR="002141C6">
        <w:rPr>
          <w:rFonts w:asciiTheme="majorHAnsi" w:hAnsiTheme="majorHAnsi" w:cstheme="minorHAnsi"/>
          <w:sz w:val="24"/>
          <w:szCs w:val="24"/>
        </w:rPr>
        <w:t xml:space="preserve"> </w:t>
      </w:r>
      <w:r w:rsidR="00C30CB9">
        <w:rPr>
          <w:rFonts w:asciiTheme="majorHAnsi" w:hAnsiTheme="majorHAnsi" w:cstheme="minorHAnsi"/>
          <w:sz w:val="24"/>
          <w:szCs w:val="24"/>
        </w:rPr>
        <w:t>ajoutez</w:t>
      </w:r>
      <w:r w:rsidR="002141C6">
        <w:rPr>
          <w:rFonts w:asciiTheme="majorHAnsi" w:hAnsiTheme="majorHAnsi" w:cstheme="minorHAnsi"/>
          <w:sz w:val="24"/>
          <w:szCs w:val="24"/>
        </w:rPr>
        <w:t xml:space="preserve"> les fonctions suivantes dans maillon.py :</w:t>
      </w:r>
    </w:p>
    <w:p w:rsidR="002141C6" w:rsidRDefault="002141C6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>def last_cellule(maille):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"""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retourner la dernière cellule ou maillon de maille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</w:t>
      </w:r>
      <w:r w:rsidRPr="001418E9">
        <w:rPr>
          <w:rFonts w:asciiTheme="majorHAnsi" w:hAnsiTheme="majorHAnsi" w:cstheme="minorHAnsi"/>
          <w:sz w:val="24"/>
          <w:szCs w:val="24"/>
          <w:lang w:val="en-US"/>
        </w:rPr>
        <w:t>"""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assert maille is not None, 'liste vide '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new=maille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while new.suivant is not None: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    new=new.suivant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return new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>def concatener2(c1,c2):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</w:t>
      </w:r>
      <w:r w:rsidRPr="002141C6">
        <w:rPr>
          <w:rFonts w:asciiTheme="majorHAnsi" w:hAnsiTheme="majorHAnsi" w:cstheme="minorHAnsi"/>
          <w:sz w:val="24"/>
          <w:szCs w:val="24"/>
        </w:rPr>
        <w:t>"""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reçoit deux maillons (ou cellules), relie la dernière cellule de c1 à la première de c2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effet de bord : c1 </w:t>
      </w:r>
      <w:r w:rsidR="00C30CB9" w:rsidRPr="002141C6">
        <w:rPr>
          <w:rFonts w:asciiTheme="majorHAnsi" w:hAnsiTheme="majorHAnsi" w:cstheme="minorHAnsi"/>
          <w:sz w:val="24"/>
          <w:szCs w:val="24"/>
        </w:rPr>
        <w:t>est modifié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"""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if c1 is None: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    c1=Maillon(c2.valeur,c2.suivant)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</w:t>
      </w:r>
      <w:r w:rsidRPr="001418E9">
        <w:rPr>
          <w:rFonts w:asciiTheme="majorHAnsi" w:hAnsiTheme="majorHAnsi" w:cstheme="minorHAnsi"/>
          <w:sz w:val="24"/>
          <w:szCs w:val="24"/>
          <w:lang w:val="en-US"/>
        </w:rPr>
        <w:t>else:</w:t>
      </w:r>
    </w:p>
    <w:p w:rsidR="002141C6" w:rsidRPr="001418E9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    fin=last_cellule(c1)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 xml:space="preserve">        </w:t>
      </w:r>
      <w:r w:rsidRPr="002141C6">
        <w:rPr>
          <w:rFonts w:asciiTheme="majorHAnsi" w:hAnsiTheme="majorHAnsi" w:cstheme="minorHAnsi"/>
          <w:sz w:val="24"/>
          <w:szCs w:val="24"/>
        </w:rPr>
        <w:t>fin.suivant=c2</w:t>
      </w:r>
    </w:p>
    <w:p w:rsidR="002141C6" w:rsidRP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2141C6">
        <w:rPr>
          <w:rFonts w:asciiTheme="majorHAnsi" w:hAnsiTheme="majorHAnsi" w:cstheme="minorHAnsi"/>
          <w:sz w:val="24"/>
          <w:szCs w:val="24"/>
        </w:rPr>
        <w:t xml:space="preserve">    return c1</w:t>
      </w:r>
    </w:p>
    <w:p w:rsid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   </w:t>
      </w:r>
    </w:p>
    <w:p w:rsidR="002141C6" w:rsidRDefault="00467821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noProof/>
          <w:sz w:val="24"/>
          <w:szCs w:val="24"/>
          <w:lang w:eastAsia="fr-FR"/>
        </w:rPr>
        <w:drawing>
          <wp:inline distT="0" distB="0" distL="0" distR="0">
            <wp:extent cx="6645910" cy="1811025"/>
            <wp:effectExtent l="1905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1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1C6" w:rsidRDefault="002141C6" w:rsidP="002141C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Concatener2 effectue une concaténation en place, c1 est modifié.</w:t>
      </w:r>
    </w:p>
    <w:p w:rsidR="00740719" w:rsidRDefault="00740719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concatener2(liste1,liste4)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afficher_maillon(liste1)</w:t>
      </w:r>
    </w:p>
    <w:p w:rsidR="00740719" w:rsidRPr="001418E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>'8 7 6 1 2 '</w:t>
      </w:r>
    </w:p>
    <w:p w:rsidR="00740719" w:rsidRPr="001418E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  <w:lang w:val="en-US"/>
        </w:rPr>
      </w:pPr>
      <w:r w:rsidRPr="001418E9">
        <w:rPr>
          <w:rFonts w:asciiTheme="majorHAnsi" w:hAnsiTheme="majorHAnsi" w:cstheme="minorHAnsi"/>
          <w:sz w:val="24"/>
          <w:szCs w:val="24"/>
          <w:lang w:val="en-US"/>
        </w:rPr>
        <w:t>&gt;&gt;&gt; last=last_cellule(liste1)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afficher_maillon(last)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'2 '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last.valeur=100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afficher_maillon(liste1)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'8 7 6 1 100 '</w:t>
      </w:r>
    </w:p>
    <w:p w:rsidR="00740719" w:rsidRP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&gt;&gt;&gt; afficher_maillon(liste4)</w:t>
      </w:r>
    </w:p>
    <w:p w:rsidR="00740719" w:rsidRDefault="00740719" w:rsidP="0074071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740719">
        <w:rPr>
          <w:rFonts w:asciiTheme="majorHAnsi" w:hAnsiTheme="majorHAnsi" w:cstheme="minorHAnsi"/>
          <w:sz w:val="24"/>
          <w:szCs w:val="24"/>
        </w:rPr>
        <w:t>'1 100 '</w:t>
      </w:r>
    </w:p>
    <w:p w:rsidR="00740719" w:rsidRDefault="00740719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740719" w:rsidRDefault="002141C6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Il y a toujours de la mutabilité mais peut-on</w:t>
      </w:r>
      <w:r w:rsidR="00467821">
        <w:rPr>
          <w:rFonts w:asciiTheme="majorHAnsi" w:hAnsiTheme="majorHAnsi" w:cstheme="minorHAnsi"/>
          <w:sz w:val="24"/>
          <w:szCs w:val="24"/>
        </w:rPr>
        <w:t xml:space="preserve"> concaténer sur place liste1 avec liste1 ???</w:t>
      </w:r>
    </w:p>
    <w:p w:rsidR="00467821" w:rsidRDefault="00467821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Non : </w:t>
      </w:r>
    </w:p>
    <w:p w:rsidR="00467821" w:rsidRDefault="00467821" w:rsidP="001D6B2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467821">
        <w:rPr>
          <w:rFonts w:asciiTheme="majorHAnsi" w:hAnsiTheme="majorHAnsi" w:cstheme="minorHAnsi"/>
          <w:sz w:val="24"/>
          <w:szCs w:val="24"/>
        </w:rPr>
        <w:t>&gt;&gt;&gt; longueur(concatener2(liste1,liste1))</w:t>
      </w:r>
    </w:p>
    <w:p w:rsidR="006C3C7C" w:rsidRPr="006C3C7C" w:rsidRDefault="006C3C7C" w:rsidP="006C3C7C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C3C7C">
        <w:rPr>
          <w:rFonts w:asciiTheme="majorHAnsi" w:hAnsiTheme="majorHAnsi" w:cstheme="minorHAnsi"/>
          <w:sz w:val="24"/>
          <w:szCs w:val="24"/>
        </w:rPr>
        <w:t>File "E:\nsi term\liste\maillon.py", line 26, in longueur</w:t>
      </w:r>
    </w:p>
    <w:p w:rsidR="006C3C7C" w:rsidRPr="006C3C7C" w:rsidRDefault="006C3C7C" w:rsidP="006C3C7C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C3C7C">
        <w:rPr>
          <w:rFonts w:asciiTheme="majorHAnsi" w:hAnsiTheme="majorHAnsi" w:cstheme="minorHAnsi"/>
          <w:sz w:val="24"/>
          <w:szCs w:val="24"/>
        </w:rPr>
        <w:lastRenderedPageBreak/>
        <w:t xml:space="preserve">    return 1+ longueur(maillon.suivant)</w:t>
      </w:r>
    </w:p>
    <w:p w:rsidR="005A165B" w:rsidRDefault="006C3C7C" w:rsidP="006C3C7C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C3C7C">
        <w:rPr>
          <w:rFonts w:asciiTheme="majorHAnsi" w:hAnsiTheme="majorHAnsi" w:cstheme="minorHAnsi"/>
          <w:sz w:val="24"/>
          <w:szCs w:val="24"/>
        </w:rPr>
        <w:t>RecursionError: maximum recursion depth exceeded</w:t>
      </w:r>
    </w:p>
    <w:p w:rsidR="00467821" w:rsidRDefault="00467821" w:rsidP="006C3C7C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p w:rsidR="00467821" w:rsidRPr="005C5E2E" w:rsidRDefault="00467821" w:rsidP="006C3C7C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sz w:val="24"/>
          <w:szCs w:val="24"/>
        </w:rPr>
      </w:pPr>
    </w:p>
    <w:sectPr w:rsidR="00467821" w:rsidRPr="005C5E2E" w:rsidSect="0046778F">
      <w:head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7825" w:rsidRDefault="00457825" w:rsidP="0046778F">
      <w:pPr>
        <w:spacing w:after="0" w:line="240" w:lineRule="auto"/>
      </w:pPr>
      <w:r>
        <w:separator/>
      </w:r>
    </w:p>
  </w:endnote>
  <w:endnote w:type="continuationSeparator" w:id="0">
    <w:p w:rsidR="00457825" w:rsidRDefault="00457825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7825" w:rsidRDefault="00457825" w:rsidP="0046778F">
      <w:pPr>
        <w:spacing w:after="0" w:line="240" w:lineRule="auto"/>
      </w:pPr>
      <w:r>
        <w:separator/>
      </w:r>
    </w:p>
  </w:footnote>
  <w:footnote w:type="continuationSeparator" w:id="0">
    <w:p w:rsidR="00457825" w:rsidRDefault="00457825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7825" w:rsidRDefault="00457825" w:rsidP="0046778F">
    <w:pPr>
      <w:pStyle w:val="Titre"/>
    </w:pPr>
    <w:r>
      <w:t>Les listes chaînées</w:t>
    </w:r>
    <w:r w:rsidR="001418E9">
      <w:t xml:space="preserve"> 2</w:t>
    </w:r>
  </w:p>
  <w:p w:rsidR="00457825" w:rsidRDefault="00457825" w:rsidP="0046778F">
    <w:pPr>
      <w:pStyle w:val="En-tte"/>
      <w:spacing w:line="360" w:lineRule="auto"/>
    </w:pPr>
    <w:r>
      <w:t>N S I</w:t>
    </w:r>
    <w:r>
      <w:ptab w:relativeTo="margin" w:alignment="center" w:leader="none"/>
    </w:r>
    <w:r>
      <w:ptab w:relativeTo="margin" w:alignment="right" w:leader="none"/>
    </w:r>
    <w:r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7141E"/>
    <w:multiLevelType w:val="hybridMultilevel"/>
    <w:tmpl w:val="0DDAD63A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657ED"/>
    <w:multiLevelType w:val="hybridMultilevel"/>
    <w:tmpl w:val="822C51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27AE3"/>
    <w:multiLevelType w:val="hybridMultilevel"/>
    <w:tmpl w:val="6F081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214F6"/>
    <w:multiLevelType w:val="hybridMultilevel"/>
    <w:tmpl w:val="84AE9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36B97"/>
    <w:multiLevelType w:val="hybridMultilevel"/>
    <w:tmpl w:val="04BE2B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62EED"/>
    <w:multiLevelType w:val="hybridMultilevel"/>
    <w:tmpl w:val="F6CCB3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469A2"/>
    <w:multiLevelType w:val="hybridMultilevel"/>
    <w:tmpl w:val="5E44D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97081"/>
    <w:multiLevelType w:val="hybridMultilevel"/>
    <w:tmpl w:val="8940D8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C617B"/>
    <w:multiLevelType w:val="hybridMultilevel"/>
    <w:tmpl w:val="D44AB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C0FE6"/>
    <w:multiLevelType w:val="hybridMultilevel"/>
    <w:tmpl w:val="280E14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34082"/>
    <w:multiLevelType w:val="hybridMultilevel"/>
    <w:tmpl w:val="1BB67F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460E61"/>
    <w:multiLevelType w:val="hybridMultilevel"/>
    <w:tmpl w:val="6582C11E"/>
    <w:lvl w:ilvl="0" w:tplc="1D4AE5E0">
      <w:start w:val="1"/>
      <w:numFmt w:val="lowerLetter"/>
      <w:lvlText w:val="%1)"/>
      <w:lvlJc w:val="left"/>
      <w:pPr>
        <w:ind w:left="2060" w:hanging="360"/>
      </w:pPr>
      <w:rPr>
        <w:rFonts w:hint="default"/>
        <w:color w:val="800000"/>
      </w:rPr>
    </w:lvl>
    <w:lvl w:ilvl="1" w:tplc="040C0019" w:tentative="1">
      <w:start w:val="1"/>
      <w:numFmt w:val="lowerLetter"/>
      <w:lvlText w:val="%2."/>
      <w:lvlJc w:val="left"/>
      <w:pPr>
        <w:ind w:left="2780" w:hanging="360"/>
      </w:pPr>
    </w:lvl>
    <w:lvl w:ilvl="2" w:tplc="040C001B" w:tentative="1">
      <w:start w:val="1"/>
      <w:numFmt w:val="lowerRoman"/>
      <w:lvlText w:val="%3."/>
      <w:lvlJc w:val="right"/>
      <w:pPr>
        <w:ind w:left="3500" w:hanging="180"/>
      </w:pPr>
    </w:lvl>
    <w:lvl w:ilvl="3" w:tplc="040C000F" w:tentative="1">
      <w:start w:val="1"/>
      <w:numFmt w:val="decimal"/>
      <w:lvlText w:val="%4."/>
      <w:lvlJc w:val="left"/>
      <w:pPr>
        <w:ind w:left="4220" w:hanging="360"/>
      </w:pPr>
    </w:lvl>
    <w:lvl w:ilvl="4" w:tplc="040C0019" w:tentative="1">
      <w:start w:val="1"/>
      <w:numFmt w:val="lowerLetter"/>
      <w:lvlText w:val="%5."/>
      <w:lvlJc w:val="left"/>
      <w:pPr>
        <w:ind w:left="4940" w:hanging="360"/>
      </w:pPr>
    </w:lvl>
    <w:lvl w:ilvl="5" w:tplc="040C001B" w:tentative="1">
      <w:start w:val="1"/>
      <w:numFmt w:val="lowerRoman"/>
      <w:lvlText w:val="%6."/>
      <w:lvlJc w:val="right"/>
      <w:pPr>
        <w:ind w:left="5660" w:hanging="180"/>
      </w:pPr>
    </w:lvl>
    <w:lvl w:ilvl="6" w:tplc="040C000F" w:tentative="1">
      <w:start w:val="1"/>
      <w:numFmt w:val="decimal"/>
      <w:lvlText w:val="%7."/>
      <w:lvlJc w:val="left"/>
      <w:pPr>
        <w:ind w:left="6380" w:hanging="360"/>
      </w:pPr>
    </w:lvl>
    <w:lvl w:ilvl="7" w:tplc="040C0019" w:tentative="1">
      <w:start w:val="1"/>
      <w:numFmt w:val="lowerLetter"/>
      <w:lvlText w:val="%8."/>
      <w:lvlJc w:val="left"/>
      <w:pPr>
        <w:ind w:left="7100" w:hanging="360"/>
      </w:pPr>
    </w:lvl>
    <w:lvl w:ilvl="8" w:tplc="040C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12" w15:restartNumberingAfterBreak="0">
    <w:nsid w:val="7A4A41B9"/>
    <w:multiLevelType w:val="hybridMultilevel"/>
    <w:tmpl w:val="4EC2F59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92B50"/>
    <w:multiLevelType w:val="hybridMultilevel"/>
    <w:tmpl w:val="04BE2B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8"/>
  </w:num>
  <w:num w:numId="6">
    <w:abstractNumId w:val="0"/>
  </w:num>
  <w:num w:numId="7">
    <w:abstractNumId w:val="3"/>
  </w:num>
  <w:num w:numId="8">
    <w:abstractNumId w:val="10"/>
  </w:num>
  <w:num w:numId="9">
    <w:abstractNumId w:val="12"/>
  </w:num>
  <w:num w:numId="10">
    <w:abstractNumId w:val="9"/>
  </w:num>
  <w:num w:numId="11">
    <w:abstractNumId w:val="4"/>
  </w:num>
  <w:num w:numId="12">
    <w:abstractNumId w:val="13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425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061F3"/>
    <w:rsid w:val="00014E69"/>
    <w:rsid w:val="0009178C"/>
    <w:rsid w:val="000A568E"/>
    <w:rsid w:val="000A7F0E"/>
    <w:rsid w:val="000C48A5"/>
    <w:rsid w:val="000D4073"/>
    <w:rsid w:val="000E0E74"/>
    <w:rsid w:val="0010008D"/>
    <w:rsid w:val="00104F24"/>
    <w:rsid w:val="0010694F"/>
    <w:rsid w:val="00110A0B"/>
    <w:rsid w:val="0013169B"/>
    <w:rsid w:val="001418E9"/>
    <w:rsid w:val="001433C5"/>
    <w:rsid w:val="001541D2"/>
    <w:rsid w:val="0017466F"/>
    <w:rsid w:val="001772E1"/>
    <w:rsid w:val="00180BDB"/>
    <w:rsid w:val="001D6B28"/>
    <w:rsid w:val="001E50D5"/>
    <w:rsid w:val="00200CE1"/>
    <w:rsid w:val="002141C6"/>
    <w:rsid w:val="00217FE7"/>
    <w:rsid w:val="00227BD2"/>
    <w:rsid w:val="00236E79"/>
    <w:rsid w:val="00240C4B"/>
    <w:rsid w:val="002802C3"/>
    <w:rsid w:val="002B00CB"/>
    <w:rsid w:val="002F2302"/>
    <w:rsid w:val="002F6C0A"/>
    <w:rsid w:val="00304326"/>
    <w:rsid w:val="00326735"/>
    <w:rsid w:val="0033214E"/>
    <w:rsid w:val="00383881"/>
    <w:rsid w:val="003839B0"/>
    <w:rsid w:val="003E70AD"/>
    <w:rsid w:val="003F6DCF"/>
    <w:rsid w:val="0041686A"/>
    <w:rsid w:val="004230E0"/>
    <w:rsid w:val="00457825"/>
    <w:rsid w:val="00463AD1"/>
    <w:rsid w:val="0046778F"/>
    <w:rsid w:val="00467821"/>
    <w:rsid w:val="00467C8B"/>
    <w:rsid w:val="00470266"/>
    <w:rsid w:val="004741AA"/>
    <w:rsid w:val="00483A25"/>
    <w:rsid w:val="004847EC"/>
    <w:rsid w:val="004A435E"/>
    <w:rsid w:val="004B2A87"/>
    <w:rsid w:val="004C2E35"/>
    <w:rsid w:val="004C3932"/>
    <w:rsid w:val="004F5475"/>
    <w:rsid w:val="005775FC"/>
    <w:rsid w:val="00580894"/>
    <w:rsid w:val="0058312E"/>
    <w:rsid w:val="00591FF2"/>
    <w:rsid w:val="005A165B"/>
    <w:rsid w:val="005C5E2E"/>
    <w:rsid w:val="005E5546"/>
    <w:rsid w:val="0061032A"/>
    <w:rsid w:val="0061770B"/>
    <w:rsid w:val="0063218D"/>
    <w:rsid w:val="00647DB9"/>
    <w:rsid w:val="006516FA"/>
    <w:rsid w:val="0065652B"/>
    <w:rsid w:val="00691A59"/>
    <w:rsid w:val="006C24CE"/>
    <w:rsid w:val="006C3C7C"/>
    <w:rsid w:val="007019F2"/>
    <w:rsid w:val="00701FBB"/>
    <w:rsid w:val="0072779B"/>
    <w:rsid w:val="00740719"/>
    <w:rsid w:val="0074680A"/>
    <w:rsid w:val="007C2066"/>
    <w:rsid w:val="00804A60"/>
    <w:rsid w:val="008A33F5"/>
    <w:rsid w:val="008A515B"/>
    <w:rsid w:val="008F07F7"/>
    <w:rsid w:val="00907D9D"/>
    <w:rsid w:val="009224F5"/>
    <w:rsid w:val="00922559"/>
    <w:rsid w:val="00922AE3"/>
    <w:rsid w:val="00950D09"/>
    <w:rsid w:val="009945A4"/>
    <w:rsid w:val="009A68AD"/>
    <w:rsid w:val="009B7E21"/>
    <w:rsid w:val="009C3AEA"/>
    <w:rsid w:val="00A06DBB"/>
    <w:rsid w:val="00A1374F"/>
    <w:rsid w:val="00A16F92"/>
    <w:rsid w:val="00A45380"/>
    <w:rsid w:val="00AD618A"/>
    <w:rsid w:val="00AF0D14"/>
    <w:rsid w:val="00AF6FA6"/>
    <w:rsid w:val="00B01BE6"/>
    <w:rsid w:val="00B04B6A"/>
    <w:rsid w:val="00B141AB"/>
    <w:rsid w:val="00B67B6B"/>
    <w:rsid w:val="00B67EA6"/>
    <w:rsid w:val="00B8053A"/>
    <w:rsid w:val="00B92DD2"/>
    <w:rsid w:val="00B95BB0"/>
    <w:rsid w:val="00BB0054"/>
    <w:rsid w:val="00C10EC4"/>
    <w:rsid w:val="00C30CB9"/>
    <w:rsid w:val="00C561D6"/>
    <w:rsid w:val="00C65CFB"/>
    <w:rsid w:val="00C821DF"/>
    <w:rsid w:val="00C932D5"/>
    <w:rsid w:val="00CC4D2A"/>
    <w:rsid w:val="00CD4432"/>
    <w:rsid w:val="00CF11D9"/>
    <w:rsid w:val="00D002DC"/>
    <w:rsid w:val="00D20439"/>
    <w:rsid w:val="00D91DE2"/>
    <w:rsid w:val="00DB0948"/>
    <w:rsid w:val="00DB2A68"/>
    <w:rsid w:val="00DE0E93"/>
    <w:rsid w:val="00E63EDD"/>
    <w:rsid w:val="00E833F7"/>
    <w:rsid w:val="00EB7A64"/>
    <w:rsid w:val="00EC6588"/>
    <w:rsid w:val="00ED636E"/>
    <w:rsid w:val="00F13EA4"/>
    <w:rsid w:val="00F3091A"/>
    <w:rsid w:val="00F3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  <o:rules v:ext="edit">
        <o:r id="V:Rule5" type="connector" idref="#Connecteur droit avec flèche 8"/>
        <o:r id="V:Rule6" type="connector" idref="#Connecteur droit avec flèche 10"/>
        <o:r id="V:Rule7" type="connector" idref="#Connecteur droit avec flèche 12"/>
        <o:r id="V:Rule8" type="connector" idref="#Connecteur droit avec flèche 11"/>
      </o:rules>
    </o:shapelayout>
  </w:shapeDefaults>
  <w:decimalSymbol w:val=","/>
  <w:listSeparator w:val=";"/>
  <w15:docId w15:val="{7728571E-3170-4580-87BE-D0FD8352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D636E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D636E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6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7B6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83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0</TotalTime>
  <Pages>7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Propriétaire</dc:creator>
  <cp:lastModifiedBy>jerome.wozniak</cp:lastModifiedBy>
  <cp:revision>2</cp:revision>
  <cp:lastPrinted>2021-11-15T06:48:00Z</cp:lastPrinted>
  <dcterms:created xsi:type="dcterms:W3CDTF">2021-11-15T10:35:00Z</dcterms:created>
  <dcterms:modified xsi:type="dcterms:W3CDTF">2021-11-15T10:35:00Z</dcterms:modified>
</cp:coreProperties>
</file>