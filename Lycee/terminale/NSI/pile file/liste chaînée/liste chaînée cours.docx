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3BD6" w:rsidRDefault="00163BD6" w:rsidP="00470266">
      <w:pPr>
        <w:pStyle w:val="Sansinterligne"/>
      </w:pPr>
    </w:p>
    <w:p w:rsidR="00163BD6" w:rsidRDefault="00163BD6" w:rsidP="00470266">
      <w:pPr>
        <w:pStyle w:val="Sansinterligne"/>
      </w:pPr>
    </w:p>
    <w:p w:rsidR="000061F3" w:rsidRDefault="00433086" w:rsidP="00AD618A">
      <w:pPr>
        <w:pStyle w:val="Sansinterligne"/>
        <w:spacing w:before="120" w:after="120"/>
      </w:pPr>
      <w:r>
        <w:rPr>
          <w:noProof/>
        </w:rPr>
        <mc:AlternateContent>
          <mc:Choice Requires="wps">
            <w:drawing>
              <wp:inline distT="0" distB="0" distL="0" distR="0">
                <wp:extent cx="6772275" cy="485775"/>
                <wp:effectExtent l="9525" t="13335" r="9525" b="1524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61F3" w:rsidRPr="00470266" w:rsidRDefault="000061F3" w:rsidP="000061F3">
                            <w:pPr>
                              <w:pStyle w:val="Sansinterligne"/>
                            </w:pPr>
                            <w:r>
                              <w:rPr>
                                <w:b/>
                                <w:bCs/>
                              </w:rPr>
                              <w:t>Définition :</w:t>
                            </w:r>
                            <w:r>
                              <w:t xml:space="preserve"> Une structure linéaire peut être définie comme une structure où à chacun de ses éléments, sauf le dernier, on peut associer un autre unique élément qui est le suivant.</w:t>
                            </w:r>
                          </w:p>
                          <w:p w:rsidR="000061F3" w:rsidRPr="00B00C9C" w:rsidRDefault="000061F3" w:rsidP="00B34832">
                            <w:pPr>
                              <w:pStyle w:val="Sansinterligne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33.2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" strokecolor="red" strokeweight="1.5pt">
                <v:textbox>
                  <w:txbxContent>
                    <w:p w:rsidR="000061F3" w:rsidRPr="00470266" w:rsidRDefault="000061F3" w:rsidP="000061F3">
                      <w:pPr>
                        <w:pStyle w:val="Sansinterligne"/>
                      </w:pPr>
                      <w:r>
                        <w:rPr>
                          <w:b/>
                          <w:bCs/>
                        </w:rPr>
                        <w:t>Définition :</w:t>
                      </w:r>
                      <w:r>
                        <w:t xml:space="preserve"> Une structure linéaire peut être définie comme une structure où à chacun de ses éléments, sauf le dernier, on peut associer un autre unique élément qui est le suivant.</w:t>
                      </w:r>
                    </w:p>
                    <w:p w:rsidR="000061F3" w:rsidRPr="00B00C9C" w:rsidRDefault="000061F3" w:rsidP="00B34832">
                      <w:pPr>
                        <w:pStyle w:val="Sansinterligne"/>
                        <w:rPr>
                          <w:color w:val="FF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163BD6" w:rsidRDefault="00163BD6" w:rsidP="00AD618A">
      <w:pPr>
        <w:pStyle w:val="Titre1"/>
      </w:pPr>
    </w:p>
    <w:p w:rsidR="00163BD6" w:rsidRPr="009A108A" w:rsidRDefault="00163BD6" w:rsidP="00163BD6">
      <w:pPr>
        <w:pStyle w:val="Sansinterligne"/>
        <w:rPr>
          <w:b/>
          <w:sz w:val="28"/>
          <w:szCs w:val="28"/>
          <w:u w:val="thick"/>
        </w:rPr>
      </w:pPr>
      <w:r w:rsidRPr="009A108A">
        <w:rPr>
          <w:b/>
          <w:sz w:val="28"/>
          <w:szCs w:val="28"/>
          <w:u w:val="thick"/>
        </w:rPr>
        <w:t>Introduction</w:t>
      </w:r>
    </w:p>
    <w:p w:rsidR="00163BD6" w:rsidRDefault="00163BD6" w:rsidP="00163BD6">
      <w:pPr>
        <w:pStyle w:val="Sansinterligne"/>
      </w:pPr>
      <w:r>
        <w:t>Les listes sont des structures de données permettant de stocker différentes données et d'y accéder librement. On parle de structure de données séquentielles.</w:t>
      </w:r>
    </w:p>
    <w:p w:rsidR="00163BD6" w:rsidRDefault="00163BD6" w:rsidP="00163BD6">
      <w:pPr>
        <w:pStyle w:val="Titre2"/>
      </w:pPr>
      <w:r>
        <w:t>Point Historique</w:t>
      </w:r>
    </w:p>
    <w:p w:rsidR="00163BD6" w:rsidRDefault="00163BD6" w:rsidP="00163BD6">
      <w:pPr>
        <w:pStyle w:val="Sansinterligne"/>
      </w:pPr>
      <w:r>
        <w:t>La notion de listes a été mise en valeur par le langage de programmation Lisp (</w:t>
      </w:r>
      <w:r w:rsidRPr="00AD618A">
        <w:rPr>
          <w:i/>
          <w:iCs/>
        </w:rPr>
        <w:t>list processing</w:t>
      </w:r>
      <w:r>
        <w:t>) en 1958. Ce langage fut inventé par John McCarthy alors qu'il était au MIT (</w:t>
      </w:r>
      <w:r w:rsidRPr="00AD618A">
        <w:rPr>
          <w:i/>
          <w:iCs/>
        </w:rPr>
        <w:t>Massachusetts Institute of Technology</w:t>
      </w:r>
      <w:r>
        <w:t>).</w:t>
      </w:r>
    </w:p>
    <w:p w:rsidR="00163BD6" w:rsidRDefault="00163BD6" w:rsidP="00163BD6">
      <w:pPr>
        <w:pStyle w:val="Sansinterligne"/>
        <w:rPr>
          <w:b/>
          <w:sz w:val="28"/>
          <w:szCs w:val="28"/>
        </w:rPr>
      </w:pPr>
      <w:r>
        <w:t xml:space="preserve">Pour de plus amples informations, vous pouvez consulter : </w:t>
      </w:r>
      <w:hyperlink r:id="rId7" w:history="1">
        <w:r w:rsidRPr="00AD618A">
          <w:rPr>
            <w:rStyle w:val="Lienhypertexte"/>
          </w:rPr>
          <w:t>page Wikipédia sur Lisp</w:t>
        </w:r>
      </w:hyperlink>
    </w:p>
    <w:p w:rsidR="00163BD6" w:rsidRPr="00163BD6" w:rsidRDefault="00163BD6" w:rsidP="00163BD6">
      <w:pPr>
        <w:pStyle w:val="Sansinterligne"/>
        <w:rPr>
          <w:b/>
          <w:sz w:val="28"/>
          <w:szCs w:val="28"/>
        </w:rPr>
      </w:pPr>
    </w:p>
    <w:p w:rsidR="00163BD6" w:rsidRDefault="00163BD6" w:rsidP="00163BD6">
      <w:pPr>
        <w:pStyle w:val="Sansinterligne"/>
      </w:pPr>
      <w:r>
        <w:t xml:space="preserve">Dans certains langages </w:t>
      </w:r>
      <w:r w:rsidR="00F94033">
        <w:t>C,</w:t>
      </w:r>
      <w:r>
        <w:t xml:space="preserve"> on parle de tableau ‘statique’ pour des </w:t>
      </w:r>
      <w:r w:rsidR="00F94033">
        <w:t>listes</w:t>
      </w:r>
      <w:r>
        <w:t>. On doit déclarer le tableau de données et préciser sa taille :</w:t>
      </w:r>
    </w:p>
    <w:p w:rsidR="00163BD6" w:rsidRDefault="00163BD6" w:rsidP="00163BD6">
      <w:pPr>
        <w:pStyle w:val="Sansinterligne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13"/>
        <w:gridCol w:w="713"/>
        <w:gridCol w:w="713"/>
        <w:gridCol w:w="713"/>
        <w:gridCol w:w="713"/>
        <w:gridCol w:w="713"/>
        <w:gridCol w:w="713"/>
      </w:tblGrid>
      <w:tr w:rsidR="00163BD6" w:rsidTr="00163BD6">
        <w:trPr>
          <w:trHeight w:val="360"/>
        </w:trPr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1</w:t>
            </w:r>
          </w:p>
        </w:tc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2</w:t>
            </w:r>
          </w:p>
        </w:tc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3</w:t>
            </w:r>
          </w:p>
        </w:tc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4</w:t>
            </w:r>
          </w:p>
        </w:tc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5</w:t>
            </w:r>
          </w:p>
        </w:tc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6</w:t>
            </w:r>
          </w:p>
        </w:tc>
        <w:tc>
          <w:tcPr>
            <w:tcW w:w="713" w:type="dxa"/>
          </w:tcPr>
          <w:p w:rsidR="00163BD6" w:rsidRDefault="00163BD6" w:rsidP="00163BD6">
            <w:pPr>
              <w:pStyle w:val="Sansinterligne"/>
            </w:pPr>
            <w:r>
              <w:t>7</w:t>
            </w:r>
          </w:p>
        </w:tc>
      </w:tr>
    </w:tbl>
    <w:p w:rsidR="00163BD6" w:rsidRDefault="00163BD6" w:rsidP="00163BD6">
      <w:pPr>
        <w:pStyle w:val="Sansinterligne"/>
      </w:pPr>
    </w:p>
    <w:p w:rsidR="00163BD6" w:rsidRDefault="00163BD6" w:rsidP="00163BD6">
      <w:pPr>
        <w:pStyle w:val="Sansinterligne"/>
      </w:pPr>
      <w:r>
        <w:t>On ne peut ajouter de valeur au tableau.</w:t>
      </w:r>
    </w:p>
    <w:p w:rsidR="00163BD6" w:rsidRDefault="00163BD6" w:rsidP="00163BD6">
      <w:pPr>
        <w:pStyle w:val="Sansinterligne"/>
      </w:pPr>
    </w:p>
    <w:p w:rsidR="00163BD6" w:rsidRDefault="00163BD6" w:rsidP="00163BD6">
      <w:pPr>
        <w:pStyle w:val="Sansinterligne"/>
      </w:pPr>
      <w:r>
        <w:t xml:space="preserve">En python, nous faisons un abus de langage avec nos list, elles sont des tableaux dynamiques.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 w:rsidR="00163BD6" w:rsidTr="00163BD6">
        <w:trPr>
          <w:trHeight w:val="270"/>
        </w:trPr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  <w:r>
              <w:t>1</w:t>
            </w: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  <w:r>
              <w:t>2</w:t>
            </w: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  <w:r>
              <w:t>3</w:t>
            </w: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  <w:r>
              <w:t>4</w:t>
            </w: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  <w:r>
              <w:t>5</w:t>
            </w: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  <w:r>
              <w:t>6</w:t>
            </w: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</w:p>
        </w:tc>
        <w:tc>
          <w:tcPr>
            <w:tcW w:w="843" w:type="dxa"/>
          </w:tcPr>
          <w:p w:rsidR="00163BD6" w:rsidRDefault="00163BD6" w:rsidP="00163BD6">
            <w:pPr>
              <w:pStyle w:val="Sansinterligne"/>
            </w:pPr>
          </w:p>
        </w:tc>
      </w:tr>
    </w:tbl>
    <w:p w:rsidR="00163BD6" w:rsidRDefault="00163BD6" w:rsidP="00163BD6">
      <w:pPr>
        <w:pStyle w:val="Sansinterligne"/>
      </w:pPr>
    </w:p>
    <w:p w:rsidR="00163BD6" w:rsidRDefault="00163BD6" w:rsidP="00163BD6">
      <w:pPr>
        <w:pStyle w:val="Sansinterligne"/>
      </w:pPr>
      <w:r>
        <w:t>La taille du tableau dynamique peut évoluer, on peut ajouter ou enlever des valeurs</w:t>
      </w:r>
      <w:r w:rsidR="006A5911">
        <w:t> : il est dynamique !</w:t>
      </w:r>
    </w:p>
    <w:p w:rsidR="00163BD6" w:rsidRDefault="00163BD6" w:rsidP="00163BD6">
      <w:pPr>
        <w:pStyle w:val="Sansinterligne"/>
      </w:pPr>
      <w:r>
        <w:t>Les variables de type list en python sont des exemples de structure linéaire.</w:t>
      </w:r>
    </w:p>
    <w:p w:rsidR="00163BD6" w:rsidRDefault="00163BD6" w:rsidP="00163BD6">
      <w:pPr>
        <w:pStyle w:val="Sansinterligne"/>
      </w:pPr>
      <w:r>
        <w:t>Attention, on a bien list SANS E !!!</w:t>
      </w:r>
    </w:p>
    <w:p w:rsidR="0059089E" w:rsidRDefault="00163BD6" w:rsidP="00163BD6">
      <w:pPr>
        <w:pStyle w:val="Sansinterligne"/>
      </w:pPr>
      <w:r>
        <w:t>Ces list sont bien pratiques, on pourrait tout faire</w:t>
      </w:r>
      <w:r w:rsidR="0059089E">
        <w:t xml:space="preserve"> avec ; mais, elles ont aussi des défauts.</w:t>
      </w:r>
    </w:p>
    <w:p w:rsidR="00163BD6" w:rsidRDefault="0059089E" w:rsidP="00163BD6">
      <w:pPr>
        <w:pStyle w:val="Sansinterligne"/>
      </w:pPr>
      <w:r>
        <w:t>Pour ajouter l’élément 0 en tête du tableau, il faut :</w:t>
      </w:r>
    </w:p>
    <w:p w:rsidR="0059089E" w:rsidRDefault="0059089E" w:rsidP="0059089E">
      <w:pPr>
        <w:pStyle w:val="Sansinterligne"/>
        <w:numPr>
          <w:ilvl w:val="0"/>
          <w:numId w:val="10"/>
        </w:numPr>
      </w:pPr>
      <w:r>
        <w:t>Décaler tous les éléments, soit 6 opérations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 w:rsidR="0059089E" w:rsidTr="00083CA6">
        <w:trPr>
          <w:trHeight w:val="270"/>
        </w:trPr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1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2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3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4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5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6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</w:tr>
    </w:tbl>
    <w:p w:rsidR="0059089E" w:rsidRDefault="0059089E" w:rsidP="0059089E">
      <w:pPr>
        <w:pStyle w:val="Sansinterligne"/>
        <w:numPr>
          <w:ilvl w:val="0"/>
          <w:numId w:val="10"/>
        </w:numPr>
      </w:pPr>
      <w:r>
        <w:t xml:space="preserve">Placer 0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 w:rsidR="0059089E" w:rsidTr="00363073">
        <w:trPr>
          <w:trHeight w:val="270"/>
        </w:trPr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0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1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2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3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4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5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  <w:r>
              <w:t>6</w:t>
            </w: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  <w:tc>
          <w:tcPr>
            <w:tcW w:w="843" w:type="dxa"/>
          </w:tcPr>
          <w:p w:rsidR="0059089E" w:rsidRDefault="0059089E" w:rsidP="00363073">
            <w:pPr>
              <w:pStyle w:val="Sansinterligne"/>
            </w:pPr>
          </w:p>
        </w:tc>
      </w:tr>
    </w:tbl>
    <w:p w:rsidR="0059089E" w:rsidRDefault="0059089E" w:rsidP="0059089E">
      <w:pPr>
        <w:pStyle w:val="Sansinterligne"/>
      </w:pPr>
    </w:p>
    <w:p w:rsidR="0059089E" w:rsidRDefault="0059089E" w:rsidP="0059089E">
      <w:pPr>
        <w:pStyle w:val="Sansinterligne"/>
      </w:pPr>
      <w:r>
        <w:t>Au total 7 opérations.</w:t>
      </w:r>
    </w:p>
    <w:p w:rsidR="0059089E" w:rsidRPr="009A108A" w:rsidRDefault="0059089E" w:rsidP="0059089E">
      <w:pPr>
        <w:pStyle w:val="Sansinterligne"/>
        <w:rPr>
          <w:color w:val="FF0000"/>
        </w:rPr>
      </w:pPr>
      <w:r w:rsidRPr="009A108A">
        <w:rPr>
          <w:color w:val="FF0000"/>
        </w:rPr>
        <w:t xml:space="preserve">La </w:t>
      </w:r>
      <w:r w:rsidR="00F94033" w:rsidRPr="009A108A">
        <w:rPr>
          <w:color w:val="FF0000"/>
        </w:rPr>
        <w:t>complexité</w:t>
      </w:r>
      <w:r w:rsidRPr="009A108A">
        <w:rPr>
          <w:color w:val="FF0000"/>
        </w:rPr>
        <w:t xml:space="preserve"> est liée à la longueur du tableau : 1+taille du tableau. Elle est linéaire. Si notre tableau a une longueur de 1 million, c’est un problème</w:t>
      </w:r>
      <w:r w:rsidR="009A108A" w:rsidRPr="009A108A">
        <w:rPr>
          <w:color w:val="FF0000"/>
        </w:rPr>
        <w:t>.</w:t>
      </w:r>
      <w:r w:rsidR="00226691">
        <w:rPr>
          <w:color w:val="FF0000"/>
        </w:rPr>
        <w:t xml:space="preserve"> Complexité en O(len(tableau))</w:t>
      </w:r>
    </w:p>
    <w:p w:rsidR="0059089E" w:rsidRDefault="0059089E" w:rsidP="0059089E">
      <w:pPr>
        <w:pStyle w:val="Sansinterligne"/>
      </w:pPr>
    </w:p>
    <w:p w:rsidR="009A108A" w:rsidRDefault="009A108A" w:rsidP="0059089E">
      <w:pPr>
        <w:pStyle w:val="Titre2"/>
      </w:pPr>
    </w:p>
    <w:p w:rsidR="0059089E" w:rsidRDefault="0059089E" w:rsidP="0059089E">
      <w:pPr>
        <w:pStyle w:val="Titre2"/>
      </w:pPr>
      <w:r>
        <w:t>Définition générale d'une liste</w:t>
      </w:r>
    </w:p>
    <w:p w:rsidR="0059089E" w:rsidRPr="009A108A" w:rsidRDefault="0059089E" w:rsidP="0059089E">
      <w:pPr>
        <w:pStyle w:val="Sansinterligne"/>
        <w:rPr>
          <w:color w:val="FF0000"/>
          <w:sz w:val="28"/>
          <w:szCs w:val="28"/>
        </w:rPr>
      </w:pPr>
      <w:r w:rsidRPr="009A108A">
        <w:rPr>
          <w:color w:val="FF0000"/>
          <w:sz w:val="28"/>
          <w:szCs w:val="28"/>
        </w:rPr>
        <w:t xml:space="preserve">Une liste est une </w:t>
      </w:r>
      <w:r w:rsidRPr="009A108A">
        <w:rPr>
          <w:b/>
          <w:bCs/>
          <w:color w:val="FF0000"/>
          <w:sz w:val="28"/>
          <w:szCs w:val="28"/>
        </w:rPr>
        <w:t>structure abstraite</w:t>
      </w:r>
      <w:r w:rsidRPr="009A108A">
        <w:rPr>
          <w:color w:val="FF0000"/>
          <w:sz w:val="28"/>
          <w:szCs w:val="28"/>
        </w:rPr>
        <w:t xml:space="preserve"> de données permettant de regrouper des données sous une forme </w:t>
      </w:r>
      <w:r w:rsidRPr="009A108A">
        <w:rPr>
          <w:b/>
          <w:bCs/>
          <w:color w:val="FF0000"/>
          <w:sz w:val="28"/>
          <w:szCs w:val="28"/>
        </w:rPr>
        <w:t>séquentielle</w:t>
      </w:r>
      <w:r w:rsidRPr="009A108A">
        <w:rPr>
          <w:color w:val="FF0000"/>
          <w:sz w:val="28"/>
          <w:szCs w:val="28"/>
        </w:rPr>
        <w:t xml:space="preserve">. Elle est </w:t>
      </w:r>
      <w:r w:rsidR="00F94033" w:rsidRPr="009A108A">
        <w:rPr>
          <w:color w:val="FF0000"/>
          <w:sz w:val="28"/>
          <w:szCs w:val="28"/>
        </w:rPr>
        <w:t>constituée</w:t>
      </w:r>
      <w:r w:rsidRPr="009A108A">
        <w:rPr>
          <w:color w:val="FF0000"/>
          <w:sz w:val="28"/>
          <w:szCs w:val="28"/>
        </w:rPr>
        <w:t xml:space="preserve"> d'éléments d'un même type, chacun possédant un </w:t>
      </w:r>
      <w:r w:rsidRPr="009A108A">
        <w:rPr>
          <w:b/>
          <w:bCs/>
          <w:color w:val="FF0000"/>
          <w:sz w:val="28"/>
          <w:szCs w:val="28"/>
        </w:rPr>
        <w:t>rang</w:t>
      </w:r>
      <w:r w:rsidRPr="009A108A">
        <w:rPr>
          <w:color w:val="FF0000"/>
          <w:sz w:val="28"/>
          <w:szCs w:val="28"/>
        </w:rPr>
        <w:t>.</w:t>
      </w:r>
    </w:p>
    <w:p w:rsidR="0059089E" w:rsidRPr="009A108A" w:rsidRDefault="0059089E" w:rsidP="0059089E">
      <w:pPr>
        <w:pStyle w:val="Sansinterligne"/>
        <w:rPr>
          <w:color w:val="FF0000"/>
          <w:sz w:val="28"/>
          <w:szCs w:val="28"/>
        </w:rPr>
      </w:pPr>
      <w:r w:rsidRPr="009A108A">
        <w:rPr>
          <w:color w:val="FF0000"/>
          <w:sz w:val="28"/>
          <w:szCs w:val="28"/>
        </w:rPr>
        <w:t xml:space="preserve">Une liste est </w:t>
      </w:r>
      <w:r w:rsidRPr="009A108A">
        <w:rPr>
          <w:b/>
          <w:bCs/>
          <w:color w:val="FF0000"/>
          <w:sz w:val="28"/>
          <w:szCs w:val="28"/>
        </w:rPr>
        <w:t>évolutive</w:t>
      </w:r>
      <w:r w:rsidRPr="009A108A">
        <w:rPr>
          <w:color w:val="FF0000"/>
          <w:sz w:val="28"/>
          <w:szCs w:val="28"/>
        </w:rPr>
        <w:t>, il est possible d'y ajouter des éléments ou d'en supprimer</w:t>
      </w:r>
    </w:p>
    <w:p w:rsidR="00F022F7" w:rsidRDefault="00F022F7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:rsidR="000061F3" w:rsidRPr="009A108A" w:rsidRDefault="0059089E" w:rsidP="00AD618A">
      <w:pPr>
        <w:pStyle w:val="Titre1"/>
        <w:rPr>
          <w:u w:val="thick"/>
        </w:rPr>
      </w:pPr>
      <w:r w:rsidRPr="009A108A">
        <w:rPr>
          <w:u w:val="thick"/>
        </w:rPr>
        <w:lastRenderedPageBreak/>
        <w:t xml:space="preserve">I </w:t>
      </w:r>
      <w:r w:rsidR="00AD618A" w:rsidRPr="009A108A">
        <w:rPr>
          <w:u w:val="thick"/>
        </w:rPr>
        <w:t>Les listes</w:t>
      </w:r>
      <w:r w:rsidRPr="009A108A">
        <w:rPr>
          <w:u w:val="thick"/>
        </w:rPr>
        <w:t xml:space="preserve"> chaînée</w:t>
      </w:r>
      <w:r w:rsidR="00226691">
        <w:rPr>
          <w:u w:val="thick"/>
        </w:rPr>
        <w:t>s</w:t>
      </w:r>
    </w:p>
    <w:p w:rsidR="00F022F7" w:rsidRPr="00F022F7" w:rsidRDefault="00F022F7" w:rsidP="00F022F7">
      <w:pPr>
        <w:pStyle w:val="Sansinterligne"/>
      </w:pPr>
      <w:r>
        <w:tab/>
      </w:r>
      <w:r w:rsidR="00F94033">
        <w:t>1)</w:t>
      </w:r>
      <w:r>
        <w:t xml:space="preserve"> Présentation</w:t>
      </w:r>
    </w:p>
    <w:p w:rsidR="00F022F7" w:rsidRPr="00F022F7" w:rsidRDefault="00F022F7" w:rsidP="00F022F7">
      <w:pPr>
        <w:pStyle w:val="Sansinterligne"/>
      </w:pPr>
    </w:p>
    <w:p w:rsidR="00AD618A" w:rsidRDefault="0059089E" w:rsidP="00AD618A">
      <w:pPr>
        <w:pStyle w:val="Sansinterligne"/>
      </w:pPr>
      <w:r>
        <w:t>Une liste chaînée est caractérisée par le</w:t>
      </w:r>
      <w:r w:rsidR="00F022F7">
        <w:t xml:space="preserve"> fait que ses éléments sont chaînés entre eux. Il y</w:t>
      </w:r>
      <w:r w:rsidR="006A5911">
        <w:t xml:space="preserve"> </w:t>
      </w:r>
      <w:r w:rsidR="00F022F7">
        <w:t>a un passage d’un élément à l’élément suivant</w:t>
      </w:r>
    </w:p>
    <w:p w:rsidR="00F022F7" w:rsidRDefault="00F022F7" w:rsidP="00AD618A">
      <w:pPr>
        <w:pStyle w:val="Sansinterligne"/>
      </w:pPr>
    </w:p>
    <w:p w:rsidR="00284481" w:rsidRDefault="00284481" w:rsidP="00AD618A">
      <w:pPr>
        <w:pStyle w:val="Sansinterligne"/>
        <w:rPr>
          <w:noProof/>
          <w:lang w:eastAsia="fr-FR"/>
        </w:rPr>
      </w:pPr>
    </w:p>
    <w:p w:rsidR="00F022F7" w:rsidRDefault="00284481" w:rsidP="00AD618A">
      <w:pPr>
        <w:pStyle w:val="Sansinterligne"/>
      </w:pPr>
      <w:r>
        <w:rPr>
          <w:noProof/>
          <w:lang w:eastAsia="fr-FR"/>
        </w:rPr>
        <w:drawing>
          <wp:inline distT="0" distB="0" distL="0" distR="0">
            <wp:extent cx="5078550" cy="790575"/>
            <wp:effectExtent l="19050" t="0" r="7800" b="0"/>
            <wp:docPr id="1" name="Image 0" descr="numérisatio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érisation0001.jpg"/>
                    <pic:cNvPicPr/>
                  </pic:nvPicPr>
                  <pic:blipFill>
                    <a:blip r:embed="rId8" cstate="print"/>
                    <a:srcRect r="23394" b="89368"/>
                    <a:stretch>
                      <a:fillRect/>
                    </a:stretch>
                  </pic:blipFill>
                  <pic:spPr>
                    <a:xfrm>
                      <a:off x="0" y="0"/>
                      <a:ext cx="50785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F7" w:rsidRDefault="00F022F7" w:rsidP="00AD618A">
      <w:pPr>
        <w:pStyle w:val="Sansinterligne"/>
      </w:pPr>
    </w:p>
    <w:p w:rsidR="00F022F7" w:rsidRDefault="00284481" w:rsidP="00AD618A">
      <w:pPr>
        <w:pStyle w:val="Sansinterligne"/>
      </w:pPr>
      <w:r>
        <w:t>Notre liste</w:t>
      </w:r>
      <w:r w:rsidR="00F022F7">
        <w:t xml:space="preserve"> est constituée de 3 maillons</w:t>
      </w:r>
      <w:r w:rsidR="0023711D">
        <w:t xml:space="preserve"> ou cellule</w:t>
      </w:r>
      <w:r w:rsidR="00226691">
        <w:t>s</w:t>
      </w:r>
      <w:r w:rsidR="00F022F7">
        <w:t>. Chaque maillon a  UN emplacement mé</w:t>
      </w:r>
      <w:r>
        <w:t>m</w:t>
      </w:r>
      <w:r w:rsidR="00F022F7">
        <w:t>oire contenant DEUX informations :</w:t>
      </w:r>
    </w:p>
    <w:p w:rsidR="00F022F7" w:rsidRDefault="00F022F7" w:rsidP="00F022F7">
      <w:pPr>
        <w:pStyle w:val="Sansinterligne"/>
        <w:numPr>
          <w:ilvl w:val="0"/>
          <w:numId w:val="10"/>
        </w:numPr>
      </w:pPr>
      <w:r>
        <w:t>Sa valeur</w:t>
      </w:r>
    </w:p>
    <w:p w:rsidR="00F022F7" w:rsidRDefault="00F022F7" w:rsidP="00F022F7">
      <w:pPr>
        <w:pStyle w:val="Sansinterligne"/>
        <w:numPr>
          <w:ilvl w:val="0"/>
          <w:numId w:val="10"/>
        </w:numPr>
      </w:pPr>
      <w:r>
        <w:t>L’adresse mémoire du maillon suivant</w:t>
      </w:r>
    </w:p>
    <w:p w:rsidR="00F022F7" w:rsidRDefault="00F022F7" w:rsidP="00F022F7">
      <w:pPr>
        <w:pStyle w:val="Sansinterligne"/>
        <w:rPr>
          <w:rFonts w:cs="Times New Roman"/>
        </w:rPr>
      </w:pPr>
      <w:r>
        <w:t>Pour le 3</w:t>
      </w:r>
      <w:r w:rsidRPr="00F022F7">
        <w:rPr>
          <w:vertAlign w:val="superscript"/>
        </w:rPr>
        <w:t>ième</w:t>
      </w:r>
      <w:r>
        <w:t xml:space="preserve"> maillon, il </w:t>
      </w:r>
      <w:r w:rsidR="00382AE8">
        <w:t>n’y</w:t>
      </w:r>
      <w:r w:rsidR="009A108A">
        <w:t xml:space="preserve"> </w:t>
      </w:r>
      <w:r>
        <w:t xml:space="preserve">a pas de maillon suivant, on utilise une valeur spéciale (None) désignée par le symbole : </w:t>
      </w:r>
      <w:r>
        <w:rPr>
          <w:rFonts w:cs="Times New Roman"/>
        </w:rPr>
        <w:t>ↆ</w:t>
      </w:r>
    </w:p>
    <w:p w:rsidR="00572C0E" w:rsidRDefault="00572C0E" w:rsidP="00F022F7">
      <w:pPr>
        <w:pStyle w:val="Sansinterligne"/>
        <w:rPr>
          <w:rFonts w:cs="Times New Roman"/>
        </w:rPr>
      </w:pPr>
      <w:r>
        <w:rPr>
          <w:rFonts w:cs="Times New Roman"/>
        </w:rPr>
        <w:t>Une première présentation : intro liste chaînée.py</w:t>
      </w:r>
    </w:p>
    <w:p w:rsidR="00572C0E" w:rsidRDefault="00572C0E" w:rsidP="00F022F7">
      <w:pPr>
        <w:pStyle w:val="Sansinterligne"/>
        <w:rPr>
          <w:rFonts w:cs="Times New Roman"/>
        </w:rPr>
      </w:pPr>
    </w:p>
    <w:p w:rsidR="00F022F7" w:rsidRDefault="00F022F7" w:rsidP="00F022F7">
      <w:pPr>
        <w:pStyle w:val="Sansinterligne"/>
        <w:rPr>
          <w:rFonts w:cs="Times New Roman"/>
        </w:rPr>
      </w:pPr>
    </w:p>
    <w:p w:rsidR="00F022F7" w:rsidRDefault="00F022F7" w:rsidP="00F022F7">
      <w:pPr>
        <w:pStyle w:val="Sansinterligne"/>
        <w:rPr>
          <w:rFonts w:cs="Times New Roman"/>
        </w:rPr>
      </w:pPr>
      <w:r>
        <w:rPr>
          <w:rFonts w:cs="Times New Roman"/>
        </w:rPr>
        <w:tab/>
        <w:t>2) La classe Maillon</w:t>
      </w:r>
    </w:p>
    <w:p w:rsidR="00F022F7" w:rsidRDefault="00F022F7" w:rsidP="00F022F7">
      <w:pPr>
        <w:pStyle w:val="Sansinterligne"/>
        <w:rPr>
          <w:rFonts w:cs="Times New Roman"/>
        </w:rPr>
      </w:pPr>
      <w:r>
        <w:rPr>
          <w:rFonts w:cs="Times New Roman"/>
        </w:rPr>
        <w:t>Voir maillon-élève.py</w:t>
      </w:r>
    </w:p>
    <w:p w:rsidR="00F022F7" w:rsidRDefault="00F022F7" w:rsidP="00F022F7">
      <w:pPr>
        <w:pStyle w:val="Sansinterligne"/>
        <w:rPr>
          <w:rFonts w:cs="Times New Roman"/>
        </w:rPr>
      </w:pPr>
    </w:p>
    <w:p w:rsidR="00B641F9" w:rsidRDefault="006A5911" w:rsidP="00B641F9">
      <w:pPr>
        <w:pStyle w:val="Sansinterligne"/>
      </w:pPr>
      <w:r>
        <w:t>U</w:t>
      </w:r>
      <w:r w:rsidR="00B641F9">
        <w:t>n maillon est :</w:t>
      </w:r>
    </w:p>
    <w:p w:rsidR="00B641F9" w:rsidRDefault="00B641F9" w:rsidP="00B641F9">
      <w:pPr>
        <w:pStyle w:val="Sansinterligne"/>
      </w:pPr>
      <w:r>
        <w:t xml:space="preserve">    soit la valeur None (maillon=None)</w:t>
      </w:r>
    </w:p>
    <w:p w:rsidR="006A5911" w:rsidRDefault="00B641F9" w:rsidP="00B641F9">
      <w:pPr>
        <w:pStyle w:val="Sansinterligne"/>
      </w:pPr>
      <w:r>
        <w:t xml:space="preserve">    soit un ob</w:t>
      </w:r>
      <w:r w:rsidR="006A5911">
        <w:t>jet de la classe Maillon dont l’</w:t>
      </w:r>
      <w:r>
        <w:t>attribut suivant contient lui même un maillon</w:t>
      </w:r>
      <w:r w:rsidR="006A5911">
        <w:t>.</w:t>
      </w:r>
    </w:p>
    <w:p w:rsidR="006A5911" w:rsidRDefault="006A5911" w:rsidP="00B641F9">
      <w:pPr>
        <w:pStyle w:val="Sansinterligne"/>
      </w:pPr>
    </w:p>
    <w:p w:rsidR="006A5911" w:rsidRDefault="006A5911" w:rsidP="00B641F9">
      <w:pPr>
        <w:pStyle w:val="Sansinterligne"/>
      </w:pPr>
      <w:r>
        <w:t>L'attribut valeur désigne la valeur de l'élément de type Maillon.</w:t>
      </w:r>
    </w:p>
    <w:p w:rsidR="00B641F9" w:rsidRDefault="006A5911" w:rsidP="00B641F9">
      <w:pPr>
        <w:pStyle w:val="Sansinterligne"/>
      </w:pPr>
      <w:r>
        <w:t>Si le maillon n’est pas ‘suivi’, l’attribut suivant est None.</w:t>
      </w:r>
    </w:p>
    <w:p w:rsidR="00B641F9" w:rsidRDefault="00B641F9" w:rsidP="00B641F9">
      <w:pPr>
        <w:pStyle w:val="Sansinterligne"/>
      </w:pPr>
    </w:p>
    <w:p w:rsidR="00B641F9" w:rsidRPr="00382AE8" w:rsidRDefault="00B641F9" w:rsidP="00B641F9">
      <w:pPr>
        <w:pStyle w:val="Sansinterligne"/>
        <w:rPr>
          <w:lang w:val="en-US"/>
        </w:rPr>
      </w:pPr>
      <w:r w:rsidRPr="00382AE8">
        <w:rPr>
          <w:lang w:val="en-US"/>
        </w:rPr>
        <w:t>class Maillon:</w:t>
      </w:r>
    </w:p>
    <w:p w:rsidR="00B641F9" w:rsidRPr="00382AE8" w:rsidRDefault="00B641F9" w:rsidP="00B641F9">
      <w:pPr>
        <w:pStyle w:val="Sansinterligne"/>
        <w:rPr>
          <w:lang w:val="en-US"/>
        </w:rPr>
      </w:pPr>
      <w:r w:rsidRPr="00382AE8">
        <w:rPr>
          <w:lang w:val="en-US"/>
        </w:rPr>
        <w:t xml:space="preserve">    def __init__(self,v,s=None):</w:t>
      </w:r>
    </w:p>
    <w:p w:rsidR="00B641F9" w:rsidRDefault="00B641F9" w:rsidP="00B641F9">
      <w:pPr>
        <w:pStyle w:val="Sansinterligne"/>
      </w:pPr>
      <w:r w:rsidRPr="00382AE8">
        <w:rPr>
          <w:lang w:val="en-US"/>
        </w:rPr>
        <w:t xml:space="preserve">        </w:t>
      </w:r>
      <w:r>
        <w:t>self.valeur=v</w:t>
      </w:r>
    </w:p>
    <w:p w:rsidR="00B641F9" w:rsidRDefault="006A5911" w:rsidP="00B641F9">
      <w:pPr>
        <w:pStyle w:val="Sansinterligne"/>
      </w:pPr>
      <w:r>
        <w:t xml:space="preserve">      </w:t>
      </w:r>
      <w:r w:rsidR="00B641F9">
        <w:t xml:space="preserve">  self.suivant=s</w:t>
      </w:r>
    </w:p>
    <w:p w:rsidR="00F022F7" w:rsidRDefault="00B641F9" w:rsidP="006A5911">
      <w:pPr>
        <w:pStyle w:val="Sansinterligne"/>
      </w:pPr>
      <w:r>
        <w:t xml:space="preserve">        </w:t>
      </w:r>
    </w:p>
    <w:p w:rsidR="006A5911" w:rsidRDefault="00284481" w:rsidP="006A5911">
      <w:pPr>
        <w:pStyle w:val="Sansinterligne"/>
      </w:pPr>
      <w:r>
        <w:t xml:space="preserve">pour le maillon liste </w:t>
      </w:r>
      <w:r w:rsidR="0023711D">
        <w:t>(</w:t>
      </w:r>
      <w:r>
        <w:t>au dessus</w:t>
      </w:r>
      <w:r w:rsidR="0023711D">
        <w:t>)</w:t>
      </w:r>
      <w:r>
        <w:t>, elle est définie par :</w:t>
      </w:r>
    </w:p>
    <w:p w:rsidR="00284481" w:rsidRDefault="00284481" w:rsidP="003522DE">
      <w:pPr>
        <w:pStyle w:val="Sansinterligne"/>
        <w:ind w:firstLine="425"/>
      </w:pPr>
      <w:r>
        <w:t>liste=Maillon(1,Maillon(</w:t>
      </w:r>
      <w:r w:rsidR="003522DE">
        <w:t>2,Maillon(3,None))) ou</w:t>
      </w:r>
    </w:p>
    <w:p w:rsidR="003522DE" w:rsidRDefault="003522DE" w:rsidP="003522DE">
      <w:pPr>
        <w:pStyle w:val="Sansinterligne"/>
        <w:ind w:firstLine="425"/>
      </w:pPr>
      <w:r>
        <w:t>liste=Maillon(1,Maillon(2,Maillon(3)))</w:t>
      </w:r>
    </w:p>
    <w:p w:rsidR="009035D8" w:rsidRDefault="009035D8" w:rsidP="009035D8">
      <w:pPr>
        <w:pStyle w:val="Sansinterligne"/>
      </w:pPr>
    </w:p>
    <w:p w:rsidR="009035D8" w:rsidRDefault="009035D8" w:rsidP="009035D8">
      <w:pPr>
        <w:pStyle w:val="Sansinterligne"/>
      </w:pPr>
    </w:p>
    <w:p w:rsidR="009035D8" w:rsidRDefault="009035D8" w:rsidP="009035D8">
      <w:pPr>
        <w:pStyle w:val="Sansinterligne"/>
      </w:pPr>
      <w:r>
        <w:t>Autre exemples :</w:t>
      </w:r>
    </w:p>
    <w:p w:rsidR="009035D8" w:rsidRDefault="009035D8" w:rsidP="009035D8">
      <w:pPr>
        <w:pStyle w:val="Sansinterligne"/>
      </w:pPr>
      <w:r>
        <w:t>listeBis=Maillon(10,Maillon(20,Maillon(5,Maillon(40))))</w:t>
      </w:r>
    </w:p>
    <w:p w:rsidR="006800A5" w:rsidRDefault="006800A5" w:rsidP="009035D8">
      <w:pPr>
        <w:pStyle w:val="Sansinterligne"/>
      </w:pPr>
      <w:r>
        <w:t>listeBis correspond aux entiers 10 20 5 40</w:t>
      </w:r>
    </w:p>
    <w:p w:rsidR="003522DE" w:rsidRDefault="003522DE" w:rsidP="003522DE">
      <w:pPr>
        <w:pStyle w:val="Sansinterligne"/>
      </w:pPr>
    </w:p>
    <w:p w:rsidR="003522DE" w:rsidRDefault="003522DE" w:rsidP="003522DE">
      <w:pPr>
        <w:pStyle w:val="Sansinterligne"/>
      </w:pPr>
      <w:r>
        <w:t>Sur la figure qui suit, vide est un maillon vide, il serait défini par :</w:t>
      </w:r>
    </w:p>
    <w:p w:rsidR="003522DE" w:rsidRDefault="003522DE" w:rsidP="003522DE">
      <w:pPr>
        <w:pStyle w:val="Sansinterligne"/>
      </w:pPr>
      <w:r>
        <w:tab/>
        <w:t>Vide = None</w:t>
      </w:r>
    </w:p>
    <w:p w:rsidR="003522DE" w:rsidRDefault="003522DE" w:rsidP="003522DE">
      <w:pPr>
        <w:pStyle w:val="Sansinterligne"/>
      </w:pPr>
    </w:p>
    <w:p w:rsidR="003522DE" w:rsidRDefault="003522DE" w:rsidP="003522DE">
      <w:pPr>
        <w:pStyle w:val="Sansinterligne"/>
      </w:pPr>
      <w:r>
        <w:t>Définissez les maillons petit moyen grand l1 l2 et l3.</w:t>
      </w:r>
    </w:p>
    <w:p w:rsidR="003522DE" w:rsidRDefault="003522DE" w:rsidP="006A5911">
      <w:pPr>
        <w:pStyle w:val="Sansinterligne"/>
      </w:pPr>
    </w:p>
    <w:p w:rsidR="006A5911" w:rsidRDefault="00284481" w:rsidP="006A5911">
      <w:pPr>
        <w:pStyle w:val="Sansinterligne"/>
      </w:pPr>
      <w:r>
        <w:rPr>
          <w:noProof/>
          <w:lang w:eastAsia="fr-FR"/>
        </w:rPr>
        <w:lastRenderedPageBreak/>
        <w:drawing>
          <wp:inline distT="0" distB="0" distL="0" distR="0">
            <wp:extent cx="6629400" cy="3400425"/>
            <wp:effectExtent l="19050" t="0" r="0" b="0"/>
            <wp:docPr id="2" name="Image 1" descr="numérisatio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érisation0001.jpg"/>
                    <pic:cNvPicPr/>
                  </pic:nvPicPr>
                  <pic:blipFill>
                    <a:blip r:embed="rId8" cstate="print"/>
                    <a:srcRect t="36807" b="1756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18A" w:rsidRDefault="00AD618A" w:rsidP="00AD618A">
      <w:pPr>
        <w:pStyle w:val="Sansinterligne"/>
      </w:pPr>
    </w:p>
    <w:p w:rsidR="006800A5" w:rsidRDefault="006800A5" w:rsidP="006800A5">
      <w:r>
        <w:t>Exercices</w:t>
      </w:r>
    </w:p>
    <w:p w:rsidR="006800A5" w:rsidRDefault="006800A5" w:rsidP="006800A5">
      <w:pPr>
        <w:pStyle w:val="Paragraphedeliste"/>
        <w:numPr>
          <w:ilvl w:val="0"/>
          <w:numId w:val="11"/>
        </w:numPr>
      </w:pPr>
      <w:r>
        <w:t>créer la liste chaînée plus_grande associée à 100 10 20 5</w:t>
      </w:r>
    </w:p>
    <w:p w:rsidR="006800A5" w:rsidRDefault="006800A5" w:rsidP="006800A5">
      <w:pPr>
        <w:ind w:firstLine="360"/>
      </w:pPr>
      <w:r>
        <w:t>créer une liste chaînée mot dont chacune des valeurs est une lettre de abc</w:t>
      </w:r>
    </w:p>
    <w:p w:rsidR="006800A5" w:rsidRDefault="006800A5" w:rsidP="006800A5">
      <w:pPr>
        <w:ind w:firstLine="360"/>
      </w:pPr>
      <w:r>
        <w:t>créer une liste chaînée dont les valeurs sont : ('Toto',1.70) puis ('Titi',1.85) puis ('Fifi', 1.54)</w:t>
      </w:r>
    </w:p>
    <w:p w:rsidR="006800A5" w:rsidRDefault="006800A5" w:rsidP="006800A5">
      <w:pPr>
        <w:ind w:firstLine="360"/>
      </w:pPr>
    </w:p>
    <w:p w:rsidR="006800A5" w:rsidRPr="006800A5" w:rsidRDefault="006800A5" w:rsidP="006800A5">
      <w:pPr>
        <w:pStyle w:val="Paragraphedeliste"/>
        <w:numPr>
          <w:ilvl w:val="0"/>
          <w:numId w:val="11"/>
        </w:numPr>
      </w:pPr>
      <w:r w:rsidRPr="006800A5">
        <w:t>pour liste1=Maillon(1</w:t>
      </w:r>
      <w:r>
        <w:t>0</w:t>
      </w:r>
      <w:r w:rsidRPr="006800A5">
        <w:t>), quelles sont les valeurs des attributs ? idem pour liste2=Maillon(</w:t>
      </w:r>
      <w:r>
        <w:t>10</w:t>
      </w:r>
      <w:r w:rsidRPr="006800A5">
        <w:t>0,liste1)</w:t>
      </w:r>
    </w:p>
    <w:p w:rsidR="006800A5" w:rsidRDefault="006800A5" w:rsidP="006800A5"/>
    <w:p w:rsidR="003522DE" w:rsidRDefault="003522DE">
      <w:pPr>
        <w:rPr>
          <w:rFonts w:ascii="Times New Roman" w:hAnsi="Times New Roman"/>
          <w:sz w:val="24"/>
        </w:rPr>
      </w:pPr>
      <w:r>
        <w:br w:type="page"/>
      </w:r>
    </w:p>
    <w:p w:rsidR="003522DE" w:rsidRDefault="003522DE" w:rsidP="006A5911">
      <w:pPr>
        <w:pStyle w:val="Sansinterligne"/>
        <w:ind w:firstLine="425"/>
      </w:pPr>
      <w:r>
        <w:lastRenderedPageBreak/>
        <w:t>Réponses</w:t>
      </w:r>
    </w:p>
    <w:p w:rsidR="003522DE" w:rsidRDefault="003522DE" w:rsidP="006A5911">
      <w:pPr>
        <w:pStyle w:val="Sansinterligne"/>
        <w:ind w:firstLine="425"/>
      </w:pPr>
      <w:r>
        <w:t>petit = Maillon(‘a’,None) ou Maillon(‘a’)</w:t>
      </w:r>
    </w:p>
    <w:p w:rsidR="003522DE" w:rsidRDefault="003522DE" w:rsidP="003522DE">
      <w:pPr>
        <w:pStyle w:val="Sansinterligne"/>
        <w:ind w:firstLine="425"/>
      </w:pPr>
      <w:r>
        <w:t>moyen=Maillon(‘b’,</w:t>
      </w:r>
      <w:r w:rsidRPr="003522DE">
        <w:t xml:space="preserve"> </w:t>
      </w:r>
      <w:r>
        <w:t>Maillon(‘a’,None)) ou Maillon(’b’,petit)</w:t>
      </w:r>
    </w:p>
    <w:p w:rsidR="003522DE" w:rsidRDefault="003522DE" w:rsidP="003522DE">
      <w:pPr>
        <w:pStyle w:val="Sansinterligne"/>
        <w:ind w:firstLine="425"/>
      </w:pPr>
      <w:r>
        <w:t>grand=Maillon(‘c’, Maillon(‘b’,</w:t>
      </w:r>
      <w:r w:rsidRPr="003522DE">
        <w:t xml:space="preserve"> </w:t>
      </w:r>
      <w:r>
        <w:t>Maillon(‘a’,None)) ou Maillon(‘c’,moyen)</w:t>
      </w:r>
    </w:p>
    <w:p w:rsidR="003522DE" w:rsidRDefault="003522DE" w:rsidP="003522DE">
      <w:pPr>
        <w:pStyle w:val="Sansinterligne"/>
        <w:ind w:firstLine="425"/>
      </w:pPr>
      <w:r>
        <w:t>l2=Maillon(2,None)</w:t>
      </w:r>
    </w:p>
    <w:p w:rsidR="003522DE" w:rsidRDefault="003522DE" w:rsidP="003522DE">
      <w:pPr>
        <w:pStyle w:val="Sansinterligne"/>
        <w:ind w:firstLine="425"/>
      </w:pPr>
      <w:r>
        <w:t>l1=Maillon(1,l2)</w:t>
      </w:r>
    </w:p>
    <w:p w:rsidR="003522DE" w:rsidRDefault="003522DE" w:rsidP="003522DE">
      <w:pPr>
        <w:pStyle w:val="Sansinterligne"/>
        <w:ind w:firstLine="425"/>
      </w:pPr>
      <w:r>
        <w:t>l3=Maillon(4,Maillon(5,None))</w:t>
      </w:r>
    </w:p>
    <w:p w:rsidR="006800A5" w:rsidRDefault="006800A5" w:rsidP="003522DE">
      <w:pPr>
        <w:pStyle w:val="Sansinterligne"/>
        <w:ind w:firstLine="425"/>
      </w:pPr>
    </w:p>
    <w:p w:rsidR="006800A5" w:rsidRDefault="006800A5" w:rsidP="003522DE">
      <w:pPr>
        <w:pStyle w:val="Sansinterligne"/>
        <w:ind w:firstLine="425"/>
      </w:pPr>
    </w:p>
    <w:p w:rsidR="006800A5" w:rsidRDefault="006800A5" w:rsidP="006800A5">
      <w:pPr>
        <w:pStyle w:val="Sansinterligne"/>
        <w:ind w:firstLine="425"/>
      </w:pPr>
      <w:r>
        <w:t>plus_grande=Maillon(100,Maillon(10,Maillon(20,Maillon(5,None))))</w:t>
      </w:r>
    </w:p>
    <w:p w:rsidR="006800A5" w:rsidRDefault="006800A5" w:rsidP="006800A5">
      <w:pPr>
        <w:pStyle w:val="Sansinterligne"/>
        <w:ind w:firstLine="425"/>
      </w:pPr>
    </w:p>
    <w:p w:rsidR="006800A5" w:rsidRDefault="006800A5" w:rsidP="006800A5">
      <w:pPr>
        <w:pStyle w:val="Sansinterligne"/>
        <w:ind w:firstLine="425"/>
      </w:pPr>
      <w:r>
        <w:t>mot=Maillon('a',Maillon('b',Maillon('c')))</w:t>
      </w:r>
    </w:p>
    <w:p w:rsidR="00E40E03" w:rsidRDefault="00E40E03" w:rsidP="006800A5">
      <w:pPr>
        <w:pStyle w:val="Sansinterligne"/>
        <w:ind w:firstLine="425"/>
      </w:pPr>
    </w:p>
    <w:p w:rsidR="006800A5" w:rsidRDefault="006800A5" w:rsidP="006800A5">
      <w:pPr>
        <w:pStyle w:val="Sansinterligne"/>
        <w:ind w:firstLine="425"/>
      </w:pPr>
    </w:p>
    <w:p w:rsidR="006800A5" w:rsidRDefault="006800A5" w:rsidP="006800A5">
      <w:pPr>
        <w:pStyle w:val="Sansinterligne"/>
        <w:ind w:firstLine="425"/>
      </w:pPr>
      <w:r>
        <w:t>liste_nom=Maillon(('Toto',1.70),Maillon(('Titi',1.85),Maillon(('Fifi',1.54),</w:t>
      </w:r>
      <w:bookmarkStart w:id="0" w:name="_GoBack"/>
      <w:r>
        <w:t>None</w:t>
      </w:r>
      <w:bookmarkEnd w:id="0"/>
      <w:r>
        <w:t>)))</w:t>
      </w:r>
    </w:p>
    <w:p w:rsidR="006800A5" w:rsidRDefault="006800A5" w:rsidP="006800A5">
      <w:pPr>
        <w:pStyle w:val="Sansinterligne"/>
        <w:ind w:firstLine="425"/>
      </w:pPr>
    </w:p>
    <w:p w:rsidR="003522DE" w:rsidRDefault="003522DE" w:rsidP="006A5911">
      <w:pPr>
        <w:pStyle w:val="Sansinterligne"/>
        <w:ind w:firstLine="425"/>
      </w:pPr>
      <w:r>
        <w:t>On a une structure de données récursives</w:t>
      </w:r>
      <w:r w:rsidR="009035D8">
        <w:t>.</w:t>
      </w:r>
    </w:p>
    <w:p w:rsidR="006800A5" w:rsidRDefault="006800A5" w:rsidP="006A5911">
      <w:pPr>
        <w:pStyle w:val="Sansinterligne"/>
        <w:ind w:firstLine="425"/>
      </w:pPr>
    </w:p>
    <w:p w:rsidR="006800A5" w:rsidRDefault="006800A5" w:rsidP="006A5911">
      <w:pPr>
        <w:pStyle w:val="Sansinterligne"/>
        <w:ind w:firstLine="425"/>
      </w:pPr>
      <w:r>
        <w:t>Pour liste1, l’attribut valeur est 10 et l’attribut suivant est None</w:t>
      </w:r>
    </w:p>
    <w:p w:rsidR="006800A5" w:rsidRDefault="006800A5" w:rsidP="006800A5">
      <w:pPr>
        <w:pStyle w:val="Sansinterligne"/>
        <w:ind w:firstLine="425"/>
      </w:pPr>
      <w:r>
        <w:t>Pour liste2, l’attribut valeur est 100 et l’attribut suivant est liste1</w:t>
      </w:r>
    </w:p>
    <w:p w:rsidR="009035D8" w:rsidRDefault="009035D8" w:rsidP="006A5911">
      <w:pPr>
        <w:pStyle w:val="Sansinterligne"/>
        <w:ind w:firstLine="425"/>
      </w:pPr>
    </w:p>
    <w:p w:rsidR="009035D8" w:rsidRDefault="009035D8" w:rsidP="006A5911">
      <w:pPr>
        <w:pStyle w:val="Sansinterligne"/>
        <w:ind w:firstLine="425"/>
      </w:pPr>
    </w:p>
    <w:p w:rsidR="009035D8" w:rsidRDefault="009035D8" w:rsidP="006A5911">
      <w:pPr>
        <w:pStyle w:val="Sansinterligne"/>
        <w:ind w:firstLine="425"/>
      </w:pPr>
    </w:p>
    <w:p w:rsidR="009035D8" w:rsidRPr="009035D8" w:rsidRDefault="009035D8" w:rsidP="009035D8">
      <w:pPr>
        <w:pStyle w:val="Sansinterligne"/>
        <w:rPr>
          <w:b/>
        </w:rPr>
      </w:pPr>
      <w:r w:rsidRPr="009035D8">
        <w:rPr>
          <w:b/>
        </w:rPr>
        <w:t>Quel avantage ?</w:t>
      </w:r>
    </w:p>
    <w:p w:rsidR="009035D8" w:rsidRDefault="009035D8" w:rsidP="009035D8">
      <w:pPr>
        <w:pStyle w:val="Sansinterligne"/>
      </w:pPr>
      <w:r>
        <w:t>L’ajout d’un élément en début de liste se fait en temps constants : l’opération n’est pas liée à la longueur de la liste. On voit sur la figure suivant</w:t>
      </w:r>
      <w:r w:rsidR="00382AE8">
        <w:t>e</w:t>
      </w:r>
      <w:r>
        <w:t xml:space="preserve"> que pour ajouter 0 au début, il ne faut que casser un lien pour faire un premier lien vers le maillon 0. Qu’ à la suite, il y ait 3 éléments ou 10 000, c’est la même manipulation. C’est plus rapide qu’ avec le type list de Python. </w:t>
      </w:r>
    </w:p>
    <w:p w:rsidR="009035D8" w:rsidRDefault="009035D8" w:rsidP="006A5911">
      <w:pPr>
        <w:pStyle w:val="Sansinterligne"/>
        <w:ind w:firstLine="425"/>
        <w:rPr>
          <w:noProof/>
          <w:lang w:eastAsia="fr-FR"/>
        </w:rPr>
      </w:pPr>
    </w:p>
    <w:p w:rsidR="009035D8" w:rsidRDefault="009035D8" w:rsidP="006A5911">
      <w:pPr>
        <w:pStyle w:val="Sansinterligne"/>
        <w:ind w:firstLine="425"/>
      </w:pPr>
      <w:r>
        <w:rPr>
          <w:noProof/>
          <w:lang w:eastAsia="fr-FR"/>
        </w:rPr>
        <w:drawing>
          <wp:inline distT="0" distB="0" distL="0" distR="0">
            <wp:extent cx="6629400" cy="2577645"/>
            <wp:effectExtent l="19050" t="0" r="0" b="0"/>
            <wp:docPr id="3" name="Image 2" descr="numérisation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érisation0001.jpg"/>
                    <pic:cNvPicPr/>
                  </pic:nvPicPr>
                  <pic:blipFill>
                    <a:blip r:embed="rId8" cstate="print"/>
                    <a:srcRect b="6539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5D8" w:rsidRDefault="009035D8" w:rsidP="009035D8">
      <w:pPr>
        <w:pStyle w:val="Sansinterligne"/>
      </w:pPr>
    </w:p>
    <w:p w:rsidR="009035D8" w:rsidRDefault="009035D8" w:rsidP="009035D8">
      <w:pPr>
        <w:pStyle w:val="Sansinterligne"/>
      </w:pPr>
      <w:r>
        <w:t>Vous devez étudier avec soin la classe maillon, elle nous sera utile pour faire :</w:t>
      </w:r>
    </w:p>
    <w:p w:rsidR="009035D8" w:rsidRDefault="009035D8" w:rsidP="009035D8">
      <w:pPr>
        <w:pStyle w:val="Sansinterligne"/>
        <w:numPr>
          <w:ilvl w:val="3"/>
          <w:numId w:val="10"/>
        </w:numPr>
      </w:pPr>
      <w:r>
        <w:t>des listes chaînes</w:t>
      </w:r>
    </w:p>
    <w:p w:rsidR="009035D8" w:rsidRDefault="009035D8" w:rsidP="009035D8">
      <w:pPr>
        <w:pStyle w:val="Sansinterligne"/>
        <w:numPr>
          <w:ilvl w:val="3"/>
          <w:numId w:val="10"/>
        </w:numPr>
      </w:pPr>
      <w:r>
        <w:t>des piles</w:t>
      </w:r>
    </w:p>
    <w:p w:rsidR="009035D8" w:rsidRDefault="009035D8" w:rsidP="009035D8">
      <w:pPr>
        <w:pStyle w:val="Sansinterligne"/>
        <w:numPr>
          <w:ilvl w:val="3"/>
          <w:numId w:val="10"/>
        </w:numPr>
      </w:pPr>
      <w:r>
        <w:t>des files</w:t>
      </w:r>
    </w:p>
    <w:p w:rsidR="009035D8" w:rsidRDefault="009035D8" w:rsidP="009035D8">
      <w:pPr>
        <w:pStyle w:val="Sansinterligne"/>
      </w:pPr>
    </w:p>
    <w:p w:rsidR="009035D8" w:rsidRDefault="009035D8" w:rsidP="009035D8">
      <w:pPr>
        <w:pStyle w:val="Sansinterligne"/>
      </w:pPr>
    </w:p>
    <w:p w:rsidR="006800A5" w:rsidRDefault="006800A5" w:rsidP="009035D8">
      <w:pPr>
        <w:pStyle w:val="Sansinterligne"/>
      </w:pPr>
      <w:r>
        <w:t>Exercice à faire</w:t>
      </w:r>
    </w:p>
    <w:p w:rsidR="009035D8" w:rsidRDefault="00B70833" w:rsidP="00F05495">
      <w:pPr>
        <w:pStyle w:val="Sansinterligne"/>
        <w:numPr>
          <w:ilvl w:val="0"/>
          <w:numId w:val="12"/>
        </w:numPr>
      </w:pPr>
      <w:r>
        <w:t>Dans maillon élève, coder</w:t>
      </w:r>
      <w:r w:rsidR="006800A5">
        <w:t xml:space="preserve"> les fonctions</w:t>
      </w:r>
      <w:r w:rsidR="00F05495">
        <w:tab/>
      </w:r>
      <w:r w:rsidR="006800A5">
        <w:t>non faîtes.</w:t>
      </w:r>
    </w:p>
    <w:p w:rsidR="00F05495" w:rsidRDefault="00F05495" w:rsidP="00F05495">
      <w:pPr>
        <w:pStyle w:val="Sansinterligne"/>
        <w:numPr>
          <w:ilvl w:val="0"/>
          <w:numId w:val="12"/>
        </w:numPr>
      </w:pPr>
      <w:r>
        <w:t xml:space="preserve">Etudier la complexité de </w:t>
      </w:r>
      <w:r w:rsidR="00CF02ED">
        <w:t>complexité de la fonction renvoyer_elt_n.</w:t>
      </w:r>
    </w:p>
    <w:p w:rsidR="00CF02ED" w:rsidRDefault="00CF02ED">
      <w:pPr>
        <w:rPr>
          <w:rFonts w:ascii="Times New Roman" w:hAnsi="Times New Roman"/>
          <w:sz w:val="24"/>
        </w:rPr>
      </w:pPr>
      <w:r>
        <w:br w:type="page"/>
      </w:r>
    </w:p>
    <w:p w:rsidR="00CF02ED" w:rsidRDefault="00CF02ED" w:rsidP="00CF02ED">
      <w:pPr>
        <w:pStyle w:val="Sansinterligne"/>
      </w:pPr>
      <w:r>
        <w:lastRenderedPageBreak/>
        <w:t>Pour la correction des codes, voir dans pronote.</w:t>
      </w:r>
    </w:p>
    <w:p w:rsidR="00CF02ED" w:rsidRDefault="00CF02ED" w:rsidP="00CF02ED">
      <w:pPr>
        <w:pStyle w:val="Sansinterligne"/>
      </w:pPr>
    </w:p>
    <w:p w:rsidR="00CF02ED" w:rsidRDefault="00CF02ED" w:rsidP="00CF02ED">
      <w:pPr>
        <w:pStyle w:val="Sansinterligne"/>
      </w:pPr>
      <w:r>
        <w:t>Complexité de renvoyer_elt_n.</w:t>
      </w:r>
    </w:p>
    <w:p w:rsidR="00CF02ED" w:rsidRDefault="00CF02ED" w:rsidP="00CF02ED">
      <w:pPr>
        <w:pStyle w:val="Sansinterligne"/>
      </w:pPr>
    </w:p>
    <w:p w:rsidR="00CF02ED" w:rsidRDefault="00CF02ED" w:rsidP="00CF02ED">
      <w:pPr>
        <w:pStyle w:val="Sansinterligne"/>
      </w:pPr>
      <w:r>
        <w:t>L’assertion permet de considérer le cas de None.</w:t>
      </w:r>
    </w:p>
    <w:p w:rsidR="00CF02ED" w:rsidRDefault="00CF02ED" w:rsidP="00CF02ED">
      <w:pPr>
        <w:pStyle w:val="Sansinterligne"/>
      </w:pPr>
      <w:r>
        <w:t>L’assertion évite aussi de parcourir la liste dans son entier, si l’indice est négatif.</w:t>
      </w:r>
    </w:p>
    <w:p w:rsidR="00CF02ED" w:rsidRDefault="00CF02ED" w:rsidP="00CF02ED">
      <w:pPr>
        <w:pStyle w:val="Sansinterligne"/>
      </w:pPr>
    </w:p>
    <w:p w:rsidR="00CF02ED" w:rsidRDefault="00CF02ED" w:rsidP="00CF02ED">
      <w:pPr>
        <w:pStyle w:val="Sansinterligne"/>
      </w:pPr>
      <w:r>
        <w:t xml:space="preserve">Si n est plus petit que la longueur de la liste, on fait n appels récursifs. </w:t>
      </w:r>
    </w:p>
    <w:p w:rsidR="00CF02ED" w:rsidRDefault="00CF02ED" w:rsidP="00CF02ED">
      <w:pPr>
        <w:pStyle w:val="Sansinterligne"/>
      </w:pPr>
    </w:p>
    <w:p w:rsidR="00CF02ED" w:rsidRDefault="00CF02ED" w:rsidP="00CF02ED">
      <w:pPr>
        <w:pStyle w:val="Sansinterligne"/>
      </w:pPr>
      <w:r>
        <w:t>Si n est plus grand que la longueur de la liste, il faut parcourir toute la liste.</w:t>
      </w:r>
    </w:p>
    <w:p w:rsidR="003522DE" w:rsidRDefault="00DC078B" w:rsidP="00DC078B">
      <w:pPr>
        <w:pStyle w:val="Sansinterligne"/>
      </w:pPr>
      <w:r>
        <w:t>Par exemple, si liste=Maillon(1,Maillon(2,Maillon(3,None)))</w:t>
      </w:r>
    </w:p>
    <w:p w:rsidR="003522DE" w:rsidRDefault="00DC078B" w:rsidP="00DC078B">
      <w:pPr>
        <w:pStyle w:val="Sansinterligne"/>
      </w:pPr>
      <w:r>
        <w:t xml:space="preserve">Pour renvoyer_elt_n(liste1,3), la pile d’appel récursifs est </w:t>
      </w:r>
    </w:p>
    <w:p w:rsidR="00DC078B" w:rsidRDefault="00DC078B" w:rsidP="00DC078B">
      <w:pPr>
        <w:pStyle w:val="Sansinterligne"/>
      </w:pPr>
    </w:p>
    <w:p w:rsidR="00DC078B" w:rsidRDefault="00DC078B" w:rsidP="00DC078B">
      <w:pPr>
        <w:pStyle w:val="Sansinterligne"/>
      </w:pPr>
      <w:r>
        <w:tab/>
        <w:t>renvoyer_elt_n(None,1)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cs="Times New Roman"/>
        </w:rPr>
        <w:t>→</w:t>
      </w:r>
      <w:r>
        <w:tab/>
      </w:r>
      <w:r>
        <w:tab/>
        <w:t>maille is None, indice invalide</w:t>
      </w:r>
      <w:r>
        <w:tab/>
      </w:r>
      <w:r>
        <w:tab/>
      </w:r>
    </w:p>
    <w:p w:rsidR="00DC078B" w:rsidRDefault="00DC078B" w:rsidP="00DC078B">
      <w:pPr>
        <w:pStyle w:val="Sansinterligne"/>
      </w:pPr>
      <w:r>
        <w:tab/>
        <w:t>renvoyer_elt_n(Maillon(3,None),2)</w:t>
      </w:r>
    </w:p>
    <w:p w:rsidR="00DC078B" w:rsidRDefault="00DC078B" w:rsidP="00DC078B">
      <w:pPr>
        <w:pStyle w:val="Sansinterligne"/>
      </w:pPr>
      <w:r>
        <w:tab/>
        <w:t>renvoyer_elt_n(Maillon(2,Maillon(3,None)),3)</w:t>
      </w:r>
    </w:p>
    <w:p w:rsidR="00DC078B" w:rsidRDefault="00DC078B" w:rsidP="00DC078B">
      <w:pPr>
        <w:pStyle w:val="Sansinterligne"/>
      </w:pPr>
      <w:r>
        <w:tab/>
        <w:t>renvoyer_elt_n(liste1,4)</w:t>
      </w:r>
    </w:p>
    <w:p w:rsidR="00DC078B" w:rsidRDefault="00DC078B" w:rsidP="00DC078B">
      <w:pPr>
        <w:pStyle w:val="Sansinterligne"/>
      </w:pPr>
    </w:p>
    <w:p w:rsidR="00DC078B" w:rsidRDefault="00DC078B" w:rsidP="00DC078B">
      <w:pPr>
        <w:pStyle w:val="Sansinterligne"/>
      </w:pPr>
      <w:r>
        <w:t xml:space="preserve">On a donc un coût </w:t>
      </w:r>
      <w:r w:rsidR="00F94033">
        <w:t>linaire</w:t>
      </w:r>
      <w:r>
        <w:tab/>
        <w:t>, proportionnel à la longueur du maillon.</w:t>
      </w:r>
    </w:p>
    <w:p w:rsidR="00DC078B" w:rsidRDefault="00DC078B" w:rsidP="00DC078B">
      <w:pPr>
        <w:pStyle w:val="Sansinterligne"/>
      </w:pPr>
    </w:p>
    <w:p w:rsidR="00DC078B" w:rsidRDefault="00DC078B" w:rsidP="00DC078B">
      <w:pPr>
        <w:pStyle w:val="Sansinterligne"/>
      </w:pPr>
    </w:p>
    <w:p w:rsidR="00DC078B" w:rsidRDefault="00DC078B" w:rsidP="00DC078B">
      <w:pPr>
        <w:pStyle w:val="Sansinterligne"/>
      </w:pPr>
      <w:r>
        <w:t>Une mauvaise idée ?</w:t>
      </w:r>
    </w:p>
    <w:p w:rsidR="00DC078B" w:rsidRDefault="00DC078B" w:rsidP="00DC078B">
      <w:pPr>
        <w:pStyle w:val="Sansinterligne"/>
      </w:pPr>
      <w:r>
        <w:t>Si n est plus grand que la longueur de la liste, il faut parcourir toute la liste, avant d’av</w:t>
      </w:r>
      <w:r w:rsidR="00F94033">
        <w:t>oi</w:t>
      </w:r>
      <w:r>
        <w:t>r une assertion. Pour éviter ce problème</w:t>
      </w:r>
      <w:r w:rsidR="00F94033">
        <w:t>, on pourrait comparer la longueur du maillon à la valeur de n.</w:t>
      </w:r>
    </w:p>
    <w:p w:rsidR="00F94033" w:rsidRDefault="00F94033" w:rsidP="00DC078B">
      <w:pPr>
        <w:pStyle w:val="Sansinterligne"/>
      </w:pPr>
      <w:r>
        <w:t xml:space="preserve">MAIS, dans ce cas, à chaque appel récursif, on </w:t>
      </w:r>
      <w:r w:rsidR="00382AE8">
        <w:t xml:space="preserve">doit </w:t>
      </w:r>
      <w:r>
        <w:t>calculer la longueur du maillon pour faire la comparaison.</w:t>
      </w:r>
    </w:p>
    <w:p w:rsidR="00F94033" w:rsidRDefault="00F94033" w:rsidP="00DC078B">
      <w:pPr>
        <w:pStyle w:val="Sansinterligne"/>
      </w:pPr>
      <w:r>
        <w:t>Le cout serait alors quadratique, proportionnel au carré de la longueur du maillon.</w:t>
      </w:r>
    </w:p>
    <w:p w:rsidR="003522DE" w:rsidRDefault="003522DE" w:rsidP="00DC078B">
      <w:pPr>
        <w:pStyle w:val="Sansinterligne"/>
      </w:pPr>
    </w:p>
    <w:p w:rsidR="003522DE" w:rsidRDefault="003522DE" w:rsidP="006A5911">
      <w:pPr>
        <w:pStyle w:val="Sansinterligne"/>
        <w:ind w:firstLine="425"/>
      </w:pPr>
    </w:p>
    <w:p w:rsidR="005775FC" w:rsidRDefault="00433086" w:rsidP="00F94033">
      <w:pPr>
        <w:pStyle w:val="Sansinterlign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ge">
                  <wp:posOffset>10277475</wp:posOffset>
                </wp:positionV>
                <wp:extent cx="6543040" cy="249555"/>
                <wp:effectExtent l="0" t="0" r="0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304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33C5" w:rsidRPr="00B5323B" w:rsidRDefault="001433C5" w:rsidP="00B5323B">
                            <w:pPr>
                              <w:pStyle w:val="Sansinterligne"/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Licence : CC BY SA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ab/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Auteur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s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: Barbier A, </w:t>
                            </w:r>
                            <w: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Wozniak J. </w:t>
                            </w:r>
                            <w:r w:rsidRPr="00B5323B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lycée Ribot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6.75pt;margin-top:809.25pt;width:515.2pt;height:19.65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" strokecolor="black [3213]">
                <v:textbox style="mso-fit-shape-to-text:t">
                  <w:txbxContent>
                    <w:p w:rsidR="001433C5" w:rsidRPr="00B5323B" w:rsidRDefault="001433C5" w:rsidP="00B5323B">
                      <w:pPr>
                        <w:pStyle w:val="Sansinterligne"/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Licence : CC BY SA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ab/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Auteur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>s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: Barbier A, </w:t>
                      </w:r>
                      <w:r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Wozniak J. </w:t>
                      </w:r>
                      <w:r w:rsidRPr="00B5323B">
                        <w:rPr>
                          <w:rFonts w:ascii="Consolas" w:hAnsi="Consolas"/>
                          <w:sz w:val="20"/>
                          <w:szCs w:val="20"/>
                        </w:rPr>
                        <w:t>lycée Ribot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F94033">
        <w:t>Mieux avec une list ?</w:t>
      </w:r>
    </w:p>
    <w:p w:rsidR="00F94033" w:rsidRPr="005775FC" w:rsidRDefault="00F94033" w:rsidP="00F94033">
      <w:pPr>
        <w:pStyle w:val="Sansinterligne"/>
      </w:pPr>
      <w:r>
        <w:t>OUI, avec le type list, l’accès à une élément quelconque est réalisé en temps constant</w:t>
      </w:r>
    </w:p>
    <w:sectPr w:rsidR="00F94033" w:rsidRPr="005775FC" w:rsidSect="0046778F"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FF2" w:rsidRDefault="00591FF2" w:rsidP="0046778F">
      <w:pPr>
        <w:spacing w:after="0" w:line="240" w:lineRule="auto"/>
      </w:pPr>
      <w:r>
        <w:separator/>
      </w:r>
    </w:p>
  </w:endnote>
  <w:endnote w:type="continuationSeparator" w:id="0">
    <w:p w:rsidR="00591FF2" w:rsidRDefault="00591FF2" w:rsidP="0046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FF2" w:rsidRDefault="00591FF2" w:rsidP="0046778F">
      <w:pPr>
        <w:spacing w:after="0" w:line="240" w:lineRule="auto"/>
      </w:pPr>
      <w:r>
        <w:separator/>
      </w:r>
    </w:p>
  </w:footnote>
  <w:footnote w:type="continuationSeparator" w:id="0">
    <w:p w:rsidR="00591FF2" w:rsidRDefault="00591FF2" w:rsidP="0046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778F" w:rsidRDefault="00163BD6" w:rsidP="0046778F">
    <w:pPr>
      <w:pStyle w:val="Titre"/>
    </w:pPr>
    <w:r>
      <w:t>Structure de données linéaires</w:t>
    </w:r>
  </w:p>
  <w:p w:rsidR="0046778F" w:rsidRDefault="0072779B" w:rsidP="0046778F">
    <w:pPr>
      <w:pStyle w:val="En-tte"/>
      <w:spacing w:line="360" w:lineRule="auto"/>
    </w:pPr>
    <w:r>
      <w:t>N S I</w:t>
    </w:r>
    <w:r w:rsidR="0046778F">
      <w:ptab w:relativeTo="margin" w:alignment="center" w:leader="none"/>
    </w:r>
    <w:r w:rsidR="0046778F">
      <w:ptab w:relativeTo="margin" w:alignment="right" w:leader="none"/>
    </w:r>
    <w:r w:rsidR="00ED636E">
      <w:t>Terminale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7141E"/>
    <w:multiLevelType w:val="hybridMultilevel"/>
    <w:tmpl w:val="0DDAD63A"/>
    <w:lvl w:ilvl="0" w:tplc="2B2A60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27AE3"/>
    <w:multiLevelType w:val="hybridMultilevel"/>
    <w:tmpl w:val="6F0812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214F6"/>
    <w:multiLevelType w:val="hybridMultilevel"/>
    <w:tmpl w:val="84AE92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62EED"/>
    <w:multiLevelType w:val="hybridMultilevel"/>
    <w:tmpl w:val="F6CCB3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469A2"/>
    <w:multiLevelType w:val="hybridMultilevel"/>
    <w:tmpl w:val="5E44D8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646E4"/>
    <w:multiLevelType w:val="hybridMultilevel"/>
    <w:tmpl w:val="ABA2CFA0"/>
    <w:lvl w:ilvl="0" w:tplc="031ECF1A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36D97081"/>
    <w:multiLevelType w:val="hybridMultilevel"/>
    <w:tmpl w:val="8940D8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32971"/>
    <w:multiLevelType w:val="hybridMultilevel"/>
    <w:tmpl w:val="1E0AD016"/>
    <w:lvl w:ilvl="0" w:tplc="097296D0"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9CC617B"/>
    <w:multiLevelType w:val="hybridMultilevel"/>
    <w:tmpl w:val="D44AB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C68D0"/>
    <w:multiLevelType w:val="hybridMultilevel"/>
    <w:tmpl w:val="75F83AC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A34082"/>
    <w:multiLevelType w:val="hybridMultilevel"/>
    <w:tmpl w:val="1BB67FB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A41B9"/>
    <w:multiLevelType w:val="hybridMultilevel"/>
    <w:tmpl w:val="4EC2F59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10"/>
  </w:num>
  <w:num w:numId="9">
    <w:abstractNumId w:val="11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425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2A"/>
    <w:rsid w:val="000061F3"/>
    <w:rsid w:val="00025F4D"/>
    <w:rsid w:val="0009178C"/>
    <w:rsid w:val="000A568E"/>
    <w:rsid w:val="000A7F0E"/>
    <w:rsid w:val="000D4073"/>
    <w:rsid w:val="00104F24"/>
    <w:rsid w:val="0010694F"/>
    <w:rsid w:val="00110A0B"/>
    <w:rsid w:val="001433C5"/>
    <w:rsid w:val="001541D2"/>
    <w:rsid w:val="00163BD6"/>
    <w:rsid w:val="0017466F"/>
    <w:rsid w:val="00200CE1"/>
    <w:rsid w:val="00226691"/>
    <w:rsid w:val="00227BD2"/>
    <w:rsid w:val="0023711D"/>
    <w:rsid w:val="00240C4B"/>
    <w:rsid w:val="002802C3"/>
    <w:rsid w:val="00284481"/>
    <w:rsid w:val="002B00CB"/>
    <w:rsid w:val="002F2302"/>
    <w:rsid w:val="002F6C0A"/>
    <w:rsid w:val="00304326"/>
    <w:rsid w:val="00326735"/>
    <w:rsid w:val="0033214E"/>
    <w:rsid w:val="003522DE"/>
    <w:rsid w:val="00382AE8"/>
    <w:rsid w:val="003839B0"/>
    <w:rsid w:val="003E70AD"/>
    <w:rsid w:val="0041686A"/>
    <w:rsid w:val="004230E0"/>
    <w:rsid w:val="00426151"/>
    <w:rsid w:val="00433086"/>
    <w:rsid w:val="0046778F"/>
    <w:rsid w:val="00467C8B"/>
    <w:rsid w:val="00470266"/>
    <w:rsid w:val="00483A25"/>
    <w:rsid w:val="004A435E"/>
    <w:rsid w:val="004B2A87"/>
    <w:rsid w:val="004C3932"/>
    <w:rsid w:val="004F5475"/>
    <w:rsid w:val="00572C0E"/>
    <w:rsid w:val="005775FC"/>
    <w:rsid w:val="00580894"/>
    <w:rsid w:val="0058312E"/>
    <w:rsid w:val="0059089E"/>
    <w:rsid w:val="00591FF2"/>
    <w:rsid w:val="005E5546"/>
    <w:rsid w:val="0061032A"/>
    <w:rsid w:val="0061770B"/>
    <w:rsid w:val="0063218D"/>
    <w:rsid w:val="0065652B"/>
    <w:rsid w:val="006800A5"/>
    <w:rsid w:val="00691A59"/>
    <w:rsid w:val="006A5911"/>
    <w:rsid w:val="006C24CE"/>
    <w:rsid w:val="007019F2"/>
    <w:rsid w:val="00701FBB"/>
    <w:rsid w:val="0072779B"/>
    <w:rsid w:val="007C2066"/>
    <w:rsid w:val="007D7EF5"/>
    <w:rsid w:val="00804A60"/>
    <w:rsid w:val="008A33F5"/>
    <w:rsid w:val="008A515B"/>
    <w:rsid w:val="008F07F7"/>
    <w:rsid w:val="009035D8"/>
    <w:rsid w:val="00907D9D"/>
    <w:rsid w:val="00922559"/>
    <w:rsid w:val="00922AE3"/>
    <w:rsid w:val="00950D09"/>
    <w:rsid w:val="009945A4"/>
    <w:rsid w:val="009A108A"/>
    <w:rsid w:val="009A68AD"/>
    <w:rsid w:val="009C3AEA"/>
    <w:rsid w:val="00A1374F"/>
    <w:rsid w:val="00A16F92"/>
    <w:rsid w:val="00A45380"/>
    <w:rsid w:val="00AD618A"/>
    <w:rsid w:val="00AF6FA6"/>
    <w:rsid w:val="00B01BE6"/>
    <w:rsid w:val="00B04B6A"/>
    <w:rsid w:val="00B141AB"/>
    <w:rsid w:val="00B641F9"/>
    <w:rsid w:val="00B70833"/>
    <w:rsid w:val="00B92DD2"/>
    <w:rsid w:val="00BB0054"/>
    <w:rsid w:val="00BF5710"/>
    <w:rsid w:val="00C00E1F"/>
    <w:rsid w:val="00C10EC4"/>
    <w:rsid w:val="00C561D6"/>
    <w:rsid w:val="00C65CFB"/>
    <w:rsid w:val="00C821DF"/>
    <w:rsid w:val="00C932D5"/>
    <w:rsid w:val="00CC4D2A"/>
    <w:rsid w:val="00CF02ED"/>
    <w:rsid w:val="00D002DC"/>
    <w:rsid w:val="00D20439"/>
    <w:rsid w:val="00D91DE2"/>
    <w:rsid w:val="00DB0948"/>
    <w:rsid w:val="00DC078B"/>
    <w:rsid w:val="00E40E03"/>
    <w:rsid w:val="00E63EDD"/>
    <w:rsid w:val="00EB7A64"/>
    <w:rsid w:val="00EC6588"/>
    <w:rsid w:val="00ED636E"/>
    <w:rsid w:val="00F022F7"/>
    <w:rsid w:val="00F05495"/>
    <w:rsid w:val="00F13EA4"/>
    <w:rsid w:val="00F3482F"/>
    <w:rsid w:val="00F9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27CBCEC9"/>
  <w15:docId w15:val="{000E2FB8-5232-442F-9EAA-B8DD7393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4073"/>
  </w:style>
  <w:style w:type="paragraph" w:styleId="Titre1">
    <w:name w:val="heading 1"/>
    <w:basedOn w:val="Sansinterligne"/>
    <w:next w:val="Sansinterligne"/>
    <w:link w:val="Titre1Car"/>
    <w:uiPriority w:val="9"/>
    <w:qFormat/>
    <w:rsid w:val="00D002DC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AF6FA6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C10E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D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Sansinterligne">
    <w:name w:val="No Spacing"/>
    <w:link w:val="SansinterligneCar"/>
    <w:uiPriority w:val="1"/>
    <w:qFormat/>
    <w:rsid w:val="00B01BE6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4B2A87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2A87"/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AF6FA6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styleId="Rfrenceintense">
    <w:name w:val="Intense Reference"/>
    <w:basedOn w:val="Accentuation"/>
    <w:uiPriority w:val="32"/>
    <w:qFormat/>
    <w:rsid w:val="00EB7A64"/>
    <w:rPr>
      <w:rFonts w:asciiTheme="majorHAnsi" w:hAnsiTheme="majorHAnsi"/>
      <w:b/>
      <w:bCs/>
      <w:i w:val="0"/>
      <w:iCs/>
      <w:caps w:val="0"/>
      <w:smallCaps w:val="0"/>
      <w:color w:val="0000FF"/>
      <w:spacing w:val="0"/>
      <w:sz w:val="20"/>
      <w:u w:val="single"/>
    </w:rPr>
  </w:style>
  <w:style w:type="character" w:styleId="Accentuation">
    <w:name w:val="Emphasis"/>
    <w:basedOn w:val="Policepardfaut"/>
    <w:uiPriority w:val="20"/>
    <w:qFormat/>
    <w:rsid w:val="00AF6FA6"/>
    <w:rPr>
      <w:i/>
      <w:iCs/>
    </w:rPr>
  </w:style>
  <w:style w:type="paragraph" w:customStyle="1" w:styleId="Code">
    <w:name w:val="Code"/>
    <w:basedOn w:val="Sansinterligne"/>
    <w:next w:val="Sansinterligne"/>
    <w:link w:val="CodeCar"/>
    <w:qFormat/>
    <w:rsid w:val="00804A60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1686A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04A60"/>
    <w:rPr>
      <w:rFonts w:ascii="Consolas" w:hAnsi="Consolas"/>
      <w:sz w:val="24"/>
      <w:shd w:val="clear" w:color="D99594" w:themeColor="accent2" w:themeTint="99" w:fill="E5B8B7" w:themeFill="accent2" w:themeFillTint="66"/>
    </w:rPr>
  </w:style>
  <w:style w:type="paragraph" w:styleId="En-tte">
    <w:name w:val="header"/>
    <w:basedOn w:val="Normal"/>
    <w:link w:val="En-tt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6778F"/>
  </w:style>
  <w:style w:type="paragraph" w:styleId="Pieddepage">
    <w:name w:val="footer"/>
    <w:basedOn w:val="Normal"/>
    <w:link w:val="PieddepageCar"/>
    <w:uiPriority w:val="99"/>
    <w:unhideWhenUsed/>
    <w:rsid w:val="004677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6778F"/>
  </w:style>
  <w:style w:type="table" w:styleId="Grilledutableau">
    <w:name w:val="Table Grid"/>
    <w:basedOn w:val="TableauNormal"/>
    <w:uiPriority w:val="59"/>
    <w:rsid w:val="000D407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3Car">
    <w:name w:val="Titre 3 Car"/>
    <w:basedOn w:val="Policepardfaut"/>
    <w:link w:val="Titre3"/>
    <w:uiPriority w:val="9"/>
    <w:rsid w:val="00C10E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0D4073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ED636E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ED636E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63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63BD6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800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Li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pri&#233;taire\Documents\Mod&#232;les%20Office%20personnalis&#233;s\Feuille_modele_cours_portrait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Feuille_modele_cours_portrait.dotx</Template>
  <TotalTime>0</TotalTime>
  <Pages>5</Pages>
  <Words>940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Propriétaire</dc:creator>
  <cp:lastModifiedBy>jerome.wozniak</cp:lastModifiedBy>
  <cp:revision>2</cp:revision>
  <dcterms:created xsi:type="dcterms:W3CDTF">2021-11-15T10:03:00Z</dcterms:created>
  <dcterms:modified xsi:type="dcterms:W3CDTF">2021-11-15T10:03:00Z</dcterms:modified>
</cp:coreProperties>
</file>