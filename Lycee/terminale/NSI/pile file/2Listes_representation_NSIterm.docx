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D58EA" w:rsidRDefault="009D58EA" w:rsidP="00C561D6">
      <w:pPr>
        <w:pStyle w:val="Titre1"/>
      </w:pPr>
      <w:r>
        <w:t>Synthèse sur les piles et les files</w:t>
      </w:r>
    </w:p>
    <w:p w:rsidR="009D58EA" w:rsidRDefault="009D58EA" w:rsidP="009D58EA">
      <w:pPr>
        <w:pStyle w:val="Sansinterligne"/>
      </w:pPr>
      <w:r>
        <w:rPr>
          <w:rFonts w:eastAsiaTheme="minorEastAsia" w:cs="Times New Roman"/>
          <w:noProof/>
          <w:szCs w:val="24"/>
        </w:rPr>
        <mc:AlternateContent>
          <mc:Choice Requires="wps">
            <w:drawing>
              <wp:inline distT="0" distB="0" distL="0" distR="0">
                <wp:extent cx="6657975" cy="2286000"/>
                <wp:effectExtent l="0" t="0" r="9525" b="0"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7975" cy="2286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5000" w:type="pct"/>
                              <w:tblCellMar>
                                <w:top w:w="57" w:type="dxa"/>
                                <w:bottom w:w="57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5096"/>
                              <w:gridCol w:w="5096"/>
                            </w:tblGrid>
                            <w:tr w:rsidR="009D58EA" w:rsidTr="007F3C38">
                              <w:tc>
                                <w:tcPr>
                                  <w:tcW w:w="2500" w:type="pct"/>
                                  <w:shd w:val="clear" w:color="auto" w:fill="FABF8F" w:themeFill="accent6" w:themeFillTint="99"/>
                                </w:tcPr>
                                <w:p w:rsidR="009D58EA" w:rsidRPr="009D58EA" w:rsidRDefault="009D58EA" w:rsidP="009D58EA">
                                  <w:pPr>
                                    <w:pStyle w:val="Sansinterligne"/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Pile</w:t>
                                  </w:r>
                                </w:p>
                              </w:tc>
                              <w:tc>
                                <w:tcPr>
                                  <w:tcW w:w="2500" w:type="pct"/>
                                  <w:shd w:val="clear" w:color="auto" w:fill="FABF8F" w:themeFill="accent6" w:themeFillTint="99"/>
                                </w:tcPr>
                                <w:p w:rsidR="009D58EA" w:rsidRPr="009D58EA" w:rsidRDefault="009D58EA" w:rsidP="009D58EA">
                                  <w:pPr>
                                    <w:pStyle w:val="Sansinterligne"/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File</w:t>
                                  </w:r>
                                </w:p>
                              </w:tc>
                            </w:tr>
                            <w:tr w:rsidR="009D58EA" w:rsidTr="007F3C38">
                              <w:tc>
                                <w:tcPr>
                                  <w:tcW w:w="2500" w:type="pct"/>
                                </w:tcPr>
                                <w:p w:rsidR="009D58EA" w:rsidRDefault="009D58EA" w:rsidP="009D58EA">
                                  <w:pPr>
                                    <w:pStyle w:val="Sansinterligne"/>
                                  </w:pPr>
                                  <w:r>
                                    <w:t>Les éléments sont insérés ou retirés à une seule extrémité.</w:t>
                                  </w:r>
                                </w:p>
                              </w:tc>
                              <w:tc>
                                <w:tcPr>
                                  <w:tcW w:w="2500" w:type="pct"/>
                                </w:tcPr>
                                <w:p w:rsidR="009D58EA" w:rsidRDefault="009D58EA" w:rsidP="009D58EA">
                                  <w:pPr>
                                    <w:pStyle w:val="Sansinterligne"/>
                                  </w:pPr>
                                  <w:r>
                                    <w:t>Les éléments sont insérés à une extrémité et retirés à l'autre extrémité.</w:t>
                                  </w:r>
                                </w:p>
                              </w:tc>
                            </w:tr>
                            <w:tr w:rsidR="009D58EA" w:rsidTr="007F3C38">
                              <w:tc>
                                <w:tcPr>
                                  <w:tcW w:w="2500" w:type="pct"/>
                                  <w:shd w:val="clear" w:color="auto" w:fill="FDE9D9" w:themeFill="accent6" w:themeFillTint="33"/>
                                </w:tcPr>
                                <w:p w:rsidR="009D58EA" w:rsidRDefault="009D58EA" w:rsidP="009D58EA">
                                  <w:pPr>
                                    <w:pStyle w:val="Sansinterligne"/>
                                  </w:pPr>
                                  <w:r>
                                    <w:t xml:space="preserve">Un seul pointeur est utilisé, il indique le </w:t>
                                  </w:r>
                                  <w:r w:rsidRPr="007F3C38">
                                    <w:rPr>
                                      <w:b/>
                                      <w:bCs/>
                                    </w:rPr>
                                    <w:t>sommet</w:t>
                                  </w:r>
                                  <w:r>
                                    <w:t xml:space="preserve"> de la pile.</w:t>
                                  </w:r>
                                </w:p>
                              </w:tc>
                              <w:tc>
                                <w:tcPr>
                                  <w:tcW w:w="2500" w:type="pct"/>
                                  <w:shd w:val="clear" w:color="auto" w:fill="FDE9D9" w:themeFill="accent6" w:themeFillTint="33"/>
                                </w:tcPr>
                                <w:p w:rsidR="009D58EA" w:rsidRDefault="009D58EA" w:rsidP="009D58EA">
                                  <w:pPr>
                                    <w:pStyle w:val="Sansinterligne"/>
                                  </w:pPr>
                                  <w:r>
                                    <w:t xml:space="preserve">Deux pointeurs sont nécessaires, l'un indique la </w:t>
                                  </w:r>
                                  <w:r w:rsidRPr="007F3C38">
                                    <w:rPr>
                                      <w:b/>
                                      <w:bCs/>
                                    </w:rPr>
                                    <w:t>tête</w:t>
                                  </w:r>
                                  <w:r>
                                    <w:t xml:space="preserve">, l'autre indique la </w:t>
                                  </w:r>
                                  <w:r w:rsidRPr="007F3C38">
                                    <w:rPr>
                                      <w:b/>
                                      <w:bCs/>
                                    </w:rPr>
                                    <w:t>queue</w:t>
                                  </w:r>
                                  <w:r w:rsidR="007F3C38">
                                    <w:t>.</w:t>
                                  </w:r>
                                </w:p>
                              </w:tc>
                            </w:tr>
                            <w:tr w:rsidR="009D58EA" w:rsidTr="007F3C38">
                              <w:tc>
                                <w:tcPr>
                                  <w:tcW w:w="2500" w:type="pct"/>
                                </w:tcPr>
                                <w:p w:rsidR="009D58EA" w:rsidRDefault="009D58EA" w:rsidP="009D58EA">
                                  <w:pPr>
                                    <w:pStyle w:val="Sansinterligne"/>
                                  </w:pPr>
                                  <w:r>
                                    <w:t>Le dernier élément inséré est le premier à sortir.</w:t>
                                  </w:r>
                                </w:p>
                              </w:tc>
                              <w:tc>
                                <w:tcPr>
                                  <w:tcW w:w="2500" w:type="pct"/>
                                </w:tcPr>
                                <w:p w:rsidR="009D58EA" w:rsidRDefault="007F3C38" w:rsidP="009D58EA">
                                  <w:pPr>
                                    <w:pStyle w:val="Sansinterligne"/>
                                  </w:pPr>
                                  <w:r>
                                    <w:t>Le premier élément inséré est le premier à sortir.</w:t>
                                  </w:r>
                                </w:p>
                              </w:tc>
                            </w:tr>
                            <w:tr w:rsidR="009D58EA" w:rsidTr="007F3C38">
                              <w:tc>
                                <w:tcPr>
                                  <w:tcW w:w="2500" w:type="pct"/>
                                  <w:shd w:val="clear" w:color="auto" w:fill="FDE9D9" w:themeFill="accent6" w:themeFillTint="33"/>
                                </w:tcPr>
                                <w:p w:rsidR="009D58EA" w:rsidRPr="009D58EA" w:rsidRDefault="009D58EA" w:rsidP="009D58EA">
                                  <w:pPr>
                                    <w:pStyle w:val="Sansinterligne"/>
                                  </w:pPr>
                                  <w:r>
                                    <w:t xml:space="preserve">Structure 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>LIFO</w:t>
                                  </w:r>
                                  <w:r>
                                    <w:t xml:space="preserve"> : Last In First Out</w:t>
                                  </w:r>
                                </w:p>
                              </w:tc>
                              <w:tc>
                                <w:tcPr>
                                  <w:tcW w:w="2500" w:type="pct"/>
                                  <w:shd w:val="clear" w:color="auto" w:fill="FDE9D9" w:themeFill="accent6" w:themeFillTint="33"/>
                                </w:tcPr>
                                <w:p w:rsidR="009D58EA" w:rsidRPr="007F3C38" w:rsidRDefault="007F3C38" w:rsidP="009D58EA">
                                  <w:pPr>
                                    <w:pStyle w:val="Sansinterligne"/>
                                  </w:pPr>
                                  <w:r>
                                    <w:t xml:space="preserve">Structure 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>FIFO</w:t>
                                  </w:r>
                                  <w:r>
                                    <w:t xml:space="preserve"> : First In First Out</w:t>
                                  </w:r>
                                </w:p>
                              </w:tc>
                            </w:tr>
                            <w:tr w:rsidR="009D58EA" w:rsidTr="007F3C38">
                              <w:tc>
                                <w:tcPr>
                                  <w:tcW w:w="2500" w:type="pct"/>
                                </w:tcPr>
                                <w:p w:rsidR="009D58EA" w:rsidRDefault="009D58EA" w:rsidP="009D58EA">
                                  <w:pPr>
                                    <w:pStyle w:val="Sansinterligne"/>
                                  </w:pPr>
                                  <w:r>
                                    <w:t>Opérations : "</w:t>
                                  </w:r>
                                  <w:r w:rsidRPr="009D58EA">
                                    <w:rPr>
                                      <w:b/>
                                      <w:bCs/>
                                    </w:rPr>
                                    <w:t>empiler</w:t>
                                  </w:r>
                                  <w:r>
                                    <w:t>", "</w:t>
                                  </w:r>
                                  <w:r w:rsidRPr="009D58EA">
                                    <w:rPr>
                                      <w:b/>
                                      <w:bCs/>
                                    </w:rPr>
                                    <w:t>dépiler</w:t>
                                  </w:r>
                                  <w:r>
                                    <w:t>"</w:t>
                                  </w:r>
                                </w:p>
                              </w:tc>
                              <w:tc>
                                <w:tcPr>
                                  <w:tcW w:w="2500" w:type="pct"/>
                                </w:tcPr>
                                <w:p w:rsidR="009D58EA" w:rsidRPr="007F3C38" w:rsidRDefault="007F3C38" w:rsidP="009D58EA">
                                  <w:pPr>
                                    <w:pStyle w:val="Sansinterligne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t>Opérations : "</w:t>
                                  </w:r>
                                  <w:r w:rsidRPr="007F3C38">
                                    <w:rPr>
                                      <w:b/>
                                      <w:bCs/>
                                    </w:rPr>
                                    <w:t>enfiler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>", "</w:t>
                                  </w:r>
                                  <w:r w:rsidRPr="007F3C38">
                                    <w:rPr>
                                      <w:b/>
                                      <w:bCs/>
                                    </w:rPr>
                                    <w:t>défiler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>"</w:t>
                                  </w:r>
                                </w:p>
                              </w:tc>
                            </w:tr>
                            <w:tr w:rsidR="009D58EA" w:rsidTr="007F3C38">
                              <w:tc>
                                <w:tcPr>
                                  <w:tcW w:w="2500" w:type="pct"/>
                                  <w:shd w:val="clear" w:color="auto" w:fill="FDE9D9" w:themeFill="accent6" w:themeFillTint="33"/>
                                </w:tcPr>
                                <w:p w:rsidR="009D58EA" w:rsidRDefault="009D58EA" w:rsidP="009D58EA">
                                  <w:pPr>
                                    <w:pStyle w:val="Sansinterligne"/>
                                  </w:pPr>
                                  <w:r>
                                    <w:t>Visualisées sous forme de collections verticales</w:t>
                                  </w:r>
                                </w:p>
                              </w:tc>
                              <w:tc>
                                <w:tcPr>
                                  <w:tcW w:w="2500" w:type="pct"/>
                                  <w:shd w:val="clear" w:color="auto" w:fill="FDE9D9" w:themeFill="accent6" w:themeFillTint="33"/>
                                </w:tcPr>
                                <w:p w:rsidR="009D58EA" w:rsidRDefault="007F3C38" w:rsidP="009D58EA">
                                  <w:pPr>
                                    <w:pStyle w:val="Sansinterligne"/>
                                  </w:pPr>
                                  <w:r>
                                    <w:t>Visualisées sous forme de collections horizontales</w:t>
                                  </w:r>
                                </w:p>
                              </w:tc>
                            </w:tr>
                          </w:tbl>
                          <w:p w:rsidR="009D58EA" w:rsidRDefault="009D58E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9" o:spid="_x0000_s1026" type="#_x0000_t202" style="width:524.25pt;height:18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" fillcolor="white [3201]" stroked="f" strokeweight=".5pt">
                <v:textbox>
                  <w:txbxContent>
                    <w:tbl>
                      <w:tblPr>
                        <w:tblStyle w:val="Grilledutableau"/>
                        <w:tblW w:w="5000" w:type="pct"/>
                        <w:tblCellMar>
                          <w:top w:w="57" w:type="dxa"/>
                          <w:bottom w:w="57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5096"/>
                        <w:gridCol w:w="5096"/>
                      </w:tblGrid>
                      <w:tr w:rsidR="009D58EA" w:rsidTr="007F3C38">
                        <w:tc>
                          <w:tcPr>
                            <w:tcW w:w="2500" w:type="pct"/>
                            <w:shd w:val="clear" w:color="auto" w:fill="FABF8F" w:themeFill="accent6" w:themeFillTint="99"/>
                          </w:tcPr>
                          <w:p w:rsidR="009D58EA" w:rsidRPr="009D58EA" w:rsidRDefault="009D58EA" w:rsidP="009D58EA">
                            <w:pPr>
                              <w:pStyle w:val="Sansinterligne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Pile</w:t>
                            </w:r>
                          </w:p>
                        </w:tc>
                        <w:tc>
                          <w:tcPr>
                            <w:tcW w:w="2500" w:type="pct"/>
                            <w:shd w:val="clear" w:color="auto" w:fill="FABF8F" w:themeFill="accent6" w:themeFillTint="99"/>
                          </w:tcPr>
                          <w:p w:rsidR="009D58EA" w:rsidRPr="009D58EA" w:rsidRDefault="009D58EA" w:rsidP="009D58EA">
                            <w:pPr>
                              <w:pStyle w:val="Sansinterligne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File</w:t>
                            </w:r>
                          </w:p>
                        </w:tc>
                      </w:tr>
                      <w:tr w:rsidR="009D58EA" w:rsidTr="007F3C38">
                        <w:tc>
                          <w:tcPr>
                            <w:tcW w:w="2500" w:type="pct"/>
                          </w:tcPr>
                          <w:p w:rsidR="009D58EA" w:rsidRDefault="009D58EA" w:rsidP="009D58EA">
                            <w:pPr>
                              <w:pStyle w:val="Sansinterligne"/>
                            </w:pPr>
                            <w:r>
                              <w:t>Les éléments sont insérés ou retirés à une seule extrémité.</w:t>
                            </w:r>
                          </w:p>
                        </w:tc>
                        <w:tc>
                          <w:tcPr>
                            <w:tcW w:w="2500" w:type="pct"/>
                          </w:tcPr>
                          <w:p w:rsidR="009D58EA" w:rsidRDefault="009D58EA" w:rsidP="009D58EA">
                            <w:pPr>
                              <w:pStyle w:val="Sansinterligne"/>
                            </w:pPr>
                            <w:r>
                              <w:t>Les éléments sont insérés à une extrémité et retirés à l'autre extrémité.</w:t>
                            </w:r>
                          </w:p>
                        </w:tc>
                      </w:tr>
                      <w:tr w:rsidR="009D58EA" w:rsidTr="007F3C38">
                        <w:tc>
                          <w:tcPr>
                            <w:tcW w:w="2500" w:type="pct"/>
                            <w:shd w:val="clear" w:color="auto" w:fill="FDE9D9" w:themeFill="accent6" w:themeFillTint="33"/>
                          </w:tcPr>
                          <w:p w:rsidR="009D58EA" w:rsidRDefault="009D58EA" w:rsidP="009D58EA">
                            <w:pPr>
                              <w:pStyle w:val="Sansinterligne"/>
                            </w:pPr>
                            <w:r>
                              <w:t xml:space="preserve">Un seul pointeur est utilisé, il indique le </w:t>
                            </w:r>
                            <w:r w:rsidRPr="007F3C38">
                              <w:rPr>
                                <w:b/>
                                <w:bCs/>
                              </w:rPr>
                              <w:t>sommet</w:t>
                            </w:r>
                            <w:r>
                              <w:t xml:space="preserve"> de la pile.</w:t>
                            </w:r>
                          </w:p>
                        </w:tc>
                        <w:tc>
                          <w:tcPr>
                            <w:tcW w:w="2500" w:type="pct"/>
                            <w:shd w:val="clear" w:color="auto" w:fill="FDE9D9" w:themeFill="accent6" w:themeFillTint="33"/>
                          </w:tcPr>
                          <w:p w:rsidR="009D58EA" w:rsidRDefault="009D58EA" w:rsidP="009D58EA">
                            <w:pPr>
                              <w:pStyle w:val="Sansinterligne"/>
                            </w:pPr>
                            <w:r>
                              <w:t xml:space="preserve">Deux pointeurs sont nécessaires, l'un indique la </w:t>
                            </w:r>
                            <w:r w:rsidRPr="007F3C38">
                              <w:rPr>
                                <w:b/>
                                <w:bCs/>
                              </w:rPr>
                              <w:t>tête</w:t>
                            </w:r>
                            <w:r>
                              <w:t xml:space="preserve">, l'autre indique la </w:t>
                            </w:r>
                            <w:r w:rsidRPr="007F3C38">
                              <w:rPr>
                                <w:b/>
                                <w:bCs/>
                              </w:rPr>
                              <w:t>queue</w:t>
                            </w:r>
                            <w:r w:rsidR="007F3C38">
                              <w:t>.</w:t>
                            </w:r>
                          </w:p>
                        </w:tc>
                      </w:tr>
                      <w:tr w:rsidR="009D58EA" w:rsidTr="007F3C38">
                        <w:tc>
                          <w:tcPr>
                            <w:tcW w:w="2500" w:type="pct"/>
                          </w:tcPr>
                          <w:p w:rsidR="009D58EA" w:rsidRDefault="009D58EA" w:rsidP="009D58EA">
                            <w:pPr>
                              <w:pStyle w:val="Sansinterligne"/>
                            </w:pPr>
                            <w:r>
                              <w:t>Le dernier élément inséré est le premier à sortir.</w:t>
                            </w:r>
                          </w:p>
                        </w:tc>
                        <w:tc>
                          <w:tcPr>
                            <w:tcW w:w="2500" w:type="pct"/>
                          </w:tcPr>
                          <w:p w:rsidR="009D58EA" w:rsidRDefault="007F3C38" w:rsidP="009D58EA">
                            <w:pPr>
                              <w:pStyle w:val="Sansinterligne"/>
                            </w:pPr>
                            <w:r>
                              <w:t>Le premier élément inséré est le premier à sortir.</w:t>
                            </w:r>
                          </w:p>
                        </w:tc>
                      </w:tr>
                      <w:tr w:rsidR="009D58EA" w:rsidTr="007F3C38">
                        <w:tc>
                          <w:tcPr>
                            <w:tcW w:w="2500" w:type="pct"/>
                            <w:shd w:val="clear" w:color="auto" w:fill="FDE9D9" w:themeFill="accent6" w:themeFillTint="33"/>
                          </w:tcPr>
                          <w:p w:rsidR="009D58EA" w:rsidRPr="009D58EA" w:rsidRDefault="009D58EA" w:rsidP="009D58EA">
                            <w:pPr>
                              <w:pStyle w:val="Sansinterligne"/>
                            </w:pPr>
                            <w:r>
                              <w:t xml:space="preserve">Structure </w:t>
                            </w:r>
                            <w:r>
                              <w:rPr>
                                <w:b/>
                                <w:bCs/>
                              </w:rPr>
                              <w:t>LIFO</w:t>
                            </w:r>
                            <w:r>
                              <w:t xml:space="preserve"> : Last In First Out</w:t>
                            </w:r>
                          </w:p>
                        </w:tc>
                        <w:tc>
                          <w:tcPr>
                            <w:tcW w:w="2500" w:type="pct"/>
                            <w:shd w:val="clear" w:color="auto" w:fill="FDE9D9" w:themeFill="accent6" w:themeFillTint="33"/>
                          </w:tcPr>
                          <w:p w:rsidR="009D58EA" w:rsidRPr="007F3C38" w:rsidRDefault="007F3C38" w:rsidP="009D58EA">
                            <w:pPr>
                              <w:pStyle w:val="Sansinterligne"/>
                            </w:pPr>
                            <w:r>
                              <w:t xml:space="preserve">Structure </w:t>
                            </w:r>
                            <w:r>
                              <w:rPr>
                                <w:b/>
                                <w:bCs/>
                              </w:rPr>
                              <w:t>FIFO</w:t>
                            </w:r>
                            <w:r>
                              <w:t xml:space="preserve"> : First In First Out</w:t>
                            </w:r>
                          </w:p>
                        </w:tc>
                      </w:tr>
                      <w:tr w:rsidR="009D58EA" w:rsidTr="007F3C38">
                        <w:tc>
                          <w:tcPr>
                            <w:tcW w:w="2500" w:type="pct"/>
                          </w:tcPr>
                          <w:p w:rsidR="009D58EA" w:rsidRDefault="009D58EA" w:rsidP="009D58EA">
                            <w:pPr>
                              <w:pStyle w:val="Sansinterligne"/>
                            </w:pPr>
                            <w:r>
                              <w:t>Opérations : "</w:t>
                            </w:r>
                            <w:r w:rsidRPr="009D58EA">
                              <w:rPr>
                                <w:b/>
                                <w:bCs/>
                              </w:rPr>
                              <w:t>empiler</w:t>
                            </w:r>
                            <w:r>
                              <w:t>", "</w:t>
                            </w:r>
                            <w:r w:rsidRPr="009D58EA">
                              <w:rPr>
                                <w:b/>
                                <w:bCs/>
                              </w:rPr>
                              <w:t>dépiler</w:t>
                            </w:r>
                            <w:r>
                              <w:t>"</w:t>
                            </w:r>
                          </w:p>
                        </w:tc>
                        <w:tc>
                          <w:tcPr>
                            <w:tcW w:w="2500" w:type="pct"/>
                          </w:tcPr>
                          <w:p w:rsidR="009D58EA" w:rsidRPr="007F3C38" w:rsidRDefault="007F3C38" w:rsidP="009D58EA">
                            <w:pPr>
                              <w:pStyle w:val="Sansinterligne"/>
                              <w:rPr>
                                <w:b/>
                                <w:bCs/>
                              </w:rPr>
                            </w:pPr>
                            <w:r>
                              <w:t>Opérations : "</w:t>
                            </w:r>
                            <w:r w:rsidRPr="007F3C38">
                              <w:rPr>
                                <w:b/>
                                <w:bCs/>
                              </w:rPr>
                              <w:t>enfiler</w:t>
                            </w:r>
                            <w:r>
                              <w:rPr>
                                <w:b/>
                                <w:bCs/>
                              </w:rPr>
                              <w:t>", "</w:t>
                            </w:r>
                            <w:r w:rsidRPr="007F3C38">
                              <w:rPr>
                                <w:b/>
                                <w:bCs/>
                              </w:rPr>
                              <w:t>défiler</w:t>
                            </w:r>
                            <w:r>
                              <w:rPr>
                                <w:b/>
                                <w:bCs/>
                              </w:rPr>
                              <w:t>"</w:t>
                            </w:r>
                          </w:p>
                        </w:tc>
                      </w:tr>
                      <w:tr w:rsidR="009D58EA" w:rsidTr="007F3C38">
                        <w:tc>
                          <w:tcPr>
                            <w:tcW w:w="2500" w:type="pct"/>
                            <w:shd w:val="clear" w:color="auto" w:fill="FDE9D9" w:themeFill="accent6" w:themeFillTint="33"/>
                          </w:tcPr>
                          <w:p w:rsidR="009D58EA" w:rsidRDefault="009D58EA" w:rsidP="009D58EA">
                            <w:pPr>
                              <w:pStyle w:val="Sansinterligne"/>
                            </w:pPr>
                            <w:r>
                              <w:t>Visualisées sous forme de collections verticales</w:t>
                            </w:r>
                          </w:p>
                        </w:tc>
                        <w:tc>
                          <w:tcPr>
                            <w:tcW w:w="2500" w:type="pct"/>
                            <w:shd w:val="clear" w:color="auto" w:fill="FDE9D9" w:themeFill="accent6" w:themeFillTint="33"/>
                          </w:tcPr>
                          <w:p w:rsidR="009D58EA" w:rsidRDefault="007F3C38" w:rsidP="009D58EA">
                            <w:pPr>
                              <w:pStyle w:val="Sansinterligne"/>
                            </w:pPr>
                            <w:r>
                              <w:t>Visualisées sous forme de collections horizontales</w:t>
                            </w:r>
                          </w:p>
                        </w:tc>
                      </w:tr>
                    </w:tbl>
                    <w:p w:rsidR="009D58EA" w:rsidRDefault="009D58EA"/>
                  </w:txbxContent>
                </v:textbox>
                <w10:anchorlock/>
              </v:shape>
            </w:pict>
          </mc:Fallback>
        </mc:AlternateContent>
      </w:r>
    </w:p>
    <w:p w:rsidR="00C76BF5" w:rsidRPr="009D58EA" w:rsidRDefault="00C76BF5" w:rsidP="009D58EA">
      <w:pPr>
        <w:pStyle w:val="Sansinterligne"/>
      </w:pPr>
    </w:p>
    <w:p w:rsidR="00C65CFB" w:rsidRDefault="00242D5E" w:rsidP="00C561D6">
      <w:pPr>
        <w:pStyle w:val="Titre1"/>
      </w:pPr>
      <w:r>
        <w:t>Types abstraits et représentation réelle des données</w:t>
      </w:r>
    </w:p>
    <w:p w:rsidR="0084494C" w:rsidRDefault="00C76BF5" w:rsidP="001C3302">
      <w:pPr>
        <w:pStyle w:val="Sansinterligne"/>
        <w:spacing w:after="60"/>
      </w:pPr>
      <w:r>
        <w:t>Les listes, les piles et les files que nous venons d'étudier sont des types abstraits de représentation des données</w:t>
      </w:r>
      <w:r w:rsidR="0084494C">
        <w:t>, c'est-à-dire "des vues de l'esprit" présent uniquement dans la tête des informaticiens</w:t>
      </w:r>
      <w:r>
        <w:t xml:space="preserve">. </w:t>
      </w:r>
      <w:r w:rsidR="0084494C">
        <w:t>Pour que ces types abstraits soient utilisables par une machine, il faut les implémenter. Selon le langage de programmation utilisé, cette implémentation peut être plus ou moins délicate.</w:t>
      </w:r>
    </w:p>
    <w:p w:rsidR="001C3302" w:rsidRDefault="00C76BF5" w:rsidP="0084494C">
      <w:pPr>
        <w:pStyle w:val="Sansinterligne"/>
        <w:spacing w:after="60"/>
      </w:pPr>
      <w:r>
        <w:t xml:space="preserve">Pour implémenter </w:t>
      </w:r>
      <w:r w:rsidR="0084494C">
        <w:t>les listes</w:t>
      </w:r>
      <w:r>
        <w:t>, la plupart des langages de programmation utilisent deux grandes familles de structures :</w:t>
      </w:r>
      <w:r w:rsidR="0084494C">
        <w:t xml:space="preserve"> </w:t>
      </w:r>
      <w:r w:rsidR="0084494C" w:rsidRPr="0084494C">
        <w:rPr>
          <w:b/>
          <w:bCs/>
        </w:rPr>
        <w:t>l</w:t>
      </w:r>
      <w:r w:rsidR="001C3302" w:rsidRPr="0084494C">
        <w:rPr>
          <w:b/>
          <w:bCs/>
        </w:rPr>
        <w:t>es tableaux</w:t>
      </w:r>
      <w:r w:rsidR="001C3302">
        <w:t xml:space="preserve"> </w:t>
      </w:r>
      <w:r w:rsidR="0084494C">
        <w:t xml:space="preserve">et </w:t>
      </w:r>
      <w:r w:rsidR="0084494C" w:rsidRPr="0084494C">
        <w:rPr>
          <w:b/>
          <w:bCs/>
        </w:rPr>
        <w:t>l</w:t>
      </w:r>
      <w:r w:rsidR="001C3302" w:rsidRPr="0084494C">
        <w:rPr>
          <w:b/>
          <w:bCs/>
        </w:rPr>
        <w:t>es listes chainées</w:t>
      </w:r>
      <w:r w:rsidR="001C3302">
        <w:t>.</w:t>
      </w:r>
    </w:p>
    <w:p w:rsidR="00C561D6" w:rsidRDefault="00C561D6" w:rsidP="00C65CFB">
      <w:pPr>
        <w:pStyle w:val="Sansinterligne"/>
      </w:pPr>
    </w:p>
    <w:p w:rsidR="00C561D6" w:rsidRDefault="005C1062" w:rsidP="00C561D6">
      <w:pPr>
        <w:pStyle w:val="Titre2"/>
      </w:pPr>
      <w:r>
        <w:t>T</w:t>
      </w:r>
      <w:r w:rsidR="00C65CFB">
        <w:t>ableaux</w:t>
      </w:r>
      <w:r>
        <w:t xml:space="preserve"> statiques</w:t>
      </w:r>
    </w:p>
    <w:p w:rsidR="0084494C" w:rsidRDefault="009B2DE0" w:rsidP="0084494C">
      <w:pPr>
        <w:pStyle w:val="Sansinterligne"/>
      </w:pPr>
      <w:r>
        <w:rPr>
          <w:rFonts w:eastAsiaTheme="minorEastAsia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4114800</wp:posOffset>
                </wp:positionH>
                <wp:positionV relativeFrom="paragraph">
                  <wp:posOffset>19050</wp:posOffset>
                </wp:positionV>
                <wp:extent cx="2428875" cy="1047750"/>
                <wp:effectExtent l="0" t="0" r="9525" b="0"/>
                <wp:wrapSquare wrapText="bothSides"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8875" cy="1047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0" w:type="auto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97"/>
                              <w:gridCol w:w="397"/>
                              <w:gridCol w:w="397"/>
                              <w:gridCol w:w="397"/>
                              <w:gridCol w:w="397"/>
                              <w:gridCol w:w="397"/>
                              <w:gridCol w:w="397"/>
                              <w:gridCol w:w="397"/>
                              <w:gridCol w:w="397"/>
                            </w:tblGrid>
                            <w:tr w:rsidR="009B2DE0" w:rsidTr="00E03347">
                              <w:trPr>
                                <w:cantSplit/>
                                <w:trHeight w:val="283"/>
                              </w:trPr>
                              <w:tc>
                                <w:tcPr>
                                  <w:tcW w:w="397" w:type="dxa"/>
                                  <w:tcBorders>
                                    <w:right w:val="single" w:sz="4" w:space="0" w:color="FF0000"/>
                                  </w:tcBorders>
                                  <w:vAlign w:val="center"/>
                                </w:tcPr>
                                <w:p w:rsidR="009B2DE0" w:rsidRPr="009B2DE0" w:rsidRDefault="009B2DE0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FF0000"/>
                                    <w:left w:val="single" w:sz="4" w:space="0" w:color="FF0000"/>
                                    <w:bottom w:val="single" w:sz="4" w:space="0" w:color="FF0000"/>
                                  </w:tcBorders>
                                  <w:vAlign w:val="center"/>
                                </w:tcPr>
                                <w:p w:rsidR="009B2DE0" w:rsidRPr="009B2DE0" w:rsidRDefault="009B2DE0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9B2DE0">
                                    <w:rPr>
                                      <w:sz w:val="16"/>
                                      <w:szCs w:val="16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FF0000"/>
                                    <w:bottom w:val="single" w:sz="4" w:space="0" w:color="FF0000"/>
                                  </w:tcBorders>
                                  <w:vAlign w:val="center"/>
                                </w:tcPr>
                                <w:p w:rsidR="009B2DE0" w:rsidRPr="009B2DE0" w:rsidRDefault="009B2DE0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9B2DE0">
                                    <w:rPr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FF0000"/>
                                    <w:bottom w:val="single" w:sz="4" w:space="0" w:color="FF0000"/>
                                  </w:tcBorders>
                                  <w:vAlign w:val="center"/>
                                </w:tcPr>
                                <w:p w:rsidR="009B2DE0" w:rsidRPr="009B2DE0" w:rsidRDefault="009B2DE0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FF0000"/>
                                    <w:bottom w:val="single" w:sz="4" w:space="0" w:color="FF0000"/>
                                  </w:tcBorders>
                                  <w:vAlign w:val="center"/>
                                </w:tcPr>
                                <w:p w:rsidR="009B2DE0" w:rsidRPr="009B2DE0" w:rsidRDefault="009B2DE0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FF0000"/>
                                    <w:bottom w:val="single" w:sz="4" w:space="0" w:color="FF0000"/>
                                    <w:right w:val="single" w:sz="4" w:space="0" w:color="FF0000"/>
                                  </w:tcBorders>
                                  <w:vAlign w:val="center"/>
                                </w:tcPr>
                                <w:p w:rsidR="009B2DE0" w:rsidRPr="009B2DE0" w:rsidRDefault="009B2DE0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left w:val="single" w:sz="4" w:space="0" w:color="FF0000"/>
                                  </w:tcBorders>
                                  <w:vAlign w:val="center"/>
                                </w:tcPr>
                                <w:p w:rsidR="009B2DE0" w:rsidRPr="009B2DE0" w:rsidRDefault="009B2DE0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vAlign w:val="center"/>
                                </w:tcPr>
                                <w:p w:rsidR="009B2DE0" w:rsidRPr="009B2DE0" w:rsidRDefault="009B2DE0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vAlign w:val="center"/>
                                </w:tcPr>
                                <w:p w:rsidR="009B2DE0" w:rsidRPr="009B2DE0" w:rsidRDefault="009B2DE0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9B2DE0" w:rsidTr="00E03347">
                              <w:trPr>
                                <w:cantSplit/>
                                <w:trHeight w:val="283"/>
                              </w:trPr>
                              <w:tc>
                                <w:tcPr>
                                  <w:tcW w:w="397" w:type="dxa"/>
                                  <w:vAlign w:val="center"/>
                                </w:tcPr>
                                <w:p w:rsidR="009B2DE0" w:rsidRPr="009B2DE0" w:rsidRDefault="009B2DE0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FF0000"/>
                                  </w:tcBorders>
                                  <w:vAlign w:val="center"/>
                                </w:tcPr>
                                <w:p w:rsidR="009B2DE0" w:rsidRPr="009B2DE0" w:rsidRDefault="009B2DE0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FF0000"/>
                                  </w:tcBorders>
                                  <w:vAlign w:val="center"/>
                                </w:tcPr>
                                <w:p w:rsidR="009B2DE0" w:rsidRPr="009B2DE0" w:rsidRDefault="009B2DE0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FF0000"/>
                                  </w:tcBorders>
                                  <w:vAlign w:val="center"/>
                                </w:tcPr>
                                <w:p w:rsidR="009B2DE0" w:rsidRPr="009B2DE0" w:rsidRDefault="009B2DE0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FF0000"/>
                                  </w:tcBorders>
                                  <w:vAlign w:val="center"/>
                                </w:tcPr>
                                <w:p w:rsidR="009B2DE0" w:rsidRPr="009B2DE0" w:rsidRDefault="009B2DE0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FF0000"/>
                                  </w:tcBorders>
                                  <w:vAlign w:val="center"/>
                                </w:tcPr>
                                <w:p w:rsidR="009B2DE0" w:rsidRPr="009B2DE0" w:rsidRDefault="009B2DE0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vAlign w:val="center"/>
                                </w:tcPr>
                                <w:p w:rsidR="009B2DE0" w:rsidRPr="009B2DE0" w:rsidRDefault="009B2DE0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vAlign w:val="center"/>
                                </w:tcPr>
                                <w:p w:rsidR="009B2DE0" w:rsidRPr="009B2DE0" w:rsidRDefault="009B2DE0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vAlign w:val="center"/>
                                </w:tcPr>
                                <w:p w:rsidR="009B2DE0" w:rsidRPr="009B2DE0" w:rsidRDefault="009B2DE0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9B2DE0" w:rsidTr="009B2DE0">
                              <w:trPr>
                                <w:cantSplit/>
                                <w:trHeight w:val="283"/>
                              </w:trPr>
                              <w:tc>
                                <w:tcPr>
                                  <w:tcW w:w="397" w:type="dxa"/>
                                  <w:vAlign w:val="center"/>
                                </w:tcPr>
                                <w:p w:rsidR="009B2DE0" w:rsidRPr="009B2DE0" w:rsidRDefault="009B2DE0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vAlign w:val="center"/>
                                </w:tcPr>
                                <w:p w:rsidR="009B2DE0" w:rsidRPr="009B2DE0" w:rsidRDefault="009B2DE0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vAlign w:val="center"/>
                                </w:tcPr>
                                <w:p w:rsidR="009B2DE0" w:rsidRPr="009B2DE0" w:rsidRDefault="009B2DE0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vAlign w:val="center"/>
                                </w:tcPr>
                                <w:p w:rsidR="009B2DE0" w:rsidRPr="009B2DE0" w:rsidRDefault="009B2DE0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vAlign w:val="center"/>
                                </w:tcPr>
                                <w:p w:rsidR="009B2DE0" w:rsidRPr="009B2DE0" w:rsidRDefault="009B2DE0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vAlign w:val="center"/>
                                </w:tcPr>
                                <w:p w:rsidR="009B2DE0" w:rsidRPr="009B2DE0" w:rsidRDefault="009B2DE0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vAlign w:val="center"/>
                                </w:tcPr>
                                <w:p w:rsidR="009B2DE0" w:rsidRPr="009B2DE0" w:rsidRDefault="009B2DE0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vAlign w:val="center"/>
                                </w:tcPr>
                                <w:p w:rsidR="009B2DE0" w:rsidRPr="009B2DE0" w:rsidRDefault="009B2DE0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vAlign w:val="center"/>
                                </w:tcPr>
                                <w:p w:rsidR="009B2DE0" w:rsidRPr="009B2DE0" w:rsidRDefault="009B2DE0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9B2DE0" w:rsidTr="009B2DE0">
                              <w:trPr>
                                <w:cantSplit/>
                                <w:trHeight w:val="283"/>
                              </w:trPr>
                              <w:tc>
                                <w:tcPr>
                                  <w:tcW w:w="397" w:type="dxa"/>
                                  <w:vAlign w:val="center"/>
                                </w:tcPr>
                                <w:p w:rsidR="009B2DE0" w:rsidRPr="009B2DE0" w:rsidRDefault="009B2DE0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vAlign w:val="center"/>
                                </w:tcPr>
                                <w:p w:rsidR="009B2DE0" w:rsidRPr="009B2DE0" w:rsidRDefault="009B2DE0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vAlign w:val="center"/>
                                </w:tcPr>
                                <w:p w:rsidR="009B2DE0" w:rsidRPr="009B2DE0" w:rsidRDefault="009B2DE0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vAlign w:val="center"/>
                                </w:tcPr>
                                <w:p w:rsidR="009B2DE0" w:rsidRPr="009B2DE0" w:rsidRDefault="009B2DE0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vAlign w:val="center"/>
                                </w:tcPr>
                                <w:p w:rsidR="009B2DE0" w:rsidRPr="009B2DE0" w:rsidRDefault="009B2DE0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vAlign w:val="center"/>
                                </w:tcPr>
                                <w:p w:rsidR="009B2DE0" w:rsidRPr="009B2DE0" w:rsidRDefault="009B2DE0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vAlign w:val="center"/>
                                </w:tcPr>
                                <w:p w:rsidR="009B2DE0" w:rsidRPr="009B2DE0" w:rsidRDefault="009B2DE0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vAlign w:val="center"/>
                                </w:tcPr>
                                <w:p w:rsidR="009B2DE0" w:rsidRPr="009B2DE0" w:rsidRDefault="009B2DE0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vAlign w:val="center"/>
                                </w:tcPr>
                                <w:p w:rsidR="009B2DE0" w:rsidRPr="009B2DE0" w:rsidRDefault="009B2DE0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9B2DE0" w:rsidTr="009B2DE0">
                              <w:trPr>
                                <w:cantSplit/>
                                <w:trHeight w:val="283"/>
                              </w:trPr>
                              <w:tc>
                                <w:tcPr>
                                  <w:tcW w:w="397" w:type="dxa"/>
                                  <w:vAlign w:val="center"/>
                                </w:tcPr>
                                <w:p w:rsidR="009B2DE0" w:rsidRPr="009B2DE0" w:rsidRDefault="009B2DE0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vAlign w:val="center"/>
                                </w:tcPr>
                                <w:p w:rsidR="009B2DE0" w:rsidRPr="009B2DE0" w:rsidRDefault="009B2DE0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vAlign w:val="center"/>
                                </w:tcPr>
                                <w:p w:rsidR="009B2DE0" w:rsidRPr="009B2DE0" w:rsidRDefault="009B2DE0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vAlign w:val="center"/>
                                </w:tcPr>
                                <w:p w:rsidR="009B2DE0" w:rsidRPr="009B2DE0" w:rsidRDefault="009B2DE0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vAlign w:val="center"/>
                                </w:tcPr>
                                <w:p w:rsidR="009B2DE0" w:rsidRPr="009B2DE0" w:rsidRDefault="009B2DE0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vAlign w:val="center"/>
                                </w:tcPr>
                                <w:p w:rsidR="009B2DE0" w:rsidRPr="009B2DE0" w:rsidRDefault="009B2DE0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vAlign w:val="center"/>
                                </w:tcPr>
                                <w:p w:rsidR="009B2DE0" w:rsidRPr="009B2DE0" w:rsidRDefault="009B2DE0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vAlign w:val="center"/>
                                </w:tcPr>
                                <w:p w:rsidR="009B2DE0" w:rsidRPr="009B2DE0" w:rsidRDefault="009B2DE0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vAlign w:val="center"/>
                                </w:tcPr>
                                <w:p w:rsidR="009B2DE0" w:rsidRPr="009B2DE0" w:rsidRDefault="009B2DE0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9B2DE0" w:rsidRDefault="009B2DE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" o:spid="_x0000_s1027" type="#_x0000_t202" style="position:absolute;left:0;text-align:left;margin-left:324pt;margin-top:1.5pt;width:191.25pt;height:8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" fillcolor="white [3201]" stroked="f" strokeweight=".5pt">
                <v:textbox>
                  <w:txbxContent>
                    <w:tbl>
                      <w:tblPr>
                        <w:tblStyle w:val="Grilledutableau"/>
                        <w:tblW w:w="0" w:type="auto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97"/>
                        <w:gridCol w:w="397"/>
                        <w:gridCol w:w="397"/>
                        <w:gridCol w:w="397"/>
                        <w:gridCol w:w="397"/>
                        <w:gridCol w:w="397"/>
                        <w:gridCol w:w="397"/>
                        <w:gridCol w:w="397"/>
                        <w:gridCol w:w="397"/>
                      </w:tblGrid>
                      <w:tr w:rsidR="009B2DE0" w:rsidTr="00E03347">
                        <w:trPr>
                          <w:cantSplit/>
                          <w:trHeight w:val="283"/>
                        </w:trPr>
                        <w:tc>
                          <w:tcPr>
                            <w:tcW w:w="397" w:type="dxa"/>
                            <w:tcBorders>
                              <w:right w:val="single" w:sz="4" w:space="0" w:color="FF0000"/>
                            </w:tcBorders>
                            <w:vAlign w:val="center"/>
                          </w:tcPr>
                          <w:p w:rsidR="009B2DE0" w:rsidRPr="009B2DE0" w:rsidRDefault="009B2DE0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FF0000"/>
                              <w:left w:val="single" w:sz="4" w:space="0" w:color="FF0000"/>
                              <w:bottom w:val="single" w:sz="4" w:space="0" w:color="FF0000"/>
                            </w:tcBorders>
                            <w:vAlign w:val="center"/>
                          </w:tcPr>
                          <w:p w:rsidR="009B2DE0" w:rsidRPr="009B2DE0" w:rsidRDefault="009B2DE0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9B2DE0">
                              <w:rPr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FF0000"/>
                              <w:bottom w:val="single" w:sz="4" w:space="0" w:color="FF0000"/>
                            </w:tcBorders>
                            <w:vAlign w:val="center"/>
                          </w:tcPr>
                          <w:p w:rsidR="009B2DE0" w:rsidRPr="009B2DE0" w:rsidRDefault="009B2DE0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9B2DE0">
                              <w:rPr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FF0000"/>
                              <w:bottom w:val="single" w:sz="4" w:space="0" w:color="FF0000"/>
                            </w:tcBorders>
                            <w:vAlign w:val="center"/>
                          </w:tcPr>
                          <w:p w:rsidR="009B2DE0" w:rsidRPr="009B2DE0" w:rsidRDefault="009B2DE0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FF0000"/>
                              <w:bottom w:val="single" w:sz="4" w:space="0" w:color="FF0000"/>
                            </w:tcBorders>
                            <w:vAlign w:val="center"/>
                          </w:tcPr>
                          <w:p w:rsidR="009B2DE0" w:rsidRPr="009B2DE0" w:rsidRDefault="009B2DE0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FF0000"/>
                              <w:bottom w:val="single" w:sz="4" w:space="0" w:color="FF0000"/>
                              <w:right w:val="single" w:sz="4" w:space="0" w:color="FF0000"/>
                            </w:tcBorders>
                            <w:vAlign w:val="center"/>
                          </w:tcPr>
                          <w:p w:rsidR="009B2DE0" w:rsidRPr="009B2DE0" w:rsidRDefault="009B2DE0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397" w:type="dxa"/>
                            <w:tcBorders>
                              <w:left w:val="single" w:sz="4" w:space="0" w:color="FF0000"/>
                            </w:tcBorders>
                            <w:vAlign w:val="center"/>
                          </w:tcPr>
                          <w:p w:rsidR="009B2DE0" w:rsidRPr="009B2DE0" w:rsidRDefault="009B2DE0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9B2DE0" w:rsidRPr="009B2DE0" w:rsidRDefault="009B2DE0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9B2DE0" w:rsidRPr="009B2DE0" w:rsidRDefault="009B2DE0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9B2DE0" w:rsidTr="00E03347">
                        <w:trPr>
                          <w:cantSplit/>
                          <w:trHeight w:val="283"/>
                        </w:trPr>
                        <w:tc>
                          <w:tcPr>
                            <w:tcW w:w="397" w:type="dxa"/>
                            <w:vAlign w:val="center"/>
                          </w:tcPr>
                          <w:p w:rsidR="009B2DE0" w:rsidRPr="009B2DE0" w:rsidRDefault="009B2DE0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FF0000"/>
                            </w:tcBorders>
                            <w:vAlign w:val="center"/>
                          </w:tcPr>
                          <w:p w:rsidR="009B2DE0" w:rsidRPr="009B2DE0" w:rsidRDefault="009B2DE0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FF0000"/>
                            </w:tcBorders>
                            <w:vAlign w:val="center"/>
                          </w:tcPr>
                          <w:p w:rsidR="009B2DE0" w:rsidRPr="009B2DE0" w:rsidRDefault="009B2DE0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FF0000"/>
                            </w:tcBorders>
                            <w:vAlign w:val="center"/>
                          </w:tcPr>
                          <w:p w:rsidR="009B2DE0" w:rsidRPr="009B2DE0" w:rsidRDefault="009B2DE0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FF0000"/>
                            </w:tcBorders>
                            <w:vAlign w:val="center"/>
                          </w:tcPr>
                          <w:p w:rsidR="009B2DE0" w:rsidRPr="009B2DE0" w:rsidRDefault="009B2DE0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FF0000"/>
                            </w:tcBorders>
                            <w:vAlign w:val="center"/>
                          </w:tcPr>
                          <w:p w:rsidR="009B2DE0" w:rsidRPr="009B2DE0" w:rsidRDefault="009B2DE0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9B2DE0" w:rsidRPr="009B2DE0" w:rsidRDefault="009B2DE0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9B2DE0" w:rsidRPr="009B2DE0" w:rsidRDefault="009B2DE0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9B2DE0" w:rsidRPr="009B2DE0" w:rsidRDefault="009B2DE0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9B2DE0" w:rsidTr="009B2DE0">
                        <w:trPr>
                          <w:cantSplit/>
                          <w:trHeight w:val="283"/>
                        </w:trPr>
                        <w:tc>
                          <w:tcPr>
                            <w:tcW w:w="397" w:type="dxa"/>
                            <w:vAlign w:val="center"/>
                          </w:tcPr>
                          <w:p w:rsidR="009B2DE0" w:rsidRPr="009B2DE0" w:rsidRDefault="009B2DE0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9B2DE0" w:rsidRPr="009B2DE0" w:rsidRDefault="009B2DE0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9B2DE0" w:rsidRPr="009B2DE0" w:rsidRDefault="009B2DE0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9B2DE0" w:rsidRPr="009B2DE0" w:rsidRDefault="009B2DE0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9B2DE0" w:rsidRPr="009B2DE0" w:rsidRDefault="009B2DE0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9B2DE0" w:rsidRPr="009B2DE0" w:rsidRDefault="009B2DE0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9B2DE0" w:rsidRPr="009B2DE0" w:rsidRDefault="009B2DE0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9B2DE0" w:rsidRPr="009B2DE0" w:rsidRDefault="009B2DE0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9B2DE0" w:rsidRPr="009B2DE0" w:rsidRDefault="009B2DE0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9B2DE0" w:rsidTr="009B2DE0">
                        <w:trPr>
                          <w:cantSplit/>
                          <w:trHeight w:val="283"/>
                        </w:trPr>
                        <w:tc>
                          <w:tcPr>
                            <w:tcW w:w="397" w:type="dxa"/>
                            <w:vAlign w:val="center"/>
                          </w:tcPr>
                          <w:p w:rsidR="009B2DE0" w:rsidRPr="009B2DE0" w:rsidRDefault="009B2DE0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9B2DE0" w:rsidRPr="009B2DE0" w:rsidRDefault="009B2DE0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9B2DE0" w:rsidRPr="009B2DE0" w:rsidRDefault="009B2DE0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9B2DE0" w:rsidRPr="009B2DE0" w:rsidRDefault="009B2DE0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9B2DE0" w:rsidRPr="009B2DE0" w:rsidRDefault="009B2DE0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9B2DE0" w:rsidRPr="009B2DE0" w:rsidRDefault="009B2DE0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9B2DE0" w:rsidRPr="009B2DE0" w:rsidRDefault="009B2DE0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9B2DE0" w:rsidRPr="009B2DE0" w:rsidRDefault="009B2DE0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9B2DE0" w:rsidRPr="009B2DE0" w:rsidRDefault="009B2DE0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9B2DE0" w:rsidTr="009B2DE0">
                        <w:trPr>
                          <w:cantSplit/>
                          <w:trHeight w:val="283"/>
                        </w:trPr>
                        <w:tc>
                          <w:tcPr>
                            <w:tcW w:w="397" w:type="dxa"/>
                            <w:vAlign w:val="center"/>
                          </w:tcPr>
                          <w:p w:rsidR="009B2DE0" w:rsidRPr="009B2DE0" w:rsidRDefault="009B2DE0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9B2DE0" w:rsidRPr="009B2DE0" w:rsidRDefault="009B2DE0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9B2DE0" w:rsidRPr="009B2DE0" w:rsidRDefault="009B2DE0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9B2DE0" w:rsidRPr="009B2DE0" w:rsidRDefault="009B2DE0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9B2DE0" w:rsidRPr="009B2DE0" w:rsidRDefault="009B2DE0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9B2DE0" w:rsidRPr="009B2DE0" w:rsidRDefault="009B2DE0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9B2DE0" w:rsidRPr="009B2DE0" w:rsidRDefault="009B2DE0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9B2DE0" w:rsidRPr="009B2DE0" w:rsidRDefault="009B2DE0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9B2DE0" w:rsidRPr="009B2DE0" w:rsidRDefault="009B2DE0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:rsidR="009B2DE0" w:rsidRDefault="009B2DE0"/>
                  </w:txbxContent>
                </v:textbox>
                <w10:wrap type="square"/>
              </v:shape>
            </w:pict>
          </mc:Fallback>
        </mc:AlternateContent>
      </w:r>
      <w:r w:rsidR="0084494C">
        <w:t>Un tableau est une suite contiguë de cases mémoires (les adresses de ces cases se suivent)</w:t>
      </w:r>
      <w:r>
        <w:t>. L'accès à un élément est très facile et à coût constant.</w:t>
      </w:r>
    </w:p>
    <w:p w:rsidR="009B2DE0" w:rsidRPr="0084494C" w:rsidRDefault="00E03347" w:rsidP="0084494C">
      <w:pPr>
        <w:pStyle w:val="Sansinterlign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5105399</wp:posOffset>
                </wp:positionH>
                <wp:positionV relativeFrom="paragraph">
                  <wp:posOffset>417195</wp:posOffset>
                </wp:positionV>
                <wp:extent cx="371475" cy="285750"/>
                <wp:effectExtent l="38100" t="38100" r="28575" b="19050"/>
                <wp:wrapNone/>
                <wp:docPr id="3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71475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7E0048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3" o:spid="_x0000_s1026" type="#_x0000_t32" style="position:absolute;margin-left:402pt;margin-top:32.85pt;width:29.25pt;height:22.5pt;flip:x y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" strokecolor="black [3040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5410200</wp:posOffset>
                </wp:positionH>
                <wp:positionV relativeFrom="paragraph">
                  <wp:posOffset>549910</wp:posOffset>
                </wp:positionV>
                <wp:extent cx="1066800" cy="1404620"/>
                <wp:effectExtent l="0" t="0" r="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68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03347" w:rsidRDefault="00E03347" w:rsidP="00E03347">
                            <w:pPr>
                              <w:pStyle w:val="Sansinterligne"/>
                            </w:pPr>
                            <w:proofErr w:type="gramStart"/>
                            <w:r>
                              <w:t>case</w:t>
                            </w:r>
                            <w:proofErr w:type="gramEnd"/>
                            <w:r>
                              <w:t xml:space="preserve"> mémoire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8" type="#_x0000_t202" style="position:absolute;left:0;text-align:left;margin-left:426pt;margin-top:43.3pt;width:84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" stroked="f">
                <v:textbox style="mso-fit-shape-to-text:t">
                  <w:txbxContent>
                    <w:p w:rsidR="00E03347" w:rsidRDefault="00E03347" w:rsidP="00E03347">
                      <w:pPr>
                        <w:pStyle w:val="Sansinterligne"/>
                      </w:pPr>
                      <w:proofErr w:type="gramStart"/>
                      <w:r>
                        <w:t>case</w:t>
                      </w:r>
                      <w:proofErr w:type="gramEnd"/>
                      <w:r>
                        <w:t xml:space="preserve"> mémoire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B2DE0">
        <w:t>Le problème avec les tableaux est que dans certains langages, comme le C, la taille du tableau est définie dès sa création. Il est alors difficile d'ajouter</w:t>
      </w:r>
      <w:r>
        <w:t xml:space="preserve"> ou de supprimer un</w:t>
      </w:r>
      <w:r w:rsidR="009B2DE0">
        <w:t xml:space="preserve"> élément au tableau</w:t>
      </w:r>
      <w:r>
        <w:t>. Ces opérations nécessite la recopie complète du tableau dans un nouvel espace mémoire et le coût sera alors en O(n).</w:t>
      </w:r>
    </w:p>
    <w:p w:rsidR="00C561D6" w:rsidRDefault="00C561D6" w:rsidP="00C561D6">
      <w:pPr>
        <w:pStyle w:val="Sansinterligne"/>
      </w:pPr>
    </w:p>
    <w:p w:rsidR="005C1062" w:rsidRDefault="005C1062" w:rsidP="005C1062">
      <w:pPr>
        <w:pStyle w:val="Titre2"/>
      </w:pPr>
      <w:r>
        <w:t>Tableaux dynamiques</w:t>
      </w:r>
    </w:p>
    <w:p w:rsidR="00E03347" w:rsidRDefault="00764E0F" w:rsidP="00E03347">
      <w:pPr>
        <w:pStyle w:val="Sansinterligne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3391B91" wp14:editId="40E33D87">
                <wp:simplePos x="0" y="0"/>
                <wp:positionH relativeFrom="column">
                  <wp:posOffset>4295775</wp:posOffset>
                </wp:positionH>
                <wp:positionV relativeFrom="paragraph">
                  <wp:posOffset>280035</wp:posOffset>
                </wp:positionV>
                <wp:extent cx="2247900" cy="1404620"/>
                <wp:effectExtent l="0" t="0" r="0" b="0"/>
                <wp:wrapSquare wrapText="bothSides"/>
                <wp:docPr id="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479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64E0F" w:rsidRPr="00764E0F" w:rsidRDefault="00764E0F" w:rsidP="00764E0F">
                            <w:pPr>
                              <w:pStyle w:val="Sansinterligne"/>
                              <w:jc w:val="right"/>
                              <w:rPr>
                                <w:sz w:val="16"/>
                                <w:szCs w:val="16"/>
                              </w:rPr>
                            </w:pPr>
                            <w:r w:rsidRPr="00764E0F">
                              <w:rPr>
                                <w:sz w:val="16"/>
                                <w:szCs w:val="16"/>
                              </w:rPr>
                              <w:t>33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3391B91" id="_x0000_s1029" type="#_x0000_t202" style="position:absolute;left:0;text-align:left;margin-left:338.25pt;margin-top:22.05pt;width:177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" stroked="f">
                <v:textbox style="mso-fit-shape-to-text:t">
                  <w:txbxContent>
                    <w:p w:rsidR="00764E0F" w:rsidRPr="00764E0F" w:rsidRDefault="00764E0F" w:rsidP="00764E0F">
                      <w:pPr>
                        <w:pStyle w:val="Sansinterligne"/>
                        <w:jc w:val="right"/>
                        <w:rPr>
                          <w:sz w:val="16"/>
                          <w:szCs w:val="16"/>
                        </w:rPr>
                      </w:pPr>
                      <w:r w:rsidRPr="00764E0F">
                        <w:rPr>
                          <w:sz w:val="16"/>
                          <w:szCs w:val="16"/>
                        </w:rPr>
                        <w:t>33</w:t>
                      </w:r>
                      <w:r>
                        <w:rPr>
                          <w:sz w:val="16"/>
                          <w:szCs w:val="16"/>
                        </w:rPr>
                        <w:tab/>
                      </w:r>
                      <w:r>
                        <w:rPr>
                          <w:sz w:val="16"/>
                          <w:szCs w:val="16"/>
                        </w:rPr>
                        <w:tab/>
                      </w:r>
                      <w:r>
                        <w:rPr>
                          <w:sz w:val="16"/>
                          <w:szCs w:val="16"/>
                        </w:rPr>
                        <w:tab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5476875</wp:posOffset>
                </wp:positionH>
                <wp:positionV relativeFrom="paragraph">
                  <wp:posOffset>403860</wp:posOffset>
                </wp:positionV>
                <wp:extent cx="104775" cy="209550"/>
                <wp:effectExtent l="38100" t="0" r="28575" b="57150"/>
                <wp:wrapNone/>
                <wp:docPr id="6" name="Connecteur droit avec flèch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4775" cy="20955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20057E" id="Connecteur droit avec flèche 6" o:spid="_x0000_s1026" type="#_x0000_t32" style="position:absolute;margin-left:431.25pt;margin-top:31.8pt;width:8.25pt;height:16.5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" strokecolor="black [3040]" strokeweight="1pt">
                <v:stroke endarrow="block"/>
              </v:shape>
            </w:pict>
          </mc:Fallback>
        </mc:AlternateContent>
      </w:r>
      <w:r>
        <w:rPr>
          <w:rFonts w:eastAsiaTheme="minorEastAsia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7A2EACC" wp14:editId="60164E7A">
                <wp:simplePos x="0" y="0"/>
                <wp:positionH relativeFrom="column">
                  <wp:posOffset>4229100</wp:posOffset>
                </wp:positionH>
                <wp:positionV relativeFrom="paragraph">
                  <wp:posOffset>489585</wp:posOffset>
                </wp:positionV>
                <wp:extent cx="2428875" cy="1038225"/>
                <wp:effectExtent l="0" t="0" r="9525" b="9525"/>
                <wp:wrapSquare wrapText="bothSides"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8875" cy="1038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3573" w:type="dxa"/>
                              <w:tblInd w:w="-5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97"/>
                              <w:gridCol w:w="397"/>
                              <w:gridCol w:w="397"/>
                              <w:gridCol w:w="397"/>
                              <w:gridCol w:w="397"/>
                              <w:gridCol w:w="397"/>
                              <w:gridCol w:w="397"/>
                              <w:gridCol w:w="397"/>
                              <w:gridCol w:w="397"/>
                            </w:tblGrid>
                            <w:tr w:rsidR="00E03347" w:rsidTr="00764E0F">
                              <w:trPr>
                                <w:cantSplit/>
                                <w:trHeight w:val="283"/>
                              </w:trPr>
                              <w:tc>
                                <w:tcPr>
                                  <w:tcW w:w="397" w:type="dxa"/>
                                  <w:tcBorders>
                                    <w:right w:val="single" w:sz="4" w:space="0" w:color="FF0000"/>
                                  </w:tcBorders>
                                  <w:vAlign w:val="center"/>
                                </w:tcPr>
                                <w:p w:rsidR="00E03347" w:rsidRPr="009B2DE0" w:rsidRDefault="00E03347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FF0000"/>
                                    <w:left w:val="single" w:sz="4" w:space="0" w:color="FF0000"/>
                                    <w:bottom w:val="single" w:sz="4" w:space="0" w:color="FF0000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E03347" w:rsidRPr="009B2DE0" w:rsidRDefault="00E03347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9B2DE0">
                                    <w:rPr>
                                      <w:sz w:val="16"/>
                                      <w:szCs w:val="16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FF0000"/>
                                    <w:left w:val="single" w:sz="4" w:space="0" w:color="auto"/>
                                    <w:bottom w:val="single" w:sz="4" w:space="0" w:color="FF0000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E03347" w:rsidRPr="009B2DE0" w:rsidRDefault="00E03347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9B2DE0">
                                    <w:rPr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FF0000"/>
                                    <w:left w:val="single" w:sz="4" w:space="0" w:color="auto"/>
                                    <w:bottom w:val="single" w:sz="4" w:space="0" w:color="FF0000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E03347" w:rsidRPr="009B2DE0" w:rsidRDefault="00E03347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FF0000"/>
                                    <w:left w:val="single" w:sz="4" w:space="0" w:color="auto"/>
                                    <w:bottom w:val="single" w:sz="4" w:space="0" w:color="FF0000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E03347" w:rsidRPr="009B2DE0" w:rsidRDefault="00E03347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FF0000"/>
                                    <w:left w:val="single" w:sz="4" w:space="0" w:color="auto"/>
                                    <w:bottom w:val="single" w:sz="4" w:space="0" w:color="FF0000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E03347" w:rsidRPr="009B2DE0" w:rsidRDefault="00764E0F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FF0000"/>
                                    <w:left w:val="single" w:sz="4" w:space="0" w:color="auto"/>
                                    <w:bottom w:val="single" w:sz="4" w:space="0" w:color="FF0000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E03347" w:rsidRPr="009B2DE0" w:rsidRDefault="00764E0F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FF0000"/>
                                    <w:left w:val="single" w:sz="4" w:space="0" w:color="auto"/>
                                    <w:bottom w:val="single" w:sz="4" w:space="0" w:color="FF0000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E03347" w:rsidRPr="009B2DE0" w:rsidRDefault="00E03347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FF0000"/>
                                    <w:left w:val="single" w:sz="4" w:space="0" w:color="auto"/>
                                    <w:bottom w:val="single" w:sz="4" w:space="0" w:color="FF0000"/>
                                    <w:right w:val="single" w:sz="4" w:space="0" w:color="FF0000"/>
                                  </w:tcBorders>
                                  <w:vAlign w:val="center"/>
                                </w:tcPr>
                                <w:p w:rsidR="00E03347" w:rsidRPr="009B2DE0" w:rsidRDefault="00E03347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E03347" w:rsidTr="00764E0F">
                              <w:trPr>
                                <w:cantSplit/>
                                <w:trHeight w:val="283"/>
                              </w:trPr>
                              <w:tc>
                                <w:tcPr>
                                  <w:tcW w:w="397" w:type="dxa"/>
                                  <w:vAlign w:val="center"/>
                                </w:tcPr>
                                <w:p w:rsidR="00E03347" w:rsidRPr="009B2DE0" w:rsidRDefault="00E03347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FF0000"/>
                                  </w:tcBorders>
                                  <w:vAlign w:val="center"/>
                                </w:tcPr>
                                <w:p w:rsidR="00E03347" w:rsidRPr="009B2DE0" w:rsidRDefault="00E03347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FF0000"/>
                                  </w:tcBorders>
                                  <w:vAlign w:val="center"/>
                                </w:tcPr>
                                <w:p w:rsidR="00E03347" w:rsidRPr="009B2DE0" w:rsidRDefault="00E03347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FF0000"/>
                                  </w:tcBorders>
                                  <w:vAlign w:val="center"/>
                                </w:tcPr>
                                <w:p w:rsidR="00E03347" w:rsidRPr="009B2DE0" w:rsidRDefault="00E03347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FF0000"/>
                                  </w:tcBorders>
                                  <w:vAlign w:val="center"/>
                                </w:tcPr>
                                <w:p w:rsidR="00E03347" w:rsidRPr="009B2DE0" w:rsidRDefault="00E03347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FF0000"/>
                                  </w:tcBorders>
                                  <w:vAlign w:val="center"/>
                                </w:tcPr>
                                <w:p w:rsidR="00E03347" w:rsidRPr="009B2DE0" w:rsidRDefault="00E03347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FF0000"/>
                                  </w:tcBorders>
                                  <w:vAlign w:val="center"/>
                                </w:tcPr>
                                <w:p w:rsidR="00E03347" w:rsidRPr="009B2DE0" w:rsidRDefault="00E03347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FF0000"/>
                                  </w:tcBorders>
                                  <w:vAlign w:val="center"/>
                                </w:tcPr>
                                <w:p w:rsidR="00E03347" w:rsidRPr="009B2DE0" w:rsidRDefault="00E03347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FF0000"/>
                                  </w:tcBorders>
                                  <w:vAlign w:val="center"/>
                                </w:tcPr>
                                <w:p w:rsidR="00E03347" w:rsidRPr="009B2DE0" w:rsidRDefault="00E03347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E03347" w:rsidTr="00764E0F">
                              <w:trPr>
                                <w:cantSplit/>
                                <w:trHeight w:val="283"/>
                              </w:trPr>
                              <w:tc>
                                <w:tcPr>
                                  <w:tcW w:w="397" w:type="dxa"/>
                                  <w:vAlign w:val="center"/>
                                </w:tcPr>
                                <w:p w:rsidR="00E03347" w:rsidRPr="009B2DE0" w:rsidRDefault="00E03347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vAlign w:val="center"/>
                                </w:tcPr>
                                <w:p w:rsidR="00E03347" w:rsidRPr="009B2DE0" w:rsidRDefault="00E03347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vAlign w:val="center"/>
                                </w:tcPr>
                                <w:p w:rsidR="00E03347" w:rsidRPr="009B2DE0" w:rsidRDefault="00E03347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vAlign w:val="center"/>
                                </w:tcPr>
                                <w:p w:rsidR="00E03347" w:rsidRPr="009B2DE0" w:rsidRDefault="00E03347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vAlign w:val="center"/>
                                </w:tcPr>
                                <w:p w:rsidR="00E03347" w:rsidRPr="009B2DE0" w:rsidRDefault="00E03347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vAlign w:val="center"/>
                                </w:tcPr>
                                <w:p w:rsidR="00E03347" w:rsidRPr="009B2DE0" w:rsidRDefault="00E03347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vAlign w:val="center"/>
                                </w:tcPr>
                                <w:p w:rsidR="00E03347" w:rsidRPr="009B2DE0" w:rsidRDefault="00E03347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vAlign w:val="center"/>
                                </w:tcPr>
                                <w:p w:rsidR="00E03347" w:rsidRPr="009B2DE0" w:rsidRDefault="00E03347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vAlign w:val="center"/>
                                </w:tcPr>
                                <w:p w:rsidR="00E03347" w:rsidRPr="009B2DE0" w:rsidRDefault="00E03347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E03347" w:rsidTr="00764E0F">
                              <w:trPr>
                                <w:cantSplit/>
                                <w:trHeight w:val="283"/>
                              </w:trPr>
                              <w:tc>
                                <w:tcPr>
                                  <w:tcW w:w="397" w:type="dxa"/>
                                  <w:vAlign w:val="center"/>
                                </w:tcPr>
                                <w:p w:rsidR="00E03347" w:rsidRPr="009B2DE0" w:rsidRDefault="00E03347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vAlign w:val="center"/>
                                </w:tcPr>
                                <w:p w:rsidR="00E03347" w:rsidRPr="009B2DE0" w:rsidRDefault="00E03347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vAlign w:val="center"/>
                                </w:tcPr>
                                <w:p w:rsidR="00E03347" w:rsidRPr="009B2DE0" w:rsidRDefault="00E03347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vAlign w:val="center"/>
                                </w:tcPr>
                                <w:p w:rsidR="00E03347" w:rsidRPr="009B2DE0" w:rsidRDefault="00E03347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vAlign w:val="center"/>
                                </w:tcPr>
                                <w:p w:rsidR="00E03347" w:rsidRPr="009B2DE0" w:rsidRDefault="00E03347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vAlign w:val="center"/>
                                </w:tcPr>
                                <w:p w:rsidR="00E03347" w:rsidRPr="009B2DE0" w:rsidRDefault="00E03347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vAlign w:val="center"/>
                                </w:tcPr>
                                <w:p w:rsidR="00E03347" w:rsidRPr="009B2DE0" w:rsidRDefault="00E03347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vAlign w:val="center"/>
                                </w:tcPr>
                                <w:p w:rsidR="00E03347" w:rsidRPr="009B2DE0" w:rsidRDefault="00E03347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vAlign w:val="center"/>
                                </w:tcPr>
                                <w:p w:rsidR="00E03347" w:rsidRPr="009B2DE0" w:rsidRDefault="00E03347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E03347" w:rsidTr="00764E0F">
                              <w:trPr>
                                <w:cantSplit/>
                                <w:trHeight w:val="283"/>
                              </w:trPr>
                              <w:tc>
                                <w:tcPr>
                                  <w:tcW w:w="397" w:type="dxa"/>
                                  <w:vAlign w:val="center"/>
                                </w:tcPr>
                                <w:p w:rsidR="00E03347" w:rsidRPr="009B2DE0" w:rsidRDefault="00E03347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vAlign w:val="center"/>
                                </w:tcPr>
                                <w:p w:rsidR="00E03347" w:rsidRPr="009B2DE0" w:rsidRDefault="00E03347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vAlign w:val="center"/>
                                </w:tcPr>
                                <w:p w:rsidR="00E03347" w:rsidRPr="009B2DE0" w:rsidRDefault="00E03347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vAlign w:val="center"/>
                                </w:tcPr>
                                <w:p w:rsidR="00E03347" w:rsidRPr="009B2DE0" w:rsidRDefault="00E03347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vAlign w:val="center"/>
                                </w:tcPr>
                                <w:p w:rsidR="00E03347" w:rsidRPr="009B2DE0" w:rsidRDefault="00E03347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vAlign w:val="center"/>
                                </w:tcPr>
                                <w:p w:rsidR="00E03347" w:rsidRPr="009B2DE0" w:rsidRDefault="00E03347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vAlign w:val="center"/>
                                </w:tcPr>
                                <w:p w:rsidR="00E03347" w:rsidRPr="009B2DE0" w:rsidRDefault="00E03347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vAlign w:val="center"/>
                                </w:tcPr>
                                <w:p w:rsidR="00E03347" w:rsidRPr="009B2DE0" w:rsidRDefault="00E03347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vAlign w:val="center"/>
                                </w:tcPr>
                                <w:p w:rsidR="00E03347" w:rsidRPr="009B2DE0" w:rsidRDefault="00E03347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E03347" w:rsidRDefault="00E03347" w:rsidP="00E0334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A2EACC" id="Zone de texte 4" o:spid="_x0000_s1030" type="#_x0000_t202" style="position:absolute;left:0;text-align:left;margin-left:333pt;margin-top:38.55pt;width:191.25pt;height:81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" fillcolor="white [3201]" stroked="f" strokeweight=".5pt">
                <v:textbox>
                  <w:txbxContent>
                    <w:tbl>
                      <w:tblPr>
                        <w:tblStyle w:val="Grilledutableau"/>
                        <w:tblW w:w="3573" w:type="dxa"/>
                        <w:tblInd w:w="-5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97"/>
                        <w:gridCol w:w="397"/>
                        <w:gridCol w:w="397"/>
                        <w:gridCol w:w="397"/>
                        <w:gridCol w:w="397"/>
                        <w:gridCol w:w="397"/>
                        <w:gridCol w:w="397"/>
                        <w:gridCol w:w="397"/>
                        <w:gridCol w:w="397"/>
                      </w:tblGrid>
                      <w:tr w:rsidR="00E03347" w:rsidTr="00764E0F">
                        <w:trPr>
                          <w:cantSplit/>
                          <w:trHeight w:val="283"/>
                        </w:trPr>
                        <w:tc>
                          <w:tcPr>
                            <w:tcW w:w="397" w:type="dxa"/>
                            <w:tcBorders>
                              <w:right w:val="single" w:sz="4" w:space="0" w:color="FF0000"/>
                            </w:tcBorders>
                            <w:vAlign w:val="center"/>
                          </w:tcPr>
                          <w:p w:rsidR="00E03347" w:rsidRPr="009B2DE0" w:rsidRDefault="00E03347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FF0000"/>
                              <w:left w:val="single" w:sz="4" w:space="0" w:color="FF0000"/>
                              <w:bottom w:val="single" w:sz="4" w:space="0" w:color="FF0000"/>
                              <w:right w:val="single" w:sz="4" w:space="0" w:color="auto"/>
                            </w:tcBorders>
                            <w:vAlign w:val="center"/>
                          </w:tcPr>
                          <w:p w:rsidR="00E03347" w:rsidRPr="009B2DE0" w:rsidRDefault="00E03347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9B2DE0">
                              <w:rPr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FF0000"/>
                              <w:left w:val="single" w:sz="4" w:space="0" w:color="auto"/>
                              <w:bottom w:val="single" w:sz="4" w:space="0" w:color="FF0000"/>
                              <w:right w:val="single" w:sz="4" w:space="0" w:color="auto"/>
                            </w:tcBorders>
                            <w:vAlign w:val="center"/>
                          </w:tcPr>
                          <w:p w:rsidR="00E03347" w:rsidRPr="009B2DE0" w:rsidRDefault="00E03347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9B2DE0">
                              <w:rPr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FF0000"/>
                              <w:left w:val="single" w:sz="4" w:space="0" w:color="auto"/>
                              <w:bottom w:val="single" w:sz="4" w:space="0" w:color="FF0000"/>
                              <w:right w:val="single" w:sz="4" w:space="0" w:color="auto"/>
                            </w:tcBorders>
                            <w:vAlign w:val="center"/>
                          </w:tcPr>
                          <w:p w:rsidR="00E03347" w:rsidRPr="009B2DE0" w:rsidRDefault="00E03347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FF0000"/>
                              <w:left w:val="single" w:sz="4" w:space="0" w:color="auto"/>
                              <w:bottom w:val="single" w:sz="4" w:space="0" w:color="FF0000"/>
                              <w:right w:val="single" w:sz="4" w:space="0" w:color="auto"/>
                            </w:tcBorders>
                            <w:vAlign w:val="center"/>
                          </w:tcPr>
                          <w:p w:rsidR="00E03347" w:rsidRPr="009B2DE0" w:rsidRDefault="00E03347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FF0000"/>
                              <w:left w:val="single" w:sz="4" w:space="0" w:color="auto"/>
                              <w:bottom w:val="single" w:sz="4" w:space="0" w:color="FF0000"/>
                              <w:right w:val="single" w:sz="4" w:space="0" w:color="auto"/>
                            </w:tcBorders>
                            <w:vAlign w:val="center"/>
                          </w:tcPr>
                          <w:p w:rsidR="00E03347" w:rsidRPr="009B2DE0" w:rsidRDefault="00764E0F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FF0000"/>
                              <w:left w:val="single" w:sz="4" w:space="0" w:color="auto"/>
                              <w:bottom w:val="single" w:sz="4" w:space="0" w:color="FF0000"/>
                              <w:right w:val="single" w:sz="4" w:space="0" w:color="auto"/>
                            </w:tcBorders>
                            <w:vAlign w:val="center"/>
                          </w:tcPr>
                          <w:p w:rsidR="00E03347" w:rsidRPr="009B2DE0" w:rsidRDefault="00764E0F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FF0000"/>
                              <w:left w:val="single" w:sz="4" w:space="0" w:color="auto"/>
                              <w:bottom w:val="single" w:sz="4" w:space="0" w:color="FF0000"/>
                              <w:right w:val="single" w:sz="4" w:space="0" w:color="auto"/>
                            </w:tcBorders>
                            <w:vAlign w:val="center"/>
                          </w:tcPr>
                          <w:p w:rsidR="00E03347" w:rsidRPr="009B2DE0" w:rsidRDefault="00E03347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FF0000"/>
                              <w:left w:val="single" w:sz="4" w:space="0" w:color="auto"/>
                              <w:bottom w:val="single" w:sz="4" w:space="0" w:color="FF0000"/>
                              <w:right w:val="single" w:sz="4" w:space="0" w:color="FF0000"/>
                            </w:tcBorders>
                            <w:vAlign w:val="center"/>
                          </w:tcPr>
                          <w:p w:rsidR="00E03347" w:rsidRPr="009B2DE0" w:rsidRDefault="00E03347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E03347" w:rsidTr="00764E0F">
                        <w:trPr>
                          <w:cantSplit/>
                          <w:trHeight w:val="283"/>
                        </w:trPr>
                        <w:tc>
                          <w:tcPr>
                            <w:tcW w:w="397" w:type="dxa"/>
                            <w:vAlign w:val="center"/>
                          </w:tcPr>
                          <w:p w:rsidR="00E03347" w:rsidRPr="009B2DE0" w:rsidRDefault="00E03347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FF0000"/>
                            </w:tcBorders>
                            <w:vAlign w:val="center"/>
                          </w:tcPr>
                          <w:p w:rsidR="00E03347" w:rsidRPr="009B2DE0" w:rsidRDefault="00E03347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FF0000"/>
                            </w:tcBorders>
                            <w:vAlign w:val="center"/>
                          </w:tcPr>
                          <w:p w:rsidR="00E03347" w:rsidRPr="009B2DE0" w:rsidRDefault="00E03347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FF0000"/>
                            </w:tcBorders>
                            <w:vAlign w:val="center"/>
                          </w:tcPr>
                          <w:p w:rsidR="00E03347" w:rsidRPr="009B2DE0" w:rsidRDefault="00E03347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FF0000"/>
                            </w:tcBorders>
                            <w:vAlign w:val="center"/>
                          </w:tcPr>
                          <w:p w:rsidR="00E03347" w:rsidRPr="009B2DE0" w:rsidRDefault="00E03347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FF0000"/>
                            </w:tcBorders>
                            <w:vAlign w:val="center"/>
                          </w:tcPr>
                          <w:p w:rsidR="00E03347" w:rsidRPr="009B2DE0" w:rsidRDefault="00E03347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FF0000"/>
                            </w:tcBorders>
                            <w:vAlign w:val="center"/>
                          </w:tcPr>
                          <w:p w:rsidR="00E03347" w:rsidRPr="009B2DE0" w:rsidRDefault="00E03347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FF0000"/>
                            </w:tcBorders>
                            <w:vAlign w:val="center"/>
                          </w:tcPr>
                          <w:p w:rsidR="00E03347" w:rsidRPr="009B2DE0" w:rsidRDefault="00E03347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FF0000"/>
                            </w:tcBorders>
                            <w:vAlign w:val="center"/>
                          </w:tcPr>
                          <w:p w:rsidR="00E03347" w:rsidRPr="009B2DE0" w:rsidRDefault="00E03347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E03347" w:rsidTr="00764E0F">
                        <w:trPr>
                          <w:cantSplit/>
                          <w:trHeight w:val="283"/>
                        </w:trPr>
                        <w:tc>
                          <w:tcPr>
                            <w:tcW w:w="397" w:type="dxa"/>
                            <w:vAlign w:val="center"/>
                          </w:tcPr>
                          <w:p w:rsidR="00E03347" w:rsidRPr="009B2DE0" w:rsidRDefault="00E03347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E03347" w:rsidRPr="009B2DE0" w:rsidRDefault="00E03347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E03347" w:rsidRPr="009B2DE0" w:rsidRDefault="00E03347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E03347" w:rsidRPr="009B2DE0" w:rsidRDefault="00E03347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E03347" w:rsidRPr="009B2DE0" w:rsidRDefault="00E03347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E03347" w:rsidRPr="009B2DE0" w:rsidRDefault="00E03347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E03347" w:rsidRPr="009B2DE0" w:rsidRDefault="00E03347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E03347" w:rsidRPr="009B2DE0" w:rsidRDefault="00E03347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E03347" w:rsidRPr="009B2DE0" w:rsidRDefault="00E03347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E03347" w:rsidTr="00764E0F">
                        <w:trPr>
                          <w:cantSplit/>
                          <w:trHeight w:val="283"/>
                        </w:trPr>
                        <w:tc>
                          <w:tcPr>
                            <w:tcW w:w="397" w:type="dxa"/>
                            <w:vAlign w:val="center"/>
                          </w:tcPr>
                          <w:p w:rsidR="00E03347" w:rsidRPr="009B2DE0" w:rsidRDefault="00E03347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E03347" w:rsidRPr="009B2DE0" w:rsidRDefault="00E03347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E03347" w:rsidRPr="009B2DE0" w:rsidRDefault="00E03347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E03347" w:rsidRPr="009B2DE0" w:rsidRDefault="00E03347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E03347" w:rsidRPr="009B2DE0" w:rsidRDefault="00E03347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E03347" w:rsidRPr="009B2DE0" w:rsidRDefault="00E03347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E03347" w:rsidRPr="009B2DE0" w:rsidRDefault="00E03347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E03347" w:rsidRPr="009B2DE0" w:rsidRDefault="00E03347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E03347" w:rsidRPr="009B2DE0" w:rsidRDefault="00E03347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E03347" w:rsidTr="00764E0F">
                        <w:trPr>
                          <w:cantSplit/>
                          <w:trHeight w:val="283"/>
                        </w:trPr>
                        <w:tc>
                          <w:tcPr>
                            <w:tcW w:w="397" w:type="dxa"/>
                            <w:vAlign w:val="center"/>
                          </w:tcPr>
                          <w:p w:rsidR="00E03347" w:rsidRPr="009B2DE0" w:rsidRDefault="00E03347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E03347" w:rsidRPr="009B2DE0" w:rsidRDefault="00E03347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E03347" w:rsidRPr="009B2DE0" w:rsidRDefault="00E03347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E03347" w:rsidRPr="009B2DE0" w:rsidRDefault="00E03347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E03347" w:rsidRPr="009B2DE0" w:rsidRDefault="00E03347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E03347" w:rsidRPr="009B2DE0" w:rsidRDefault="00E03347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E03347" w:rsidRPr="009B2DE0" w:rsidRDefault="00E03347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E03347" w:rsidRPr="009B2DE0" w:rsidRDefault="00E03347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E03347" w:rsidRPr="009B2DE0" w:rsidRDefault="00E03347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:rsidR="00E03347" w:rsidRDefault="00E03347" w:rsidP="00E03347"/>
                  </w:txbxContent>
                </v:textbox>
                <w10:wrap type="square"/>
              </v:shape>
            </w:pict>
          </mc:Fallback>
        </mc:AlternateContent>
      </w:r>
      <w:r w:rsidR="00E03347">
        <w:t>Dans certains langages de programmation, il existe des tableaux plus "évolués", l</w:t>
      </w:r>
      <w:r w:rsidR="00C561D6">
        <w:rPr>
          <w:b/>
          <w:bCs/>
        </w:rPr>
        <w:t>es tableaux dynamiques</w:t>
      </w:r>
      <w:r w:rsidR="00E03347">
        <w:t xml:space="preserve">. </w:t>
      </w:r>
      <w:r w:rsidR="00C561D6">
        <w:t>Lors de la création d</w:t>
      </w:r>
      <w:r w:rsidR="00E03347">
        <w:t>'</w:t>
      </w:r>
      <w:r w:rsidR="00C561D6">
        <w:t>u</w:t>
      </w:r>
      <w:r w:rsidR="00E03347">
        <w:t>n</w:t>
      </w:r>
      <w:r w:rsidR="00C561D6">
        <w:t xml:space="preserve"> tableau</w:t>
      </w:r>
      <w:r w:rsidR="00E03347">
        <w:t xml:space="preserve"> dynamique</w:t>
      </w:r>
      <w:r w:rsidR="00C561D6">
        <w:t>, l'espace mémoire réservé est supérieur à la longueur de la liste, ce qui permet un certain nombre d'ajouts sans recopie du tableau. Lorsque l'espace mémoire est plein et qu'il est nécessaire d'ajouter un nouvel élément, alors</w:t>
      </w:r>
      <w:r w:rsidR="00326735">
        <w:t xml:space="preserve"> le tableau est recopié dans un nouvel espace mémoire (plus grand que nécessaire).</w:t>
      </w:r>
      <w:r w:rsidR="00E03347" w:rsidRPr="00E03347">
        <w:t xml:space="preserve"> </w:t>
      </w:r>
    </w:p>
    <w:p w:rsidR="00E03347" w:rsidRDefault="00E03347" w:rsidP="00E03347">
      <w:pPr>
        <w:pStyle w:val="Sansinterligne"/>
      </w:pPr>
      <w:r>
        <w:rPr>
          <w:b/>
          <w:bCs/>
        </w:rPr>
        <w:t xml:space="preserve">Attention : </w:t>
      </w:r>
      <w:r>
        <w:t>En langage Python les éléments de type (</w:t>
      </w:r>
      <w:proofErr w:type="spellStart"/>
      <w:r w:rsidRPr="00C561D6">
        <w:rPr>
          <w:rStyle w:val="CodeCar"/>
        </w:rPr>
        <w:t>list</w:t>
      </w:r>
      <w:proofErr w:type="spellEnd"/>
      <w:r>
        <w:t>) sont des tableaux dynamiques, à ne pas confondre avec le type abstrait liste.</w:t>
      </w:r>
    </w:p>
    <w:p w:rsidR="00326735" w:rsidRDefault="00326735" w:rsidP="00C561D6">
      <w:pPr>
        <w:pStyle w:val="Sansinterligne"/>
      </w:pPr>
      <w:r>
        <w:t>La construction des tableaux dynamiques s'appuie sur les listes chainées.</w:t>
      </w:r>
    </w:p>
    <w:p w:rsidR="00FD4CB7" w:rsidRDefault="00FD4CB7" w:rsidP="00C561D6">
      <w:pPr>
        <w:pStyle w:val="Sansinterligne"/>
      </w:pPr>
    </w:p>
    <w:p w:rsidR="00326735" w:rsidRDefault="005C1062" w:rsidP="00326735">
      <w:pPr>
        <w:pStyle w:val="Titre2"/>
      </w:pPr>
      <w:r>
        <w:t>L</w:t>
      </w:r>
      <w:r w:rsidR="00326735">
        <w:t>istes chainées</w:t>
      </w:r>
    </w:p>
    <w:p w:rsidR="00447740" w:rsidRDefault="00447740" w:rsidP="00326735">
      <w:pPr>
        <w:pStyle w:val="Sansinterligne"/>
      </w:pPr>
      <w:r>
        <w:t xml:space="preserve">Il s'agit d'une autre structure permettant d'implémenter les listes, les piles et les files. </w:t>
      </w:r>
      <w:r w:rsidR="005775FC">
        <w:t>Chaque élément de la liste possède une valeur et un pointeur vers la valeur suivante (en fait vers son adresse mémoire).</w:t>
      </w:r>
      <w:r>
        <w:t xml:space="preserve"> Nécessite donc deux cases mémoires par élément.</w:t>
      </w:r>
    </w:p>
    <w:p w:rsidR="00FD4CB7" w:rsidRDefault="008B1A31" w:rsidP="001008D9">
      <w:pPr>
        <w:pStyle w:val="Sansinterligne"/>
        <w:spacing w:before="120" w:after="120"/>
        <w:jc w:val="center"/>
      </w:pPr>
      <w:r>
        <w:rPr>
          <w:rFonts w:eastAsiaTheme="minorEastAsia" w:cs="Times New Roman"/>
          <w:noProof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A4D4ADA" wp14:editId="423D4F82">
                <wp:simplePos x="0" y="0"/>
                <wp:positionH relativeFrom="column">
                  <wp:posOffset>2705100</wp:posOffset>
                </wp:positionH>
                <wp:positionV relativeFrom="paragraph">
                  <wp:posOffset>161925</wp:posOffset>
                </wp:positionV>
                <wp:extent cx="342900" cy="0"/>
                <wp:effectExtent l="0" t="76200" r="19050" b="95250"/>
                <wp:wrapNone/>
                <wp:docPr id="10" name="Connecteur droit avec flèch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A9515A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0" o:spid="_x0000_s1026" type="#_x0000_t32" style="position:absolute;margin-left:213pt;margin-top:12.75pt;width:27pt;height: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" strokecolor="black [3040]">
                <v:stroke endarrow="block"/>
              </v:shape>
            </w:pict>
          </mc:Fallback>
        </mc:AlternateContent>
      </w:r>
      <w:r>
        <w:rPr>
          <w:rFonts w:eastAsiaTheme="minorEastAsia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51FFE8D" wp14:editId="77753645">
                <wp:simplePos x="0" y="0"/>
                <wp:positionH relativeFrom="column">
                  <wp:posOffset>1933575</wp:posOffset>
                </wp:positionH>
                <wp:positionV relativeFrom="paragraph">
                  <wp:posOffset>151130</wp:posOffset>
                </wp:positionV>
                <wp:extent cx="342900" cy="0"/>
                <wp:effectExtent l="0" t="76200" r="19050" b="95250"/>
                <wp:wrapNone/>
                <wp:docPr id="8" name="Connecteur droit avec flèch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D1A431" id="Connecteur droit avec flèche 8" o:spid="_x0000_s1026" type="#_x0000_t32" style="position:absolute;margin-left:152.25pt;margin-top:11.9pt;width:27pt;height: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" strokecolor="black [3040]">
                <v:stroke endarrow="block"/>
              </v:shape>
            </w:pict>
          </mc:Fallback>
        </mc:AlternateContent>
      </w:r>
      <w:r>
        <w:rPr>
          <w:rFonts w:eastAsiaTheme="minorEastAsia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396C61C" wp14:editId="7A3B15E2">
                <wp:simplePos x="0" y="0"/>
                <wp:positionH relativeFrom="column">
                  <wp:posOffset>4229100</wp:posOffset>
                </wp:positionH>
                <wp:positionV relativeFrom="paragraph">
                  <wp:posOffset>160655</wp:posOffset>
                </wp:positionV>
                <wp:extent cx="342900" cy="0"/>
                <wp:effectExtent l="0" t="76200" r="19050" b="95250"/>
                <wp:wrapNone/>
                <wp:docPr id="12" name="Connecteur droit avec flèch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AEC5D7" id="Connecteur droit avec flèche 12" o:spid="_x0000_s1026" type="#_x0000_t32" style="position:absolute;margin-left:333pt;margin-top:12.65pt;width:27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" strokecolor="black [3040]">
                <v:stroke endarrow="block"/>
              </v:shape>
            </w:pict>
          </mc:Fallback>
        </mc:AlternateContent>
      </w:r>
      <w:r>
        <w:rPr>
          <w:rFonts w:eastAsiaTheme="minorEastAsia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7C366BA" wp14:editId="2E48CF81">
                <wp:simplePos x="0" y="0"/>
                <wp:positionH relativeFrom="column">
                  <wp:posOffset>3448050</wp:posOffset>
                </wp:positionH>
                <wp:positionV relativeFrom="paragraph">
                  <wp:posOffset>161925</wp:posOffset>
                </wp:positionV>
                <wp:extent cx="342900" cy="0"/>
                <wp:effectExtent l="0" t="76200" r="19050" b="95250"/>
                <wp:wrapNone/>
                <wp:docPr id="11" name="Connecteur droit avec flèch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9C1855" id="Connecteur droit avec flèche 11" o:spid="_x0000_s1026" type="#_x0000_t32" style="position:absolute;margin-left:271.5pt;margin-top:12.75pt;width:27pt;height:0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" strokecolor="black [3040]">
                <v:stroke endarrow="block"/>
              </v:shape>
            </w:pict>
          </mc:Fallback>
        </mc:AlternateContent>
      </w:r>
      <w:r w:rsidR="00FD4CB7">
        <w:rPr>
          <w:rFonts w:eastAsiaTheme="minorEastAsia" w:cs="Times New Roman"/>
          <w:noProof/>
          <w:szCs w:val="24"/>
        </w:rPr>
        <mc:AlternateContent>
          <mc:Choice Requires="wps">
            <w:drawing>
              <wp:inline distT="0" distB="0" distL="0" distR="0" wp14:anchorId="66AFE71B" wp14:editId="0541E256">
                <wp:extent cx="3771900" cy="314325"/>
                <wp:effectExtent l="0" t="0" r="0" b="9525"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190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5558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97"/>
                              <w:gridCol w:w="397"/>
                              <w:gridCol w:w="397"/>
                              <w:gridCol w:w="397"/>
                              <w:gridCol w:w="397"/>
                              <w:gridCol w:w="397"/>
                              <w:gridCol w:w="397"/>
                              <w:gridCol w:w="397"/>
                              <w:gridCol w:w="397"/>
                              <w:gridCol w:w="397"/>
                              <w:gridCol w:w="397"/>
                              <w:gridCol w:w="397"/>
                              <w:gridCol w:w="397"/>
                              <w:gridCol w:w="397"/>
                            </w:tblGrid>
                            <w:tr w:rsidR="00FD4CB7" w:rsidTr="001008D9">
                              <w:trPr>
                                <w:cantSplit/>
                                <w:trHeight w:val="283"/>
                              </w:trPr>
                              <w:tc>
                                <w:tcPr>
                                  <w:tcW w:w="397" w:type="dxa"/>
                                  <w:tcBorders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FD4CB7" w:rsidRPr="009B2DE0" w:rsidRDefault="00FD4CB7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FD4CB7" w:rsidRPr="009B2DE0" w:rsidRDefault="00FD4CB7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FD4CB7" w:rsidRPr="009B2DE0" w:rsidRDefault="00FD4CB7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:rsidR="00FD4CB7" w:rsidRPr="009B2DE0" w:rsidRDefault="00FD4CB7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FD4CB7" w:rsidRPr="009B2DE0" w:rsidRDefault="00FD4CB7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FD4CB7" w:rsidRPr="009B2DE0" w:rsidRDefault="00FD4CB7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left w:val="single" w:sz="4" w:space="0" w:color="auto"/>
                                  </w:tcBorders>
                                  <w:vAlign w:val="center"/>
                                </w:tcPr>
                                <w:p w:rsidR="00FD4CB7" w:rsidRPr="009B2DE0" w:rsidRDefault="00FD4CB7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FD4CB7" w:rsidRPr="009B2DE0" w:rsidRDefault="00FD4CB7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FD4CB7" w:rsidRPr="009B2DE0" w:rsidRDefault="00FD4CB7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left w:val="single" w:sz="4" w:space="0" w:color="auto"/>
                                  </w:tcBorders>
                                  <w:vAlign w:val="center"/>
                                </w:tcPr>
                                <w:p w:rsidR="00FD4CB7" w:rsidRPr="009B2DE0" w:rsidRDefault="00FD4CB7" w:rsidP="001008D9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FD4CB7" w:rsidRPr="009B2DE0" w:rsidRDefault="00FD4CB7" w:rsidP="001008D9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FD4CB7" w:rsidRPr="009B2DE0" w:rsidRDefault="00FD4CB7" w:rsidP="001008D9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left w:val="single" w:sz="4" w:space="0" w:color="auto"/>
                                  </w:tcBorders>
                                  <w:vAlign w:val="center"/>
                                </w:tcPr>
                                <w:p w:rsidR="00FD4CB7" w:rsidRPr="009B2DE0" w:rsidRDefault="00FD4CB7" w:rsidP="001008D9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:rsidR="00FD4CB7" w:rsidRPr="009B2DE0" w:rsidRDefault="00FD4CB7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FD4CB7" w:rsidRDefault="00FD4CB7" w:rsidP="00FD4CB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6AFE71B" id="Zone de texte 7" o:spid="_x0000_s1031" type="#_x0000_t202" style="width:297pt;height:2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" fillcolor="white [3201]" stroked="f" strokeweight=".5pt">
                <v:textbox>
                  <w:txbxContent>
                    <w:tbl>
                      <w:tblPr>
                        <w:tblStyle w:val="Grilledutableau"/>
                        <w:tblW w:w="5558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97"/>
                        <w:gridCol w:w="397"/>
                        <w:gridCol w:w="397"/>
                        <w:gridCol w:w="397"/>
                        <w:gridCol w:w="397"/>
                        <w:gridCol w:w="397"/>
                        <w:gridCol w:w="397"/>
                        <w:gridCol w:w="397"/>
                        <w:gridCol w:w="397"/>
                        <w:gridCol w:w="397"/>
                        <w:gridCol w:w="397"/>
                        <w:gridCol w:w="397"/>
                        <w:gridCol w:w="397"/>
                        <w:gridCol w:w="397"/>
                      </w:tblGrid>
                      <w:tr w:rsidR="00FD4CB7" w:rsidTr="001008D9">
                        <w:trPr>
                          <w:cantSplit/>
                          <w:trHeight w:val="283"/>
                        </w:trPr>
                        <w:tc>
                          <w:tcPr>
                            <w:tcW w:w="397" w:type="dxa"/>
                            <w:tcBorders>
                              <w:right w:val="single" w:sz="4" w:space="0" w:color="auto"/>
                            </w:tcBorders>
                            <w:vAlign w:val="center"/>
                          </w:tcPr>
                          <w:p w:rsidR="00FD4CB7" w:rsidRPr="009B2DE0" w:rsidRDefault="00FD4CB7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FD4CB7" w:rsidRPr="009B2DE0" w:rsidRDefault="00FD4CB7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single" w:sz="4" w:space="0" w:color="auto"/>
                            </w:tcBorders>
                            <w:vAlign w:val="center"/>
                          </w:tcPr>
                          <w:p w:rsidR="00FD4CB7" w:rsidRPr="009B2DE0" w:rsidRDefault="00FD4CB7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:rsidR="00FD4CB7" w:rsidRPr="009B2DE0" w:rsidRDefault="00FD4CB7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FD4CB7" w:rsidRPr="009B2DE0" w:rsidRDefault="00FD4CB7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single" w:sz="4" w:space="0" w:color="auto"/>
                            </w:tcBorders>
                            <w:vAlign w:val="center"/>
                          </w:tcPr>
                          <w:p w:rsidR="00FD4CB7" w:rsidRPr="009B2DE0" w:rsidRDefault="00FD4CB7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left w:val="single" w:sz="4" w:space="0" w:color="auto"/>
                            </w:tcBorders>
                            <w:vAlign w:val="center"/>
                          </w:tcPr>
                          <w:p w:rsidR="00FD4CB7" w:rsidRPr="009B2DE0" w:rsidRDefault="00FD4CB7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397" w:type="dxa"/>
                            <w:tcBorders>
                              <w:right w:val="single" w:sz="4" w:space="0" w:color="auto"/>
                            </w:tcBorders>
                            <w:vAlign w:val="center"/>
                          </w:tcPr>
                          <w:p w:rsidR="00FD4CB7" w:rsidRPr="009B2DE0" w:rsidRDefault="00FD4CB7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single" w:sz="4" w:space="0" w:color="auto"/>
                            </w:tcBorders>
                            <w:vAlign w:val="center"/>
                          </w:tcPr>
                          <w:p w:rsidR="00FD4CB7" w:rsidRPr="009B2DE0" w:rsidRDefault="00FD4CB7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left w:val="single" w:sz="4" w:space="0" w:color="auto"/>
                            </w:tcBorders>
                            <w:vAlign w:val="center"/>
                          </w:tcPr>
                          <w:p w:rsidR="00FD4CB7" w:rsidRPr="009B2DE0" w:rsidRDefault="00FD4CB7" w:rsidP="001008D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97" w:type="dxa"/>
                            <w:tcBorders>
                              <w:right w:val="single" w:sz="4" w:space="0" w:color="auto"/>
                            </w:tcBorders>
                            <w:vAlign w:val="center"/>
                          </w:tcPr>
                          <w:p w:rsidR="00FD4CB7" w:rsidRPr="009B2DE0" w:rsidRDefault="00FD4CB7" w:rsidP="001008D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single" w:sz="4" w:space="0" w:color="auto"/>
                            </w:tcBorders>
                            <w:vAlign w:val="center"/>
                          </w:tcPr>
                          <w:p w:rsidR="00FD4CB7" w:rsidRPr="009B2DE0" w:rsidRDefault="00FD4CB7" w:rsidP="001008D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left w:val="single" w:sz="4" w:space="0" w:color="auto"/>
                            </w:tcBorders>
                            <w:vAlign w:val="center"/>
                          </w:tcPr>
                          <w:p w:rsidR="00FD4CB7" w:rsidRPr="009B2DE0" w:rsidRDefault="00FD4CB7" w:rsidP="001008D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397" w:type="dxa"/>
                          </w:tcPr>
                          <w:p w:rsidR="00FD4CB7" w:rsidRPr="009B2DE0" w:rsidRDefault="00FD4CB7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:rsidR="00FD4CB7" w:rsidRDefault="00FD4CB7" w:rsidP="00FD4CB7"/>
                  </w:txbxContent>
                </v:textbox>
                <w10:anchorlock/>
              </v:shape>
            </w:pict>
          </mc:Fallback>
        </mc:AlternateContent>
      </w:r>
    </w:p>
    <w:p w:rsidR="00326735" w:rsidRDefault="005775FC" w:rsidP="00326735">
      <w:pPr>
        <w:pStyle w:val="Sansinterligne"/>
      </w:pPr>
      <w:r>
        <w:t>Il est de ce fait assez facile d'insérer un nouvel élément dans une liste chainée.</w:t>
      </w:r>
    </w:p>
    <w:p w:rsidR="00FD4CB7" w:rsidRDefault="001008D9" w:rsidP="001008D9">
      <w:pPr>
        <w:pStyle w:val="Sansinterligne"/>
        <w:spacing w:before="120"/>
      </w:pPr>
      <w:r>
        <w:rPr>
          <w:rFonts w:eastAsiaTheme="minorEastAsia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3876675</wp:posOffset>
                </wp:positionH>
                <wp:positionV relativeFrom="paragraph">
                  <wp:posOffset>281940</wp:posOffset>
                </wp:positionV>
                <wp:extent cx="66675" cy="285750"/>
                <wp:effectExtent l="19050" t="0" r="66675" b="57150"/>
                <wp:wrapNone/>
                <wp:docPr id="19" name="Connecteur droit avec flèch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7133E" id="Connecteur droit avec flèche 19" o:spid="_x0000_s1026" type="#_x0000_t32" style="position:absolute;margin-left:305.25pt;margin-top:22.2pt;width:5.25pt;height:22.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" strokecolor="black [3040]">
                <v:stroke endarrow="block"/>
              </v:shape>
            </w:pict>
          </mc:Fallback>
        </mc:AlternateContent>
      </w:r>
      <w:r>
        <w:rPr>
          <w:rFonts w:eastAsiaTheme="minorEastAsia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7C366BA" wp14:editId="2E48CF81">
                <wp:simplePos x="0" y="0"/>
                <wp:positionH relativeFrom="column">
                  <wp:posOffset>3438525</wp:posOffset>
                </wp:positionH>
                <wp:positionV relativeFrom="paragraph">
                  <wp:posOffset>285750</wp:posOffset>
                </wp:positionV>
                <wp:extent cx="161925" cy="285750"/>
                <wp:effectExtent l="0" t="38100" r="47625" b="19050"/>
                <wp:wrapNone/>
                <wp:docPr id="14" name="Connecteur droit avec flèch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1925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334552" id="Connecteur droit avec flèche 14" o:spid="_x0000_s1026" type="#_x0000_t32" style="position:absolute;margin-left:270.75pt;margin-top:22.5pt;width:12.75pt;height:22.5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" strokecolor="black [3040]">
                <v:stroke endarrow="block"/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</w:t>
      </w:r>
      <w:r>
        <w:rPr>
          <w:rFonts w:eastAsiaTheme="minorEastAsia" w:cs="Times New Roman"/>
          <w:noProof/>
          <w:szCs w:val="24"/>
        </w:rPr>
        <mc:AlternateContent>
          <mc:Choice Requires="wps">
            <w:drawing>
              <wp:inline distT="0" distB="0" distL="0" distR="0">
                <wp:extent cx="714375" cy="314325"/>
                <wp:effectExtent l="0" t="0" r="9525" b="9525"/>
                <wp:docPr id="18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37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0" w:type="auto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97"/>
                              <w:gridCol w:w="397"/>
                            </w:tblGrid>
                            <w:tr w:rsidR="001008D9" w:rsidTr="001008D9">
                              <w:trPr>
                                <w:trHeight w:val="283"/>
                              </w:trPr>
                              <w:tc>
                                <w:tcPr>
                                  <w:tcW w:w="397" w:type="dxa"/>
                                  <w:vAlign w:val="center"/>
                                </w:tcPr>
                                <w:p w:rsidR="001008D9" w:rsidRPr="001008D9" w:rsidRDefault="001008D9" w:rsidP="001008D9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1008D9">
                                    <w:rPr>
                                      <w:sz w:val="16"/>
                                      <w:szCs w:val="16"/>
                                    </w:rPr>
                                    <w:t>33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vAlign w:val="center"/>
                                </w:tcPr>
                                <w:p w:rsidR="001008D9" w:rsidRPr="001008D9" w:rsidRDefault="001008D9" w:rsidP="001008D9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1008D9" w:rsidRDefault="001008D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Zone de texte 18" o:spid="_x0000_s1032" type="#_x0000_t202" style="width:56.25pt;height:2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" fillcolor="white [3201]" stroked="f" strokeweight=".5pt">
                <v:textbox>
                  <w:txbxContent>
                    <w:tbl>
                      <w:tblPr>
                        <w:tblStyle w:val="Grilledutableau"/>
                        <w:tblW w:w="0" w:type="auto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97"/>
                        <w:gridCol w:w="397"/>
                      </w:tblGrid>
                      <w:tr w:rsidR="001008D9" w:rsidTr="001008D9">
                        <w:trPr>
                          <w:trHeight w:val="283"/>
                        </w:trPr>
                        <w:tc>
                          <w:tcPr>
                            <w:tcW w:w="397" w:type="dxa"/>
                            <w:vAlign w:val="center"/>
                          </w:tcPr>
                          <w:p w:rsidR="001008D9" w:rsidRPr="001008D9" w:rsidRDefault="001008D9" w:rsidP="001008D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1008D9">
                              <w:rPr>
                                <w:sz w:val="16"/>
                                <w:szCs w:val="16"/>
                              </w:rPr>
                              <w:t>33</w:t>
                            </w:r>
                          </w:p>
                        </w:tc>
                        <w:tc>
                          <w:tcPr>
                            <w:tcW w:w="397" w:type="dxa"/>
                            <w:vAlign w:val="center"/>
                          </w:tcPr>
                          <w:p w:rsidR="001008D9" w:rsidRPr="001008D9" w:rsidRDefault="001008D9" w:rsidP="001008D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:rsidR="001008D9" w:rsidRDefault="001008D9"/>
                  </w:txbxContent>
                </v:textbox>
                <w10:anchorlock/>
              </v:shape>
            </w:pict>
          </mc:Fallback>
        </mc:AlternateContent>
      </w:r>
    </w:p>
    <w:p w:rsidR="00FD4CB7" w:rsidRDefault="001008D9" w:rsidP="001008D9">
      <w:pPr>
        <w:pStyle w:val="Sansinterligne"/>
        <w:spacing w:before="120"/>
        <w:jc w:val="center"/>
      </w:pPr>
      <w:r>
        <w:rPr>
          <w:rFonts w:eastAsiaTheme="minorEastAsia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396C61C" wp14:editId="7A3B15E2">
                <wp:simplePos x="0" y="0"/>
                <wp:positionH relativeFrom="column">
                  <wp:posOffset>4229100</wp:posOffset>
                </wp:positionH>
                <wp:positionV relativeFrom="paragraph">
                  <wp:posOffset>227330</wp:posOffset>
                </wp:positionV>
                <wp:extent cx="342900" cy="0"/>
                <wp:effectExtent l="0" t="76200" r="19050" b="95250"/>
                <wp:wrapNone/>
                <wp:docPr id="13" name="Connecteur droit avec flèch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3CC427" id="Connecteur droit avec flèche 13" o:spid="_x0000_s1026" type="#_x0000_t32" style="position:absolute;margin-left:333pt;margin-top:17.9pt;width:27pt;height:0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" strokecolor="black [3040]">
                <v:stroke endarrow="block"/>
              </v:shape>
            </w:pict>
          </mc:Fallback>
        </mc:AlternateContent>
      </w:r>
      <w:r>
        <w:rPr>
          <w:rFonts w:eastAsiaTheme="minorEastAsia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A4D4ADA" wp14:editId="423D4F82">
                <wp:simplePos x="0" y="0"/>
                <wp:positionH relativeFrom="column">
                  <wp:posOffset>2705100</wp:posOffset>
                </wp:positionH>
                <wp:positionV relativeFrom="paragraph">
                  <wp:posOffset>228600</wp:posOffset>
                </wp:positionV>
                <wp:extent cx="342900" cy="0"/>
                <wp:effectExtent l="0" t="76200" r="19050" b="95250"/>
                <wp:wrapNone/>
                <wp:docPr id="15" name="Connecteur droit avec flèch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5FB1D0" id="Connecteur droit avec flèche 15" o:spid="_x0000_s1026" type="#_x0000_t32" style="position:absolute;margin-left:213pt;margin-top:18pt;width:27pt;height: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" strokecolor="black [3040]">
                <v:stroke endarrow="block"/>
              </v:shape>
            </w:pict>
          </mc:Fallback>
        </mc:AlternateContent>
      </w:r>
      <w:r>
        <w:rPr>
          <w:rFonts w:eastAsiaTheme="minorEastAsia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51FFE8D" wp14:editId="77753645">
                <wp:simplePos x="0" y="0"/>
                <wp:positionH relativeFrom="column">
                  <wp:posOffset>1933575</wp:posOffset>
                </wp:positionH>
                <wp:positionV relativeFrom="paragraph">
                  <wp:posOffset>227330</wp:posOffset>
                </wp:positionV>
                <wp:extent cx="342900" cy="0"/>
                <wp:effectExtent l="0" t="76200" r="19050" b="95250"/>
                <wp:wrapNone/>
                <wp:docPr id="16" name="Connecteur droit avec flèch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AFF5D7" id="Connecteur droit avec flèche 16" o:spid="_x0000_s1026" type="#_x0000_t32" style="position:absolute;margin-left:152.25pt;margin-top:17.9pt;width:27pt;height:0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" strokecolor="black [3040]">
                <v:stroke endarrow="block"/>
              </v:shape>
            </w:pict>
          </mc:Fallback>
        </mc:AlternateContent>
      </w:r>
      <w:r w:rsidR="00FD4CB7">
        <w:rPr>
          <w:rFonts w:eastAsiaTheme="minorEastAsia" w:cs="Times New Roman"/>
          <w:noProof/>
          <w:szCs w:val="24"/>
        </w:rPr>
        <mc:AlternateContent>
          <mc:Choice Requires="wps">
            <w:drawing>
              <wp:inline distT="0" distB="0" distL="0" distR="0" wp14:anchorId="66AFE71B" wp14:editId="0541E256">
                <wp:extent cx="3771900" cy="314325"/>
                <wp:effectExtent l="0" t="0" r="0" b="9525"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190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5558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97"/>
                              <w:gridCol w:w="397"/>
                              <w:gridCol w:w="397"/>
                              <w:gridCol w:w="397"/>
                              <w:gridCol w:w="397"/>
                              <w:gridCol w:w="397"/>
                              <w:gridCol w:w="397"/>
                              <w:gridCol w:w="397"/>
                              <w:gridCol w:w="397"/>
                              <w:gridCol w:w="397"/>
                              <w:gridCol w:w="397"/>
                              <w:gridCol w:w="397"/>
                              <w:gridCol w:w="397"/>
                              <w:gridCol w:w="397"/>
                            </w:tblGrid>
                            <w:tr w:rsidR="00FD4CB7" w:rsidTr="001008D9">
                              <w:trPr>
                                <w:cantSplit/>
                                <w:trHeight w:val="283"/>
                              </w:trPr>
                              <w:tc>
                                <w:tcPr>
                                  <w:tcW w:w="397" w:type="dxa"/>
                                  <w:tcBorders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FD4CB7" w:rsidRPr="009B2DE0" w:rsidRDefault="00FD4CB7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FD4CB7" w:rsidRPr="009B2DE0" w:rsidRDefault="00FD4CB7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FD4CB7" w:rsidRPr="009B2DE0" w:rsidRDefault="00FD4CB7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:rsidR="00FD4CB7" w:rsidRPr="009B2DE0" w:rsidRDefault="00FD4CB7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FD4CB7" w:rsidRPr="009B2DE0" w:rsidRDefault="00FD4CB7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FD4CB7" w:rsidRPr="009B2DE0" w:rsidRDefault="00FD4CB7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left w:val="single" w:sz="4" w:space="0" w:color="auto"/>
                                  </w:tcBorders>
                                  <w:vAlign w:val="center"/>
                                </w:tcPr>
                                <w:p w:rsidR="00FD4CB7" w:rsidRPr="009B2DE0" w:rsidRDefault="00FD4CB7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FD4CB7" w:rsidRPr="009B2DE0" w:rsidRDefault="00FD4CB7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FD4CB7" w:rsidRPr="009B2DE0" w:rsidRDefault="00FD4CB7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left w:val="single" w:sz="4" w:space="0" w:color="auto"/>
                                  </w:tcBorders>
                                  <w:vAlign w:val="center"/>
                                </w:tcPr>
                                <w:p w:rsidR="00FD4CB7" w:rsidRPr="009B2DE0" w:rsidRDefault="00FD4CB7" w:rsidP="001008D9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FD4CB7" w:rsidRPr="009B2DE0" w:rsidRDefault="00FD4CB7" w:rsidP="001008D9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:rsidR="00FD4CB7" w:rsidRPr="009B2DE0" w:rsidRDefault="00FD4CB7" w:rsidP="001008D9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left w:val="single" w:sz="4" w:space="0" w:color="auto"/>
                                  </w:tcBorders>
                                  <w:vAlign w:val="center"/>
                                </w:tcPr>
                                <w:p w:rsidR="00FD4CB7" w:rsidRPr="009B2DE0" w:rsidRDefault="00FD4CB7" w:rsidP="001008D9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</w:tcPr>
                                <w:p w:rsidR="00FD4CB7" w:rsidRPr="009B2DE0" w:rsidRDefault="00FD4CB7" w:rsidP="009B2D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FD4CB7" w:rsidRDefault="00FD4CB7" w:rsidP="00FD4CB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6AFE71B" id="Zone de texte 17" o:spid="_x0000_s1033" type="#_x0000_t202" style="width:297pt;height:2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" fillcolor="white [3201]" stroked="f" strokeweight=".5pt">
                <v:textbox>
                  <w:txbxContent>
                    <w:tbl>
                      <w:tblPr>
                        <w:tblStyle w:val="Grilledutableau"/>
                        <w:tblW w:w="5558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97"/>
                        <w:gridCol w:w="397"/>
                        <w:gridCol w:w="397"/>
                        <w:gridCol w:w="397"/>
                        <w:gridCol w:w="397"/>
                        <w:gridCol w:w="397"/>
                        <w:gridCol w:w="397"/>
                        <w:gridCol w:w="397"/>
                        <w:gridCol w:w="397"/>
                        <w:gridCol w:w="397"/>
                        <w:gridCol w:w="397"/>
                        <w:gridCol w:w="397"/>
                        <w:gridCol w:w="397"/>
                        <w:gridCol w:w="397"/>
                      </w:tblGrid>
                      <w:tr w:rsidR="00FD4CB7" w:rsidTr="001008D9">
                        <w:trPr>
                          <w:cantSplit/>
                          <w:trHeight w:val="283"/>
                        </w:trPr>
                        <w:tc>
                          <w:tcPr>
                            <w:tcW w:w="397" w:type="dxa"/>
                            <w:tcBorders>
                              <w:right w:val="single" w:sz="4" w:space="0" w:color="auto"/>
                            </w:tcBorders>
                            <w:vAlign w:val="center"/>
                          </w:tcPr>
                          <w:p w:rsidR="00FD4CB7" w:rsidRPr="009B2DE0" w:rsidRDefault="00FD4CB7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FD4CB7" w:rsidRPr="009B2DE0" w:rsidRDefault="00FD4CB7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single" w:sz="4" w:space="0" w:color="auto"/>
                            </w:tcBorders>
                            <w:vAlign w:val="center"/>
                          </w:tcPr>
                          <w:p w:rsidR="00FD4CB7" w:rsidRPr="009B2DE0" w:rsidRDefault="00FD4CB7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:rsidR="00FD4CB7" w:rsidRPr="009B2DE0" w:rsidRDefault="00FD4CB7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:rsidR="00FD4CB7" w:rsidRPr="009B2DE0" w:rsidRDefault="00FD4CB7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single" w:sz="4" w:space="0" w:color="auto"/>
                            </w:tcBorders>
                            <w:vAlign w:val="center"/>
                          </w:tcPr>
                          <w:p w:rsidR="00FD4CB7" w:rsidRPr="009B2DE0" w:rsidRDefault="00FD4CB7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left w:val="single" w:sz="4" w:space="0" w:color="auto"/>
                            </w:tcBorders>
                            <w:vAlign w:val="center"/>
                          </w:tcPr>
                          <w:p w:rsidR="00FD4CB7" w:rsidRPr="009B2DE0" w:rsidRDefault="00FD4CB7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397" w:type="dxa"/>
                            <w:tcBorders>
                              <w:right w:val="single" w:sz="4" w:space="0" w:color="auto"/>
                            </w:tcBorders>
                            <w:vAlign w:val="center"/>
                          </w:tcPr>
                          <w:p w:rsidR="00FD4CB7" w:rsidRPr="009B2DE0" w:rsidRDefault="00FD4CB7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single" w:sz="4" w:space="0" w:color="auto"/>
                            </w:tcBorders>
                            <w:vAlign w:val="center"/>
                          </w:tcPr>
                          <w:p w:rsidR="00FD4CB7" w:rsidRPr="009B2DE0" w:rsidRDefault="00FD4CB7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left w:val="single" w:sz="4" w:space="0" w:color="auto"/>
                            </w:tcBorders>
                            <w:vAlign w:val="center"/>
                          </w:tcPr>
                          <w:p w:rsidR="00FD4CB7" w:rsidRPr="009B2DE0" w:rsidRDefault="00FD4CB7" w:rsidP="001008D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97" w:type="dxa"/>
                            <w:tcBorders>
                              <w:right w:val="single" w:sz="4" w:space="0" w:color="auto"/>
                            </w:tcBorders>
                            <w:vAlign w:val="center"/>
                          </w:tcPr>
                          <w:p w:rsidR="00FD4CB7" w:rsidRPr="009B2DE0" w:rsidRDefault="00FD4CB7" w:rsidP="001008D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single" w:sz="4" w:space="0" w:color="auto"/>
                            </w:tcBorders>
                            <w:vAlign w:val="center"/>
                          </w:tcPr>
                          <w:p w:rsidR="00FD4CB7" w:rsidRPr="009B2DE0" w:rsidRDefault="00FD4CB7" w:rsidP="001008D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97" w:type="dxa"/>
                            <w:tcBorders>
                              <w:left w:val="single" w:sz="4" w:space="0" w:color="auto"/>
                            </w:tcBorders>
                            <w:vAlign w:val="center"/>
                          </w:tcPr>
                          <w:p w:rsidR="00FD4CB7" w:rsidRPr="009B2DE0" w:rsidRDefault="00FD4CB7" w:rsidP="001008D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397" w:type="dxa"/>
                          </w:tcPr>
                          <w:p w:rsidR="00FD4CB7" w:rsidRPr="009B2DE0" w:rsidRDefault="00FD4CB7" w:rsidP="009B2D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:rsidR="00FD4CB7" w:rsidRDefault="00FD4CB7" w:rsidP="00FD4CB7"/>
                  </w:txbxContent>
                </v:textbox>
                <w10:anchorlock/>
              </v:shape>
            </w:pict>
          </mc:Fallback>
        </mc:AlternateContent>
      </w:r>
    </w:p>
    <w:p w:rsidR="005775FC" w:rsidRDefault="005C1062" w:rsidP="005775FC">
      <w:pPr>
        <w:pStyle w:val="Sansinterligne"/>
      </w:pPr>
      <w:r>
        <w:t>Avec les listes chainées, il n'y a plus de limitation de taille, chaque élément pointant vers le suivant</w:t>
      </w:r>
      <w:r w:rsidR="00E93A4A">
        <w:t>.</w:t>
      </w:r>
    </w:p>
    <w:p w:rsidR="00C510EC" w:rsidRDefault="00C510EC" w:rsidP="005775FC">
      <w:pPr>
        <w:pStyle w:val="Sansinterligne"/>
      </w:pPr>
    </w:p>
    <w:p w:rsidR="00C510EC" w:rsidRDefault="00C510EC" w:rsidP="00C510EC">
      <w:pPr>
        <w:pStyle w:val="Titre3"/>
        <w:shd w:val="clear" w:color="auto" w:fill="D9D9D9" w:themeFill="background1" w:themeFillShade="D9"/>
      </w:pPr>
      <w:r>
        <w:t>Exercice 6 (à rendre)</w:t>
      </w:r>
    </w:p>
    <w:p w:rsidR="00C510EC" w:rsidRDefault="00C510EC" w:rsidP="000847F9">
      <w:pPr>
        <w:pStyle w:val="Sansinterligne"/>
        <w:numPr>
          <w:ilvl w:val="0"/>
          <w:numId w:val="11"/>
        </w:numPr>
        <w:shd w:val="clear" w:color="auto" w:fill="D9D9D9" w:themeFill="background1" w:themeFillShade="D9"/>
        <w:spacing w:line="276" w:lineRule="auto"/>
      </w:pPr>
      <w:r>
        <w:t>A quoi servent les tableaux et les listes chainées ?</w:t>
      </w:r>
    </w:p>
    <w:p w:rsidR="00C510EC" w:rsidRDefault="00C510EC" w:rsidP="000847F9">
      <w:pPr>
        <w:pStyle w:val="Sansinterligne"/>
        <w:numPr>
          <w:ilvl w:val="0"/>
          <w:numId w:val="11"/>
        </w:numPr>
        <w:shd w:val="clear" w:color="auto" w:fill="D9D9D9" w:themeFill="background1" w:themeFillShade="D9"/>
        <w:spacing w:line="276" w:lineRule="auto"/>
      </w:pPr>
      <w:r>
        <w:t>Quelle est la différence entre un tableau statique et un tableau dynamique ?</w:t>
      </w:r>
    </w:p>
    <w:p w:rsidR="00C510EC" w:rsidRDefault="00C510EC" w:rsidP="00C510EC">
      <w:pPr>
        <w:pStyle w:val="Sansinterligne"/>
        <w:numPr>
          <w:ilvl w:val="0"/>
          <w:numId w:val="11"/>
        </w:numPr>
        <w:shd w:val="clear" w:color="auto" w:fill="D9D9D9" w:themeFill="background1" w:themeFillShade="D9"/>
      </w:pPr>
      <w:r>
        <w:t>Quel est le principal avantage d'une liste chainée ?</w:t>
      </w:r>
    </w:p>
    <w:p w:rsidR="00C510EC" w:rsidRDefault="000847F9" w:rsidP="00C510EC">
      <w:pPr>
        <w:pStyle w:val="Titre1"/>
      </w:pPr>
      <w:bookmarkStart w:id="0" w:name="_GoBack"/>
      <w:bookmarkEnd w:id="0"/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6445EAAD" wp14:editId="06BCEED8">
                <wp:simplePos x="0" y="0"/>
                <wp:positionH relativeFrom="column">
                  <wp:posOffset>85725</wp:posOffset>
                </wp:positionH>
                <wp:positionV relativeFrom="page">
                  <wp:posOffset>10277475</wp:posOffset>
                </wp:positionV>
                <wp:extent cx="6543040" cy="1404620"/>
                <wp:effectExtent l="0" t="0" r="10160" b="17780"/>
                <wp:wrapSquare wrapText="bothSides"/>
                <wp:docPr id="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430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847F9" w:rsidRPr="00B5323B" w:rsidRDefault="000847F9" w:rsidP="00B5323B">
                            <w:pPr>
                              <w:pStyle w:val="Sansinterligne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B5323B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Licence : CC BY SA </w:t>
                            </w: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ab/>
                            </w:r>
                            <w:r w:rsidRPr="00B5323B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Auteur</w:t>
                            </w: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s</w:t>
                            </w:r>
                            <w:r w:rsidRPr="00B5323B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: Barbier A</w:t>
                            </w: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, Wozniak J</w:t>
                            </w:r>
                            <w:r w:rsidRPr="00B5323B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, lycée Ribot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445EAAD" id="_x0000_s1034" type="#_x0000_t202" style="position:absolute;left:0;text-align:left;margin-left:6.75pt;margin-top:809.25pt;width:515.2pt;height:110.6pt;z-index:2516807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" strokecolor="black [3213]">
                <v:textbox style="mso-fit-shape-to-text:t">
                  <w:txbxContent>
                    <w:p w:rsidR="000847F9" w:rsidRPr="00B5323B" w:rsidRDefault="000847F9" w:rsidP="00B5323B">
                      <w:pPr>
                        <w:pStyle w:val="Sansinterligne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B5323B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Licence : CC BY SA </w:t>
                      </w:r>
                      <w:r>
                        <w:rPr>
                          <w:rFonts w:ascii="Consolas" w:hAnsi="Consolas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onsolas" w:hAnsi="Consolas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onsolas" w:hAnsi="Consolas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onsolas" w:hAnsi="Consolas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onsolas" w:hAnsi="Consolas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onsolas" w:hAnsi="Consolas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onsolas" w:hAnsi="Consolas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onsolas" w:hAnsi="Consolas"/>
                          <w:sz w:val="20"/>
                          <w:szCs w:val="20"/>
                        </w:rPr>
                        <w:tab/>
                      </w:r>
                      <w:r w:rsidRPr="00B5323B">
                        <w:rPr>
                          <w:rFonts w:ascii="Consolas" w:hAnsi="Consolas"/>
                          <w:sz w:val="20"/>
                          <w:szCs w:val="20"/>
                        </w:rPr>
                        <w:t>Auteur</w:t>
                      </w:r>
                      <w:r>
                        <w:rPr>
                          <w:rFonts w:ascii="Consolas" w:hAnsi="Consolas"/>
                          <w:sz w:val="20"/>
                          <w:szCs w:val="20"/>
                        </w:rPr>
                        <w:t>s</w:t>
                      </w:r>
                      <w:r w:rsidRPr="00B5323B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: Barbier A</w:t>
                      </w:r>
                      <w:r>
                        <w:rPr>
                          <w:rFonts w:ascii="Consolas" w:hAnsi="Consolas"/>
                          <w:sz w:val="20"/>
                          <w:szCs w:val="20"/>
                        </w:rPr>
                        <w:t>, Wozniak J</w:t>
                      </w:r>
                      <w:r w:rsidRPr="00B5323B">
                        <w:rPr>
                          <w:rFonts w:ascii="Consolas" w:hAnsi="Consolas"/>
                          <w:sz w:val="20"/>
                          <w:szCs w:val="20"/>
                        </w:rPr>
                        <w:t>, lycée Ribot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</w:p>
    <w:sectPr w:rsidR="00C510EC" w:rsidSect="0046778F">
      <w:headerReference w:type="first" r:id="rId7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71DF4" w:rsidRDefault="00971DF4" w:rsidP="0046778F">
      <w:pPr>
        <w:spacing w:after="0" w:line="240" w:lineRule="auto"/>
      </w:pPr>
      <w:r>
        <w:separator/>
      </w:r>
    </w:p>
  </w:endnote>
  <w:endnote w:type="continuationSeparator" w:id="0">
    <w:p w:rsidR="00971DF4" w:rsidRDefault="00971DF4" w:rsidP="00467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71DF4" w:rsidRDefault="00971DF4" w:rsidP="0046778F">
      <w:pPr>
        <w:spacing w:after="0" w:line="240" w:lineRule="auto"/>
      </w:pPr>
      <w:r>
        <w:separator/>
      </w:r>
    </w:p>
  </w:footnote>
  <w:footnote w:type="continuationSeparator" w:id="0">
    <w:p w:rsidR="00971DF4" w:rsidRDefault="00971DF4" w:rsidP="00467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6778F" w:rsidRDefault="00ED636E" w:rsidP="0046778F">
    <w:pPr>
      <w:pStyle w:val="Titre"/>
    </w:pPr>
    <w:r>
      <w:t>Les listes</w:t>
    </w:r>
    <w:r w:rsidR="00242D5E">
      <w:t xml:space="preserve"> 2</w:t>
    </w:r>
  </w:p>
  <w:p w:rsidR="0046778F" w:rsidRDefault="0072779B" w:rsidP="0046778F">
    <w:pPr>
      <w:pStyle w:val="En-tte"/>
      <w:spacing w:line="360" w:lineRule="auto"/>
    </w:pPr>
    <w:r>
      <w:t>N S I</w:t>
    </w:r>
    <w:r w:rsidR="0046778F">
      <w:ptab w:relativeTo="margin" w:alignment="center" w:leader="none"/>
    </w:r>
    <w:r w:rsidR="0046778F">
      <w:ptab w:relativeTo="margin" w:alignment="right" w:leader="none"/>
    </w:r>
    <w:r w:rsidR="00ED636E">
      <w:t>Terminale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07141E"/>
    <w:multiLevelType w:val="hybridMultilevel"/>
    <w:tmpl w:val="0DDAD63A"/>
    <w:lvl w:ilvl="0" w:tplc="2B2A60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27AE3"/>
    <w:multiLevelType w:val="hybridMultilevel"/>
    <w:tmpl w:val="6F0812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159BB"/>
    <w:multiLevelType w:val="hybridMultilevel"/>
    <w:tmpl w:val="624095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BE7DEE"/>
    <w:multiLevelType w:val="hybridMultilevel"/>
    <w:tmpl w:val="D4707124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39711D"/>
    <w:multiLevelType w:val="hybridMultilevel"/>
    <w:tmpl w:val="593848D0"/>
    <w:lvl w:ilvl="0" w:tplc="2B2A60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4214F6"/>
    <w:multiLevelType w:val="hybridMultilevel"/>
    <w:tmpl w:val="84AE92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CF13E9"/>
    <w:multiLevelType w:val="hybridMultilevel"/>
    <w:tmpl w:val="25520F20"/>
    <w:lvl w:ilvl="0" w:tplc="2B2A60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8C692C"/>
    <w:multiLevelType w:val="hybridMultilevel"/>
    <w:tmpl w:val="FA3ECF58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862EED"/>
    <w:multiLevelType w:val="hybridMultilevel"/>
    <w:tmpl w:val="F6CCB35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D469A2"/>
    <w:multiLevelType w:val="hybridMultilevel"/>
    <w:tmpl w:val="5E44D8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932A72"/>
    <w:multiLevelType w:val="hybridMultilevel"/>
    <w:tmpl w:val="022C9DE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D97081"/>
    <w:multiLevelType w:val="hybridMultilevel"/>
    <w:tmpl w:val="8940D86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877895"/>
    <w:multiLevelType w:val="hybridMultilevel"/>
    <w:tmpl w:val="97563434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CC617B"/>
    <w:multiLevelType w:val="hybridMultilevel"/>
    <w:tmpl w:val="D44AB5A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985D3B"/>
    <w:multiLevelType w:val="hybridMultilevel"/>
    <w:tmpl w:val="F56AAC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4B76B7"/>
    <w:multiLevelType w:val="hybridMultilevel"/>
    <w:tmpl w:val="57FE08C2"/>
    <w:lvl w:ilvl="0" w:tplc="040C0017">
      <w:start w:val="1"/>
      <w:numFmt w:val="lowerLetter"/>
      <w:lvlText w:val="%1)"/>
      <w:lvlJc w:val="left"/>
      <w:pPr>
        <w:ind w:left="785" w:hanging="360"/>
      </w:p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6" w15:restartNumberingAfterBreak="0">
    <w:nsid w:val="6EA34082"/>
    <w:multiLevelType w:val="hybridMultilevel"/>
    <w:tmpl w:val="1BB67FB0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4A41B9"/>
    <w:multiLevelType w:val="hybridMultilevel"/>
    <w:tmpl w:val="4EC2F596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9"/>
  </w:num>
  <w:num w:numId="3">
    <w:abstractNumId w:val="11"/>
  </w:num>
  <w:num w:numId="4">
    <w:abstractNumId w:val="8"/>
  </w:num>
  <w:num w:numId="5">
    <w:abstractNumId w:val="13"/>
  </w:num>
  <w:num w:numId="6">
    <w:abstractNumId w:val="0"/>
  </w:num>
  <w:num w:numId="7">
    <w:abstractNumId w:val="5"/>
  </w:num>
  <w:num w:numId="8">
    <w:abstractNumId w:val="16"/>
  </w:num>
  <w:num w:numId="9">
    <w:abstractNumId w:val="17"/>
  </w:num>
  <w:num w:numId="10">
    <w:abstractNumId w:val="2"/>
  </w:num>
  <w:num w:numId="11">
    <w:abstractNumId w:val="12"/>
  </w:num>
  <w:num w:numId="12">
    <w:abstractNumId w:val="14"/>
  </w:num>
  <w:num w:numId="13">
    <w:abstractNumId w:val="10"/>
  </w:num>
  <w:num w:numId="14">
    <w:abstractNumId w:val="15"/>
  </w:num>
  <w:num w:numId="15">
    <w:abstractNumId w:val="4"/>
  </w:num>
  <w:num w:numId="16">
    <w:abstractNumId w:val="7"/>
  </w:num>
  <w:num w:numId="17">
    <w:abstractNumId w:val="3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425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32A"/>
    <w:rsid w:val="000061F3"/>
    <w:rsid w:val="000847F9"/>
    <w:rsid w:val="0009178C"/>
    <w:rsid w:val="000A568E"/>
    <w:rsid w:val="000A7F0E"/>
    <w:rsid w:val="000D4073"/>
    <w:rsid w:val="001008D9"/>
    <w:rsid w:val="00104F24"/>
    <w:rsid w:val="0010694F"/>
    <w:rsid w:val="00110A0B"/>
    <w:rsid w:val="001541D2"/>
    <w:rsid w:val="0017466F"/>
    <w:rsid w:val="001C3302"/>
    <w:rsid w:val="001D406B"/>
    <w:rsid w:val="001E1A3F"/>
    <w:rsid w:val="00200CE1"/>
    <w:rsid w:val="00227BD2"/>
    <w:rsid w:val="00240C4B"/>
    <w:rsid w:val="00242D5E"/>
    <w:rsid w:val="002802C3"/>
    <w:rsid w:val="002B00CB"/>
    <w:rsid w:val="002F2302"/>
    <w:rsid w:val="002F6C0A"/>
    <w:rsid w:val="00304326"/>
    <w:rsid w:val="00326735"/>
    <w:rsid w:val="0033214E"/>
    <w:rsid w:val="0034661F"/>
    <w:rsid w:val="003839B0"/>
    <w:rsid w:val="003E70AD"/>
    <w:rsid w:val="0041686A"/>
    <w:rsid w:val="004230E0"/>
    <w:rsid w:val="00447740"/>
    <w:rsid w:val="0046778F"/>
    <w:rsid w:val="00467C8B"/>
    <w:rsid w:val="00470266"/>
    <w:rsid w:val="00477CD0"/>
    <w:rsid w:val="00483A25"/>
    <w:rsid w:val="004A435E"/>
    <w:rsid w:val="004B2A87"/>
    <w:rsid w:val="004C3932"/>
    <w:rsid w:val="00571EF2"/>
    <w:rsid w:val="005775FC"/>
    <w:rsid w:val="00580894"/>
    <w:rsid w:val="0058312E"/>
    <w:rsid w:val="005C1062"/>
    <w:rsid w:val="005E5546"/>
    <w:rsid w:val="0061032A"/>
    <w:rsid w:val="0061770B"/>
    <w:rsid w:val="0063218D"/>
    <w:rsid w:val="006363D9"/>
    <w:rsid w:val="0065652B"/>
    <w:rsid w:val="00665D2A"/>
    <w:rsid w:val="00691A59"/>
    <w:rsid w:val="006C24CE"/>
    <w:rsid w:val="007019F2"/>
    <w:rsid w:val="00701FBB"/>
    <w:rsid w:val="0072779B"/>
    <w:rsid w:val="00764E0F"/>
    <w:rsid w:val="007C2066"/>
    <w:rsid w:val="007F3C38"/>
    <w:rsid w:val="00804A60"/>
    <w:rsid w:val="0084494C"/>
    <w:rsid w:val="008A33F5"/>
    <w:rsid w:val="008A515B"/>
    <w:rsid w:val="008B1A31"/>
    <w:rsid w:val="008F07F7"/>
    <w:rsid w:val="00907D9D"/>
    <w:rsid w:val="00917347"/>
    <w:rsid w:val="00922559"/>
    <w:rsid w:val="00922AE3"/>
    <w:rsid w:val="00927DEA"/>
    <w:rsid w:val="009457F5"/>
    <w:rsid w:val="00950D09"/>
    <w:rsid w:val="00971DF4"/>
    <w:rsid w:val="009945A4"/>
    <w:rsid w:val="009A2C0E"/>
    <w:rsid w:val="009A68AD"/>
    <w:rsid w:val="009B2DE0"/>
    <w:rsid w:val="009C3AEA"/>
    <w:rsid w:val="009D58EA"/>
    <w:rsid w:val="00A1374F"/>
    <w:rsid w:val="00A16F92"/>
    <w:rsid w:val="00A37DF1"/>
    <w:rsid w:val="00A45380"/>
    <w:rsid w:val="00AC1B46"/>
    <w:rsid w:val="00AD618A"/>
    <w:rsid w:val="00AF6FA6"/>
    <w:rsid w:val="00B01BE6"/>
    <w:rsid w:val="00B04B6A"/>
    <w:rsid w:val="00B141AB"/>
    <w:rsid w:val="00B92DD2"/>
    <w:rsid w:val="00BB0054"/>
    <w:rsid w:val="00C10EC4"/>
    <w:rsid w:val="00C4473C"/>
    <w:rsid w:val="00C510EC"/>
    <w:rsid w:val="00C561D6"/>
    <w:rsid w:val="00C65CFB"/>
    <w:rsid w:val="00C76BF5"/>
    <w:rsid w:val="00C821DF"/>
    <w:rsid w:val="00C932D5"/>
    <w:rsid w:val="00CC4D2A"/>
    <w:rsid w:val="00D002DC"/>
    <w:rsid w:val="00D20439"/>
    <w:rsid w:val="00D91DE2"/>
    <w:rsid w:val="00DA0485"/>
    <w:rsid w:val="00DB0948"/>
    <w:rsid w:val="00DC7338"/>
    <w:rsid w:val="00DE2E3A"/>
    <w:rsid w:val="00E03347"/>
    <w:rsid w:val="00E361F4"/>
    <w:rsid w:val="00E63EDD"/>
    <w:rsid w:val="00E93A4A"/>
    <w:rsid w:val="00EB7A64"/>
    <w:rsid w:val="00EC6588"/>
    <w:rsid w:val="00ED636E"/>
    <w:rsid w:val="00F07795"/>
    <w:rsid w:val="00F13EA4"/>
    <w:rsid w:val="00F3482F"/>
    <w:rsid w:val="00F5224D"/>
    <w:rsid w:val="00FD4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39E9C88"/>
  <w15:chartTrackingRefBased/>
  <w15:docId w15:val="{67517651-6952-4CFA-81D0-EA3BC9804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4073"/>
  </w:style>
  <w:style w:type="paragraph" w:styleId="Titre1">
    <w:name w:val="heading 1"/>
    <w:basedOn w:val="Sansinterligne"/>
    <w:next w:val="Sansinterligne"/>
    <w:link w:val="Titre1Car"/>
    <w:uiPriority w:val="9"/>
    <w:qFormat/>
    <w:rsid w:val="00D002DC"/>
    <w:pPr>
      <w:keepNext/>
      <w:keepLines/>
      <w:spacing w:after="120"/>
      <w:ind w:left="-113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itre2">
    <w:name w:val="heading 2"/>
    <w:basedOn w:val="Sansinterligne"/>
    <w:next w:val="Sansinterligne"/>
    <w:link w:val="Titre2Car"/>
    <w:uiPriority w:val="9"/>
    <w:unhideWhenUsed/>
    <w:qFormat/>
    <w:rsid w:val="00AF6FA6"/>
    <w:pPr>
      <w:keepNext/>
      <w:keepLines/>
      <w:outlineLvl w:val="1"/>
    </w:pPr>
    <w:rPr>
      <w:rFonts w:asciiTheme="majorHAnsi" w:eastAsiaTheme="majorEastAsia" w:hAnsiTheme="majorHAnsi" w:cstheme="majorBidi"/>
      <w:color w:val="0000FF"/>
      <w:szCs w:val="26"/>
    </w:rPr>
  </w:style>
  <w:style w:type="paragraph" w:styleId="Titre3">
    <w:name w:val="heading 3"/>
    <w:basedOn w:val="Normal"/>
    <w:next w:val="Sansinterligne"/>
    <w:link w:val="Titre3Car"/>
    <w:uiPriority w:val="9"/>
    <w:unhideWhenUsed/>
    <w:qFormat/>
    <w:rsid w:val="00C10EC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002DC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Sansinterligne">
    <w:name w:val="No Spacing"/>
    <w:link w:val="SansinterligneCar"/>
    <w:uiPriority w:val="1"/>
    <w:qFormat/>
    <w:rsid w:val="00B01BE6"/>
    <w:pPr>
      <w:spacing w:after="0" w:line="240" w:lineRule="auto"/>
      <w:jc w:val="both"/>
    </w:pPr>
    <w:rPr>
      <w:rFonts w:ascii="Times New Roman" w:hAnsi="Times New Roman"/>
      <w:sz w:val="24"/>
    </w:rPr>
  </w:style>
  <w:style w:type="paragraph" w:styleId="Titre">
    <w:name w:val="Title"/>
    <w:basedOn w:val="Sansinterligne"/>
    <w:next w:val="Sansinterligne"/>
    <w:link w:val="TitreCar"/>
    <w:uiPriority w:val="10"/>
    <w:qFormat/>
    <w:rsid w:val="004B2A87"/>
    <w:pPr>
      <w:contextualSpacing/>
      <w:jc w:val="center"/>
    </w:pPr>
    <w:rPr>
      <w:rFonts w:asciiTheme="majorHAnsi" w:eastAsiaTheme="majorEastAsia" w:hAnsiTheme="majorHAnsi" w:cstheme="majorBidi"/>
      <w:b/>
      <w:sz w:val="40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B2A87"/>
    <w:rPr>
      <w:rFonts w:asciiTheme="majorHAnsi" w:eastAsiaTheme="majorEastAsia" w:hAnsiTheme="majorHAnsi" w:cstheme="majorBidi"/>
      <w:b/>
      <w:sz w:val="40"/>
      <w:szCs w:val="56"/>
    </w:rPr>
  </w:style>
  <w:style w:type="character" w:customStyle="1" w:styleId="Titre2Car">
    <w:name w:val="Titre 2 Car"/>
    <w:basedOn w:val="Policepardfaut"/>
    <w:link w:val="Titre2"/>
    <w:uiPriority w:val="9"/>
    <w:rsid w:val="00AF6FA6"/>
    <w:rPr>
      <w:rFonts w:asciiTheme="majorHAnsi" w:eastAsiaTheme="majorEastAsia" w:hAnsiTheme="majorHAnsi" w:cstheme="majorBidi"/>
      <w:color w:val="0000FF"/>
      <w:sz w:val="24"/>
      <w:szCs w:val="26"/>
    </w:rPr>
  </w:style>
  <w:style w:type="character" w:styleId="Rfrenceintense">
    <w:name w:val="Intense Reference"/>
    <w:basedOn w:val="Accentuation"/>
    <w:uiPriority w:val="32"/>
    <w:qFormat/>
    <w:rsid w:val="00EB7A64"/>
    <w:rPr>
      <w:rFonts w:asciiTheme="majorHAnsi" w:hAnsiTheme="majorHAnsi"/>
      <w:b/>
      <w:bCs/>
      <w:i w:val="0"/>
      <w:iCs/>
      <w:caps w:val="0"/>
      <w:smallCaps w:val="0"/>
      <w:color w:val="0000FF"/>
      <w:spacing w:val="0"/>
      <w:sz w:val="20"/>
      <w:u w:val="single"/>
    </w:rPr>
  </w:style>
  <w:style w:type="character" w:styleId="Accentuation">
    <w:name w:val="Emphasis"/>
    <w:basedOn w:val="Policepardfaut"/>
    <w:uiPriority w:val="20"/>
    <w:qFormat/>
    <w:rsid w:val="00AF6FA6"/>
    <w:rPr>
      <w:i/>
      <w:iCs/>
    </w:rPr>
  </w:style>
  <w:style w:type="paragraph" w:customStyle="1" w:styleId="Code">
    <w:name w:val="Code"/>
    <w:basedOn w:val="Sansinterligne"/>
    <w:next w:val="Sansinterligne"/>
    <w:link w:val="CodeCar"/>
    <w:qFormat/>
    <w:rsid w:val="00804A60"/>
    <w:pPr>
      <w:shd w:val="clear" w:color="D99594" w:themeColor="accent2" w:themeTint="99" w:fill="E5B8B7" w:themeFill="accent2" w:themeFillTint="66"/>
    </w:pPr>
    <w:rPr>
      <w:rFonts w:ascii="Consolas" w:hAnsi="Consolas"/>
    </w:rPr>
  </w:style>
  <w:style w:type="character" w:customStyle="1" w:styleId="SansinterligneCar">
    <w:name w:val="Sans interligne Car"/>
    <w:basedOn w:val="Policepardfaut"/>
    <w:link w:val="Sansinterligne"/>
    <w:uiPriority w:val="1"/>
    <w:rsid w:val="0041686A"/>
    <w:rPr>
      <w:rFonts w:ascii="Times New Roman" w:hAnsi="Times New Roman"/>
      <w:sz w:val="24"/>
    </w:rPr>
  </w:style>
  <w:style w:type="character" w:customStyle="1" w:styleId="CodeCar">
    <w:name w:val="Code Car"/>
    <w:basedOn w:val="SansinterligneCar"/>
    <w:link w:val="Code"/>
    <w:rsid w:val="00804A60"/>
    <w:rPr>
      <w:rFonts w:ascii="Consolas" w:hAnsi="Consolas"/>
      <w:sz w:val="24"/>
      <w:shd w:val="clear" w:color="D99594" w:themeColor="accent2" w:themeTint="99" w:fill="E5B8B7" w:themeFill="accent2" w:themeFillTint="66"/>
    </w:rPr>
  </w:style>
  <w:style w:type="paragraph" w:styleId="En-tte">
    <w:name w:val="header"/>
    <w:basedOn w:val="Normal"/>
    <w:link w:val="En-tteCar"/>
    <w:uiPriority w:val="99"/>
    <w:unhideWhenUsed/>
    <w:rsid w:val="004677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6778F"/>
  </w:style>
  <w:style w:type="paragraph" w:styleId="Pieddepage">
    <w:name w:val="footer"/>
    <w:basedOn w:val="Normal"/>
    <w:link w:val="PieddepageCar"/>
    <w:uiPriority w:val="99"/>
    <w:unhideWhenUsed/>
    <w:rsid w:val="004677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6778F"/>
  </w:style>
  <w:style w:type="table" w:styleId="Grilledutableau">
    <w:name w:val="Table Grid"/>
    <w:basedOn w:val="TableauNormal"/>
    <w:uiPriority w:val="59"/>
    <w:rsid w:val="000D407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3Car">
    <w:name w:val="Titre 3 Car"/>
    <w:basedOn w:val="Policepardfaut"/>
    <w:link w:val="Titre3"/>
    <w:uiPriority w:val="9"/>
    <w:rsid w:val="00C10EC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xtedelespacerserv">
    <w:name w:val="Placeholder Text"/>
    <w:basedOn w:val="Policepardfaut"/>
    <w:uiPriority w:val="99"/>
    <w:semiHidden/>
    <w:rsid w:val="000D4073"/>
    <w:rPr>
      <w:color w:val="808080"/>
    </w:rPr>
  </w:style>
  <w:style w:type="character" w:styleId="Lienhypertexte">
    <w:name w:val="Hyperlink"/>
    <w:basedOn w:val="Policepardfaut"/>
    <w:uiPriority w:val="99"/>
    <w:unhideWhenUsed/>
    <w:rsid w:val="00ED636E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D63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ropri&#233;taire\Documents\Mod&#232;les%20Office%20personnalis&#233;s\Feuille_modele_cours_portrait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Feuille_modele_cours_portrait.dotx</Template>
  <TotalTime>1084</TotalTime>
  <Pages>2</Pages>
  <Words>388</Words>
  <Characters>2135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Propriétaire</dc:creator>
  <cp:keywords/>
  <dc:description/>
  <cp:lastModifiedBy>BARBIER Arnaud</cp:lastModifiedBy>
  <cp:revision>20</cp:revision>
  <dcterms:created xsi:type="dcterms:W3CDTF">2020-10-26T14:03:00Z</dcterms:created>
  <dcterms:modified xsi:type="dcterms:W3CDTF">2020-10-30T13:18:00Z</dcterms:modified>
</cp:coreProperties>
</file>