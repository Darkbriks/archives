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266" w:rsidRDefault="00BD1651" w:rsidP="00C10EC4">
      <w:pPr>
        <w:pStyle w:val="Sansinterligne"/>
      </w:pPr>
      <w:r>
        <w:t>Matériels nécessaires : le fichier définissant la classe Point et celui définissant la classe Rectangle.</w:t>
      </w:r>
    </w:p>
    <w:p w:rsidR="00BD1651" w:rsidRDefault="00BD1651" w:rsidP="00C10EC4">
      <w:pPr>
        <w:pStyle w:val="Sansinterligne"/>
      </w:pPr>
    </w:p>
    <w:p w:rsidR="00BD1651" w:rsidRDefault="00BD1651" w:rsidP="00C10EC4">
      <w:pPr>
        <w:pStyle w:val="Sansinterligne"/>
      </w:pPr>
      <w:r>
        <w:t>Pour rappel, voici la méthode d'initialisation de la classe Rectangle :</w:t>
      </w:r>
    </w:p>
    <w:p w:rsidR="00BD1651" w:rsidRDefault="00BD1651" w:rsidP="00BD1651">
      <w:pPr>
        <w:pStyle w:val="Sansinterligne"/>
        <w:spacing w:before="120"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2287905</wp:posOffset>
                </wp:positionV>
                <wp:extent cx="400050" cy="0"/>
                <wp:effectExtent l="57150" t="76200" r="0" b="1333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DCEC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43.75pt;margin-top:180.15pt;width:31.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D1651">
        <w:rPr>
          <w:noProof/>
        </w:rPr>
        <w:drawing>
          <wp:inline distT="0" distB="0" distL="0" distR="0" wp14:anchorId="11E23AB7" wp14:editId="15C46F50">
            <wp:extent cx="5734850" cy="2295845"/>
            <wp:effectExtent l="19050" t="19050" r="18415" b="285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2958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D1651" w:rsidRDefault="00BD1651" w:rsidP="00BD1651">
      <w:pPr>
        <w:pStyle w:val="Sansinterligne"/>
      </w:pPr>
      <w:r>
        <w:t xml:space="preserve">Le coin supérieur gauche du rectangle est défini comme une instance de la classe Point. Dans ce cas, on dit que </w:t>
      </w:r>
      <w:r w:rsidRPr="00B00B2C">
        <w:rPr>
          <w:b/>
        </w:rPr>
        <w:t>la classe Rectangle est un agrégat de la classe Point.</w:t>
      </w:r>
    </w:p>
    <w:p w:rsidR="00BD1651" w:rsidRDefault="00BD1651" w:rsidP="00C10EC4">
      <w:pPr>
        <w:pStyle w:val="Sansinterligne"/>
      </w:pPr>
      <w:r>
        <w:t xml:space="preserve">Pour pouvoir utiliser cette classe Point, il est nécessaire d'importer le module dans lequel cette classe est définie, sur cet exemple, il s'agit du fichier </w:t>
      </w:r>
      <w:r w:rsidRPr="00BD1651">
        <w:rPr>
          <w:rStyle w:val="CodeCar"/>
        </w:rPr>
        <w:t>point.py</w:t>
      </w:r>
      <w:r>
        <w:t xml:space="preserve"> importé par : </w:t>
      </w:r>
      <w:proofErr w:type="spellStart"/>
      <w:r w:rsidRPr="00BD1651">
        <w:rPr>
          <w:rStyle w:val="CodeCar"/>
        </w:rPr>
        <w:t>from</w:t>
      </w:r>
      <w:proofErr w:type="spellEnd"/>
      <w:r w:rsidRPr="00BD1651">
        <w:rPr>
          <w:rStyle w:val="CodeCar"/>
        </w:rPr>
        <w:t xml:space="preserve"> point import *</w:t>
      </w:r>
      <w:r>
        <w:t>.</w:t>
      </w:r>
    </w:p>
    <w:p w:rsidR="00BD1651" w:rsidRDefault="00BD1651" w:rsidP="00C10EC4">
      <w:pPr>
        <w:pStyle w:val="Sansinterligne"/>
      </w:pPr>
    </w:p>
    <w:p w:rsidR="00BD1651" w:rsidRDefault="009C206D" w:rsidP="009C206D">
      <w:pPr>
        <w:pStyle w:val="Titre2"/>
      </w:pPr>
      <w:r>
        <w:t>Déterminer la classe d'un objet</w:t>
      </w:r>
    </w:p>
    <w:p w:rsidR="009C206D" w:rsidRDefault="009C206D" w:rsidP="009C206D">
      <w:pPr>
        <w:pStyle w:val="Titre3"/>
        <w:shd w:val="clear" w:color="auto" w:fill="D9D9D9" w:themeFill="background1" w:themeFillShade="D9"/>
      </w:pPr>
      <w:r>
        <w:t>Exercice 1 (à faire)</w:t>
      </w:r>
    </w:p>
    <w:p w:rsidR="009C206D" w:rsidRDefault="009C206D" w:rsidP="009C206D">
      <w:pPr>
        <w:pStyle w:val="Sansinterligne"/>
        <w:shd w:val="clear" w:color="auto" w:fill="D9D9D9" w:themeFill="background1" w:themeFillShade="D9"/>
        <w:spacing w:line="276" w:lineRule="auto"/>
      </w:pPr>
      <w:r>
        <w:t>Lancer l'exécution du programme dans lequel la classe rectangle est définie.</w:t>
      </w:r>
    </w:p>
    <w:p w:rsidR="009C206D" w:rsidRDefault="009C206D" w:rsidP="009C206D">
      <w:pPr>
        <w:pStyle w:val="Sansinterligne"/>
        <w:numPr>
          <w:ilvl w:val="0"/>
          <w:numId w:val="1"/>
        </w:numPr>
        <w:shd w:val="clear" w:color="auto" w:fill="D9D9D9" w:themeFill="background1" w:themeFillShade="D9"/>
        <w:spacing w:line="276" w:lineRule="auto"/>
      </w:pPr>
      <w:r>
        <w:t xml:space="preserve">Créer l'objet </w:t>
      </w:r>
      <w:r w:rsidRPr="009C206D">
        <w:rPr>
          <w:rStyle w:val="CodeCar"/>
        </w:rPr>
        <w:t>rec1</w:t>
      </w:r>
      <w:r>
        <w:t xml:space="preserve"> représentant un rectangle de largeur 30 et de hauteur 50.</w:t>
      </w:r>
    </w:p>
    <w:p w:rsidR="009C206D" w:rsidRDefault="009C206D" w:rsidP="009C206D">
      <w:pPr>
        <w:pStyle w:val="Sansinterligne"/>
        <w:numPr>
          <w:ilvl w:val="0"/>
          <w:numId w:val="1"/>
        </w:numPr>
        <w:shd w:val="clear" w:color="auto" w:fill="D9D9D9" w:themeFill="background1" w:themeFillShade="D9"/>
      </w:pPr>
      <w:r>
        <w:t xml:space="preserve">Créer l'objet </w:t>
      </w:r>
      <w:r w:rsidRPr="009C206D">
        <w:rPr>
          <w:rStyle w:val="CodeCar"/>
        </w:rPr>
        <w:t>rec2</w:t>
      </w:r>
      <w:r>
        <w:t xml:space="preserve"> représentant un rectangle de largeur 60, de hauteur 15 et dont le coin supérieur gauche est le point de coordonnées </w:t>
      </w:r>
      <m:oMath>
        <m:r>
          <w:rPr>
            <w:rFonts w:ascii="Cambria Math" w:hAnsi="Cambria Math"/>
          </w:rPr>
          <m:t>(50 ;-20)</m:t>
        </m:r>
      </m:oMath>
      <w:r>
        <w:t>.</w:t>
      </w:r>
    </w:p>
    <w:p w:rsidR="009C206D" w:rsidRPr="009C206D" w:rsidRDefault="009C206D" w:rsidP="009C206D">
      <w:pPr>
        <w:pStyle w:val="Sansinterligne"/>
      </w:pPr>
    </w:p>
    <w:p w:rsidR="00470266" w:rsidRDefault="00DB0E7E" w:rsidP="00DB0E7E">
      <w:pPr>
        <w:pStyle w:val="Sansinterligne"/>
        <w:spacing w:line="360" w:lineRule="auto"/>
      </w:pPr>
      <w:r w:rsidRPr="009C206D">
        <w:rPr>
          <w:noProof/>
        </w:rPr>
        <w:drawing>
          <wp:anchor distT="0" distB="0" distL="114300" distR="114300" simplePos="0" relativeHeight="251660288" behindDoc="0" locked="0" layoutInCell="1" allowOverlap="1" wp14:anchorId="2AFE6D77">
            <wp:simplePos x="0" y="0"/>
            <wp:positionH relativeFrom="column">
              <wp:posOffset>3009900</wp:posOffset>
            </wp:positionH>
            <wp:positionV relativeFrom="paragraph">
              <wp:posOffset>217805</wp:posOffset>
            </wp:positionV>
            <wp:extent cx="3572374" cy="381053"/>
            <wp:effectExtent l="19050" t="19050" r="28575" b="190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8105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C206D">
        <w:t xml:space="preserve">Pour obtenir la classe d'un objet, il suffit de demander l'affichage de cet objet dans la console (le </w:t>
      </w:r>
      <w:proofErr w:type="spellStart"/>
      <w:r w:rsidR="009C206D">
        <w:t>shell</w:t>
      </w:r>
      <w:proofErr w:type="spellEnd"/>
      <w:r w:rsidR="009C206D">
        <w:t>)</w:t>
      </w:r>
    </w:p>
    <w:p w:rsidR="009C206D" w:rsidRDefault="009C206D" w:rsidP="009C206D">
      <w:pPr>
        <w:pStyle w:val="Code"/>
        <w:spacing w:line="276" w:lineRule="auto"/>
      </w:pPr>
      <w:r>
        <w:t>&gt;&gt;&gt; rec1</w:t>
      </w:r>
    </w:p>
    <w:p w:rsidR="009C206D" w:rsidRDefault="009C206D" w:rsidP="00DB0E7E">
      <w:pPr>
        <w:pStyle w:val="Sansinterligne"/>
        <w:spacing w:line="276" w:lineRule="auto"/>
      </w:pPr>
      <w:r>
        <w:t>Vous devriez obtenir un affichage de ce genre :</w:t>
      </w:r>
    </w:p>
    <w:p w:rsidR="009C206D" w:rsidRDefault="00DB0E7E" w:rsidP="009C206D">
      <w:pPr>
        <w:pStyle w:val="Sansinterligne"/>
      </w:pPr>
      <w:r>
        <w:t xml:space="preserve">Cet affichage nous apprend que </w:t>
      </w:r>
      <w:r w:rsidRPr="00DB0E7E">
        <w:rPr>
          <w:rStyle w:val="CodeCar"/>
        </w:rPr>
        <w:t>rec1</w:t>
      </w:r>
      <w:r>
        <w:t xml:space="preserve"> est un objet de la classe Rectangle et que cette classe est définie au niveau du programme en cours </w:t>
      </w:r>
      <w:proofErr w:type="gramStart"/>
      <w:r>
        <w:t xml:space="preserve">( </w:t>
      </w:r>
      <w:r w:rsidRPr="00DB0E7E">
        <w:rPr>
          <w:rFonts w:ascii="Consolas" w:hAnsi="Consolas"/>
        </w:rPr>
        <w:t>_</w:t>
      </w:r>
      <w:proofErr w:type="gramEnd"/>
      <w:r w:rsidRPr="00DB0E7E">
        <w:rPr>
          <w:rFonts w:ascii="Consolas" w:hAnsi="Consolas"/>
        </w:rPr>
        <w:t>_main__</w:t>
      </w:r>
      <w:r>
        <w:t xml:space="preserve"> ).</w:t>
      </w:r>
    </w:p>
    <w:p w:rsidR="00DB0E7E" w:rsidRDefault="00DB0E7E" w:rsidP="009C206D">
      <w:pPr>
        <w:pStyle w:val="Sansinterligne"/>
      </w:pPr>
    </w:p>
    <w:p w:rsidR="00DB0E7E" w:rsidRDefault="00DB0E7E" w:rsidP="00DB0E7E">
      <w:pPr>
        <w:pStyle w:val="Code"/>
        <w:spacing w:line="276" w:lineRule="auto"/>
      </w:pPr>
      <w:r w:rsidRPr="00DB0E7E">
        <w:rPr>
          <w:noProof/>
        </w:rPr>
        <w:drawing>
          <wp:anchor distT="0" distB="0" distL="114300" distR="114300" simplePos="0" relativeHeight="251661312" behindDoc="0" locked="0" layoutInCell="1" allowOverlap="1" wp14:anchorId="56B8F10C">
            <wp:simplePos x="0" y="0"/>
            <wp:positionH relativeFrom="column">
              <wp:posOffset>3009900</wp:posOffset>
            </wp:positionH>
            <wp:positionV relativeFrom="paragraph">
              <wp:posOffset>48260</wp:posOffset>
            </wp:positionV>
            <wp:extent cx="3562847" cy="371527"/>
            <wp:effectExtent l="19050" t="19050" r="19050" b="2857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7152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&gt;&gt;&gt; rec1.coin</w:t>
      </w:r>
    </w:p>
    <w:p w:rsidR="00DB0E7E" w:rsidRDefault="00DB0E7E" w:rsidP="009C206D">
      <w:pPr>
        <w:pStyle w:val="Sansinterligne"/>
      </w:pPr>
      <w:r>
        <w:t>Vous devriez obtenir un affichage légèrement différent.</w:t>
      </w:r>
    </w:p>
    <w:p w:rsidR="00DB0E7E" w:rsidRDefault="00DB0E7E" w:rsidP="009C206D">
      <w:pPr>
        <w:pStyle w:val="Sansinterligne"/>
      </w:pPr>
      <w:r>
        <w:t xml:space="preserve">Cet affichage nous indique que l'attribut coin de </w:t>
      </w:r>
      <w:r w:rsidRPr="00DB0E7E">
        <w:rPr>
          <w:rStyle w:val="CodeCar"/>
        </w:rPr>
        <w:t>rec1</w:t>
      </w:r>
      <w:r>
        <w:t xml:space="preserve"> est un objet de la classe Point et que cette classe est définie au niveau du module précisé (ici objet_5point). La définition de cette classe n'est donc pas située dans le programme en cours.</w:t>
      </w:r>
    </w:p>
    <w:p w:rsidR="00DB0E7E" w:rsidRDefault="00DB0E7E" w:rsidP="009C206D">
      <w:pPr>
        <w:pStyle w:val="Sansinterligne"/>
      </w:pPr>
    </w:p>
    <w:p w:rsidR="00DB0E7E" w:rsidRDefault="00DB0E7E" w:rsidP="00DB0E7E">
      <w:pPr>
        <w:pStyle w:val="Titre2"/>
      </w:pPr>
      <w:r>
        <w:t>Obtenir des informations sur les classes</w:t>
      </w:r>
    </w:p>
    <w:p w:rsidR="00DB0E7E" w:rsidRDefault="00DB0E7E" w:rsidP="00F32257">
      <w:pPr>
        <w:pStyle w:val="Sansinterligne"/>
        <w:spacing w:line="276" w:lineRule="auto"/>
      </w:pPr>
      <w:r>
        <w:t xml:space="preserve">Il est possible d'accéder à la documentation d'une classe en utilisant la méthode spéciale </w:t>
      </w:r>
      <w:r w:rsidRPr="00DB0E7E">
        <w:rPr>
          <w:rStyle w:val="CodeCar"/>
        </w:rPr>
        <w:t>__doc__</w:t>
      </w:r>
      <w:r>
        <w:t>, texter :</w:t>
      </w:r>
    </w:p>
    <w:p w:rsidR="00DB0E7E" w:rsidRDefault="00DB0E7E" w:rsidP="00F32257">
      <w:pPr>
        <w:pStyle w:val="Code"/>
      </w:pPr>
      <w:r>
        <w:t xml:space="preserve">&gt;&gt;&gt; </w:t>
      </w:r>
      <w:proofErr w:type="spellStart"/>
      <w:proofErr w:type="gramStart"/>
      <w:r>
        <w:t>Rectangle._</w:t>
      </w:r>
      <w:proofErr w:type="gramEnd"/>
      <w:r>
        <w:t>_doc</w:t>
      </w:r>
      <w:proofErr w:type="spellEnd"/>
      <w:r>
        <w:t>__</w:t>
      </w:r>
    </w:p>
    <w:p w:rsidR="00DB0E7E" w:rsidRDefault="00F32257" w:rsidP="00F32257">
      <w:pPr>
        <w:pStyle w:val="Code"/>
      </w:pPr>
      <w:r>
        <w:t xml:space="preserve">&gt;&gt;&gt; </w:t>
      </w:r>
      <w:proofErr w:type="spellStart"/>
      <w:proofErr w:type="gramStart"/>
      <w:r>
        <w:t>Point._</w:t>
      </w:r>
      <w:proofErr w:type="gramEnd"/>
      <w:r>
        <w:t>_doc</w:t>
      </w:r>
      <w:proofErr w:type="spellEnd"/>
      <w:r>
        <w:t>__</w:t>
      </w:r>
    </w:p>
    <w:p w:rsidR="00F32257" w:rsidRDefault="00F32257" w:rsidP="00DB0E7E">
      <w:pPr>
        <w:pStyle w:val="Sansinterligne"/>
      </w:pPr>
      <w:r>
        <w:t>Cette méthode provoque l'affichage de la documentation saisie lors de la création de la classe.</w:t>
      </w:r>
    </w:p>
    <w:p w:rsidR="00F32257" w:rsidRDefault="00F32257" w:rsidP="00DB0E7E">
      <w:pPr>
        <w:pStyle w:val="Sansinterligne"/>
      </w:pPr>
    </w:p>
    <w:p w:rsidR="00F32257" w:rsidRDefault="00F32257" w:rsidP="00F32257">
      <w:pPr>
        <w:pStyle w:val="Sansinterligne"/>
        <w:spacing w:line="276" w:lineRule="auto"/>
      </w:pPr>
      <w:r>
        <w:lastRenderedPageBreak/>
        <w:t>Mais il est possible d'obtenir bien plus d'informations sur les classes :</w:t>
      </w:r>
    </w:p>
    <w:p w:rsidR="00F32257" w:rsidRDefault="00F32257" w:rsidP="00F32257">
      <w:pPr>
        <w:pStyle w:val="Code"/>
      </w:pPr>
      <w:r>
        <w:t xml:space="preserve">&gt;&gt;&gt; </w:t>
      </w:r>
      <w:proofErr w:type="gramStart"/>
      <w:r>
        <w:t>help(</w:t>
      </w:r>
      <w:proofErr w:type="gramEnd"/>
      <w:r>
        <w:t>Rectangle)</w:t>
      </w:r>
    </w:p>
    <w:p w:rsidR="00F32257" w:rsidRDefault="00F32257" w:rsidP="00F32257">
      <w:pPr>
        <w:pStyle w:val="Code"/>
      </w:pPr>
      <w:r>
        <w:t xml:space="preserve">&gt;&gt;&gt; </w:t>
      </w:r>
      <w:proofErr w:type="gramStart"/>
      <w:r>
        <w:t>help(</w:t>
      </w:r>
      <w:proofErr w:type="gramEnd"/>
      <w:r>
        <w:t>Point)</w:t>
      </w:r>
    </w:p>
    <w:p w:rsidR="00F32257" w:rsidRDefault="00F32257" w:rsidP="00567F01">
      <w:pPr>
        <w:pStyle w:val="Sansinterligne"/>
        <w:spacing w:before="60" w:after="60"/>
      </w:pPr>
      <w:r>
        <w:t>Comme vous pouvez le constater, les informations obtenues sont bien plus importantes.</w:t>
      </w:r>
    </w:p>
    <w:p w:rsidR="00F32257" w:rsidRDefault="00F32257" w:rsidP="00567F01">
      <w:pPr>
        <w:pStyle w:val="Titre3"/>
        <w:shd w:val="clear" w:color="auto" w:fill="D9D9D9" w:themeFill="background1" w:themeFillShade="D9"/>
      </w:pPr>
      <w:r>
        <w:t>Exercice 2 (à rendre)</w:t>
      </w:r>
    </w:p>
    <w:p w:rsidR="00F32257" w:rsidRDefault="00567F01" w:rsidP="00567F01">
      <w:pPr>
        <w:pStyle w:val="Sansinterligne"/>
        <w:numPr>
          <w:ilvl w:val="0"/>
          <w:numId w:val="2"/>
        </w:numPr>
        <w:shd w:val="clear" w:color="auto" w:fill="D9D9D9" w:themeFill="background1" w:themeFillShade="D9"/>
      </w:pPr>
      <w:r>
        <w:t>La façon de définir une instance est-elle précisée ?</w:t>
      </w:r>
    </w:p>
    <w:p w:rsidR="00567F01" w:rsidRDefault="00567F01" w:rsidP="00567F01">
      <w:pPr>
        <w:pStyle w:val="Sansinterligne"/>
        <w:numPr>
          <w:ilvl w:val="0"/>
          <w:numId w:val="2"/>
        </w:numPr>
        <w:shd w:val="clear" w:color="auto" w:fill="D9D9D9" w:themeFill="background1" w:themeFillShade="D9"/>
      </w:pPr>
      <w:r>
        <w:t>Les attributs des objets sont-ils précisés ?</w:t>
      </w:r>
    </w:p>
    <w:p w:rsidR="00567F01" w:rsidRDefault="00567F01" w:rsidP="00567F01">
      <w:pPr>
        <w:pStyle w:val="Sansinterligne"/>
        <w:numPr>
          <w:ilvl w:val="0"/>
          <w:numId w:val="2"/>
        </w:numPr>
        <w:shd w:val="clear" w:color="auto" w:fill="D9D9D9" w:themeFill="background1" w:themeFillShade="D9"/>
      </w:pPr>
      <w:r>
        <w:t>Et les méthodes ?</w:t>
      </w:r>
    </w:p>
    <w:p w:rsidR="00253B37" w:rsidRDefault="00253B37" w:rsidP="00567F01">
      <w:pPr>
        <w:pStyle w:val="Sansinterligne"/>
        <w:numPr>
          <w:ilvl w:val="0"/>
          <w:numId w:val="2"/>
        </w:numPr>
        <w:shd w:val="clear" w:color="auto" w:fill="D9D9D9" w:themeFill="background1" w:themeFillShade="D9"/>
      </w:pPr>
      <w:r>
        <w:t>Les commentaires (précédés d'un hashtag #) apparaissent-ils ?</w:t>
      </w:r>
    </w:p>
    <w:p w:rsidR="00567F01" w:rsidRDefault="00253B37" w:rsidP="00567F01">
      <w:pPr>
        <w:pStyle w:val="Sansinterligne"/>
        <w:numPr>
          <w:ilvl w:val="0"/>
          <w:numId w:val="2"/>
        </w:numPr>
        <w:shd w:val="clear" w:color="auto" w:fill="D9D9D9" w:themeFill="background1" w:themeFillShade="D9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45EAAD" wp14:editId="06BCEED8">
                <wp:simplePos x="0" y="0"/>
                <wp:positionH relativeFrom="column">
                  <wp:posOffset>85725</wp:posOffset>
                </wp:positionH>
                <wp:positionV relativeFrom="page">
                  <wp:posOffset>10277475</wp:posOffset>
                </wp:positionV>
                <wp:extent cx="6543040" cy="1404620"/>
                <wp:effectExtent l="0" t="0" r="10160" b="1778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3B37" w:rsidRPr="00B5323B" w:rsidRDefault="00253B37" w:rsidP="00B5323B">
                            <w:pPr>
                              <w:pStyle w:val="Sansinterligne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bookmarkEnd w:id="0"/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Licence : CC BY SA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Auteur : Barbier Arnaud, lycée Ribot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45EAA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6.75pt;margin-top:809.25pt;width:515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" strokecolor="black [3213]">
                <v:textbox style="mso-fit-shape-to-text:t">
                  <w:txbxContent>
                    <w:p w:rsidR="00253B37" w:rsidRPr="00B5323B" w:rsidRDefault="00253B37" w:rsidP="00B5323B">
                      <w:pPr>
                        <w:pStyle w:val="Sansinterligne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bookmarkStart w:id="1" w:name="_GoBack"/>
                      <w:bookmarkEnd w:id="1"/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Licence : CC BY SA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Auteur : Barbier Arnaud, lycée Ribot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67F01">
        <w:t>Quelles informations sont précisées concernant les méthodes ?</w:t>
      </w:r>
    </w:p>
    <w:p w:rsidR="00567F01" w:rsidRDefault="00567F01" w:rsidP="00567F01">
      <w:pPr>
        <w:pStyle w:val="Sansinterligne"/>
        <w:numPr>
          <w:ilvl w:val="0"/>
          <w:numId w:val="2"/>
        </w:numPr>
        <w:shd w:val="clear" w:color="auto" w:fill="D9D9D9" w:themeFill="background1" w:themeFillShade="D9"/>
      </w:pPr>
      <w:r>
        <w:t>Pourquoi est-il important de bien préciser la documentation des méthodes créées dans une classe ?</w:t>
      </w:r>
    </w:p>
    <w:p w:rsidR="00567F01" w:rsidRDefault="00567F01" w:rsidP="00567F01">
      <w:pPr>
        <w:pStyle w:val="Sansinterligne"/>
      </w:pPr>
    </w:p>
    <w:p w:rsidR="00567F01" w:rsidRDefault="00567F01" w:rsidP="00567F01">
      <w:pPr>
        <w:pStyle w:val="Titre3"/>
        <w:shd w:val="clear" w:color="auto" w:fill="D9D9D9" w:themeFill="background1" w:themeFillShade="D9"/>
      </w:pPr>
      <w:r>
        <w:t>Exercice 3 (à faire)</w:t>
      </w:r>
    </w:p>
    <w:p w:rsidR="00567F01" w:rsidRDefault="00567F01" w:rsidP="00567F01">
      <w:pPr>
        <w:pStyle w:val="Sansinterligne"/>
        <w:shd w:val="clear" w:color="auto" w:fill="D9D9D9" w:themeFill="background1" w:themeFillShade="D9"/>
        <w:ind w:left="425"/>
      </w:pPr>
      <w:r>
        <w:t>Ajouter des documentations aux méthodes que vous avez créées dans les classes Point et Rectangle.</w:t>
      </w:r>
    </w:p>
    <w:p w:rsidR="00567F01" w:rsidRPr="00567F01" w:rsidRDefault="00567F01" w:rsidP="00567F01">
      <w:pPr>
        <w:pStyle w:val="Sansinterligne"/>
      </w:pPr>
    </w:p>
    <w:p w:rsidR="00567F01" w:rsidRPr="00F32257" w:rsidRDefault="00567F01" w:rsidP="00567F01">
      <w:pPr>
        <w:pStyle w:val="Sansinterligne"/>
      </w:pPr>
    </w:p>
    <w:p w:rsidR="00DB0E7E" w:rsidRPr="00DB0E7E" w:rsidRDefault="00DB0E7E" w:rsidP="00DB0E7E">
      <w:pPr>
        <w:pStyle w:val="Sansinterligne"/>
      </w:pPr>
    </w:p>
    <w:sectPr w:rsidR="00DB0E7E" w:rsidRPr="00DB0E7E" w:rsidSect="0046778F">
      <w:headerReference w:type="firs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30D8" w:rsidRDefault="00B030D8" w:rsidP="0046778F">
      <w:pPr>
        <w:spacing w:after="0" w:line="240" w:lineRule="auto"/>
      </w:pPr>
      <w:r>
        <w:separator/>
      </w:r>
    </w:p>
  </w:endnote>
  <w:endnote w:type="continuationSeparator" w:id="0">
    <w:p w:rsidR="00B030D8" w:rsidRDefault="00B030D8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30D8" w:rsidRDefault="00B030D8" w:rsidP="0046778F">
      <w:pPr>
        <w:spacing w:after="0" w:line="240" w:lineRule="auto"/>
      </w:pPr>
      <w:r>
        <w:separator/>
      </w:r>
    </w:p>
  </w:footnote>
  <w:footnote w:type="continuationSeparator" w:id="0">
    <w:p w:rsidR="00B030D8" w:rsidRDefault="00B030D8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6E99" w:rsidRDefault="00DA6E99" w:rsidP="00DA6E99">
    <w:pPr>
      <w:pStyle w:val="Titre"/>
    </w:pPr>
    <w:r>
      <w:t>Programmation orientée objet</w:t>
    </w:r>
  </w:p>
  <w:p w:rsidR="00DA6E99" w:rsidRDefault="00DA6E99" w:rsidP="00DA6E99">
    <w:pPr>
      <w:pStyle w:val="Titre"/>
    </w:pPr>
    <w:r>
      <w:t xml:space="preserve">Les agrégats </w:t>
    </w:r>
  </w:p>
  <w:p w:rsidR="0046778F" w:rsidRDefault="0072779B" w:rsidP="00DA6E99">
    <w:pPr>
      <w:pStyle w:val="En-tte"/>
      <w:spacing w:line="360" w:lineRule="auto"/>
    </w:pPr>
    <w:r>
      <w:t>N S I</w:t>
    </w:r>
    <w:r w:rsidR="0046778F">
      <w:ptab w:relativeTo="margin" w:alignment="center" w:leader="none"/>
    </w:r>
    <w:r w:rsidR="0046778F">
      <w:ptab w:relativeTo="margin" w:alignment="right" w:leader="none"/>
    </w:r>
    <w:r w:rsidR="00DA6E99">
      <w:t>Terminale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60F17"/>
    <w:multiLevelType w:val="hybridMultilevel"/>
    <w:tmpl w:val="3260E5D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670F1"/>
    <w:multiLevelType w:val="hybridMultilevel"/>
    <w:tmpl w:val="44F2515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42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2A"/>
    <w:rsid w:val="000A568E"/>
    <w:rsid w:val="000D4073"/>
    <w:rsid w:val="00110A0B"/>
    <w:rsid w:val="0017466F"/>
    <w:rsid w:val="00240C4B"/>
    <w:rsid w:val="00253B37"/>
    <w:rsid w:val="002802C3"/>
    <w:rsid w:val="00304326"/>
    <w:rsid w:val="003752A0"/>
    <w:rsid w:val="003839B0"/>
    <w:rsid w:val="0041686A"/>
    <w:rsid w:val="0046778F"/>
    <w:rsid w:val="00467C8B"/>
    <w:rsid w:val="00470266"/>
    <w:rsid w:val="004B2A87"/>
    <w:rsid w:val="004C3932"/>
    <w:rsid w:val="00567F01"/>
    <w:rsid w:val="005E5546"/>
    <w:rsid w:val="0061032A"/>
    <w:rsid w:val="0063218D"/>
    <w:rsid w:val="0065652B"/>
    <w:rsid w:val="00701FBB"/>
    <w:rsid w:val="0072779B"/>
    <w:rsid w:val="007C2066"/>
    <w:rsid w:val="00804A60"/>
    <w:rsid w:val="008A33F5"/>
    <w:rsid w:val="008A515B"/>
    <w:rsid w:val="00907D9D"/>
    <w:rsid w:val="00922559"/>
    <w:rsid w:val="00922AE3"/>
    <w:rsid w:val="009945A4"/>
    <w:rsid w:val="009A68AD"/>
    <w:rsid w:val="009C206D"/>
    <w:rsid w:val="009C3AEA"/>
    <w:rsid w:val="00AF6FA6"/>
    <w:rsid w:val="00B01BE6"/>
    <w:rsid w:val="00B030D8"/>
    <w:rsid w:val="00B04B6A"/>
    <w:rsid w:val="00BB0054"/>
    <w:rsid w:val="00BD1651"/>
    <w:rsid w:val="00C10EC4"/>
    <w:rsid w:val="00C821DF"/>
    <w:rsid w:val="00C932D5"/>
    <w:rsid w:val="00CC4D2A"/>
    <w:rsid w:val="00D002DC"/>
    <w:rsid w:val="00D91DE2"/>
    <w:rsid w:val="00DA6E99"/>
    <w:rsid w:val="00DB0E7E"/>
    <w:rsid w:val="00E63EDD"/>
    <w:rsid w:val="00EB7A64"/>
    <w:rsid w:val="00F32257"/>
    <w:rsid w:val="00F3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C013E2"/>
  <w15:chartTrackingRefBased/>
  <w15:docId w15:val="{67517651-6952-4CFA-81D0-EA3BC980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073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12</TotalTime>
  <Pages>2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Propriétaire</dc:creator>
  <cp:keywords/>
  <dc:description/>
  <cp:lastModifiedBy>BARBIER Arnaud</cp:lastModifiedBy>
  <cp:revision>3</cp:revision>
  <dcterms:created xsi:type="dcterms:W3CDTF">2020-10-11T15:27:00Z</dcterms:created>
  <dcterms:modified xsi:type="dcterms:W3CDTF">2020-10-12T06:13:00Z</dcterms:modified>
</cp:coreProperties>
</file>