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7EB6D" w14:textId="77777777" w:rsidR="004E6A1A" w:rsidRDefault="00083F76" w:rsidP="00083F76">
      <w:pPr>
        <w:pStyle w:val="Sansinterligne"/>
      </w:pPr>
      <w:r>
        <w:t>Parcourir un arbre binaire signifie accéder à l'information contenue dans les nœuds.</w:t>
      </w:r>
      <w:r w:rsidR="00786847">
        <w:t xml:space="preserve"> Il existe plusieurs façons de parcourir un arbre et nous en avons déjà mis une en application lors de l'implémentation du calcul de la taille ou de la hauteur d'un arbre.</w:t>
      </w:r>
    </w:p>
    <w:p w14:paraId="7D8FB459" w14:textId="77777777" w:rsidR="00786847" w:rsidRPr="006142AE" w:rsidRDefault="00786847" w:rsidP="00083F76">
      <w:pPr>
        <w:pStyle w:val="Sansinterligne"/>
        <w:rPr>
          <w:szCs w:val="24"/>
        </w:rPr>
      </w:pPr>
    </w:p>
    <w:p w14:paraId="0D06AF00" w14:textId="77777777" w:rsidR="00786847" w:rsidRDefault="00786847" w:rsidP="00786847">
      <w:pPr>
        <w:pStyle w:val="Titre1"/>
      </w:pPr>
      <w:r>
        <w:t>Parcours en profondeur d'un arbre binaire</w:t>
      </w:r>
    </w:p>
    <w:p w14:paraId="54743F6E" w14:textId="77777777" w:rsidR="0098763C" w:rsidRDefault="006142AE" w:rsidP="00B55A14">
      <w:pPr>
        <w:pStyle w:val="Sansinterligne"/>
        <w:spacing w:after="120"/>
      </w:pPr>
      <w:r>
        <w:rPr>
          <w:rFonts w:cstheme="minorHAnsi"/>
          <w:noProof/>
          <w:lang w:eastAsia="fr-FR"/>
        </w:rPr>
        <w:drawing>
          <wp:anchor distT="0" distB="0" distL="114300" distR="114300" simplePos="0" relativeHeight="251651072" behindDoc="0" locked="0" layoutInCell="1" allowOverlap="1" wp14:anchorId="3761A754" wp14:editId="385D09AD">
            <wp:simplePos x="0" y="0"/>
            <wp:positionH relativeFrom="column">
              <wp:posOffset>3963670</wp:posOffset>
            </wp:positionH>
            <wp:positionV relativeFrom="paragraph">
              <wp:posOffset>264160</wp:posOffset>
            </wp:positionV>
            <wp:extent cx="2665095" cy="2324100"/>
            <wp:effectExtent l="19050" t="19050" r="1905" b="0"/>
            <wp:wrapSquare wrapText="bothSides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0" r="5413" b="8224"/>
                    <a:stretch/>
                  </pic:blipFill>
                  <pic:spPr bwMode="auto">
                    <a:xfrm>
                      <a:off x="0" y="0"/>
                      <a:ext cx="2665095" cy="23241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63C" w:rsidRPr="00004399">
        <w:t xml:space="preserve">Le parcours le plus simple à programmer est le parcours dit </w:t>
      </w:r>
      <w:r w:rsidR="0098763C" w:rsidRPr="00004399">
        <w:rPr>
          <w:b/>
          <w:bCs/>
        </w:rPr>
        <w:t>en profondeur</w:t>
      </w:r>
      <w:r w:rsidR="0098763C" w:rsidRPr="00004399">
        <w:t>. Son principe est simple :</w:t>
      </w:r>
      <w:r w:rsidR="00B55A14">
        <w:t xml:space="preserve"> </w:t>
      </w:r>
      <w:r w:rsidR="0098763C" w:rsidRPr="00004399">
        <w:t>pour</w:t>
      </w:r>
      <w:r w:rsidR="00B55A14">
        <w:t xml:space="preserve"> </w:t>
      </w:r>
      <w:r w:rsidR="0098763C" w:rsidRPr="00004399">
        <w:t>pa</w:t>
      </w:r>
      <w:r w:rsidR="0098763C">
        <w:t>rcourir un arbre non vide</w:t>
      </w:r>
      <w:r w:rsidR="0098763C" w:rsidRPr="00004399">
        <w:t>, on parcourt récursivement son sous-arbre</w:t>
      </w:r>
      <w:r w:rsidR="00B55A14">
        <w:t xml:space="preserve"> </w:t>
      </w:r>
      <w:r w:rsidR="0098763C" w:rsidRPr="00004399">
        <w:t>gauche, puis son sous-arbre droit, la</w:t>
      </w:r>
      <w:r w:rsidR="00B55A14">
        <w:t xml:space="preserve"> </w:t>
      </w:r>
      <w:r w:rsidR="0098763C" w:rsidRPr="00004399">
        <w:t xml:space="preserve">racine </w:t>
      </w:r>
      <w:r w:rsidR="0098763C">
        <w:t xml:space="preserve">(ou étiquette) </w:t>
      </w:r>
      <w:r w:rsidR="0098763C" w:rsidRPr="00004399">
        <w:t>de l’arbre pouvant être traitée au début, entre</w:t>
      </w:r>
      <w:r w:rsidR="0098763C">
        <w:t xml:space="preserve"> les deux parcours ou à la fin.</w:t>
      </w:r>
    </w:p>
    <w:p w14:paraId="0AB25427" w14:textId="77777777" w:rsidR="00B55A14" w:rsidRDefault="00B55A14" w:rsidP="0098763C">
      <w:pPr>
        <w:pStyle w:val="Sansinterligne"/>
      </w:pPr>
      <w:r>
        <w:t xml:space="preserve">Dans le premier cas, on dit que les nœuds sont traités dans un </w:t>
      </w:r>
      <w:r w:rsidRPr="00B55A14">
        <w:rPr>
          <w:b/>
          <w:bCs/>
        </w:rPr>
        <w:t>ordre préfixe</w:t>
      </w:r>
      <w:r>
        <w:t xml:space="preserve">, dans le second cas, dans un </w:t>
      </w:r>
      <w:r w:rsidRPr="00B55A14">
        <w:rPr>
          <w:b/>
          <w:bCs/>
        </w:rPr>
        <w:t>ordre infixe</w:t>
      </w:r>
      <w:r>
        <w:t xml:space="preserve"> et dans le troisième cas, dans un </w:t>
      </w:r>
      <w:r w:rsidRPr="00B55A14">
        <w:rPr>
          <w:b/>
          <w:bCs/>
        </w:rPr>
        <w:t>ordre postfixe</w:t>
      </w:r>
      <w:r>
        <w:t>.</w:t>
      </w:r>
    </w:p>
    <w:p w14:paraId="765312F0" w14:textId="77777777" w:rsidR="00B55A14" w:rsidRPr="006142AE" w:rsidRDefault="00B55A14" w:rsidP="0098763C">
      <w:pPr>
        <w:pStyle w:val="Sansinterligne"/>
        <w:rPr>
          <w:szCs w:val="24"/>
        </w:rPr>
      </w:pPr>
    </w:p>
    <w:p w14:paraId="6C0A78EC" w14:textId="77777777" w:rsidR="00786847" w:rsidRDefault="00B55A14" w:rsidP="00B55A14">
      <w:pPr>
        <w:pStyle w:val="Titre2"/>
      </w:pPr>
      <w:r>
        <w:t>Ordre préfixe</w:t>
      </w:r>
    </w:p>
    <w:p w14:paraId="68CDD9C3" w14:textId="77777777" w:rsidR="00B55A14" w:rsidRDefault="00B55A14" w:rsidP="008F12BC">
      <w:pPr>
        <w:pStyle w:val="Sansinterligne"/>
        <w:spacing w:after="60"/>
      </w:pPr>
      <w:r>
        <w:t>On liste les nœuds dans l'ordre dans lequel on les rencontre pour la première fois, c'est-à-dire lorsque l'on passe à gauche du nœud.</w:t>
      </w:r>
    </w:p>
    <w:p w14:paraId="3C27FA90" w14:textId="77777777" w:rsidR="008F12BC" w:rsidRDefault="008F12BC" w:rsidP="00C7770C">
      <w:pPr>
        <w:pStyle w:val="Sansinterligne"/>
      </w:pPr>
      <w:r>
        <w:t>Soit dans l'ordre : Racine – Fils gauche – Fils droit</w:t>
      </w:r>
    </w:p>
    <w:p w14:paraId="64C42F4A" w14:textId="77777777" w:rsidR="00C10932" w:rsidRPr="006142AE" w:rsidRDefault="00C10932" w:rsidP="00C10932">
      <w:pPr>
        <w:pStyle w:val="Sansinterligne"/>
        <w:rPr>
          <w:szCs w:val="24"/>
        </w:rPr>
      </w:pPr>
    </w:p>
    <w:p w14:paraId="555726F0" w14:textId="77777777" w:rsidR="00C10932" w:rsidRDefault="00C10932" w:rsidP="00C10932">
      <w:pPr>
        <w:pStyle w:val="Titre2"/>
      </w:pPr>
      <w:r>
        <w:t>Ordre infixe</w:t>
      </w:r>
    </w:p>
    <w:p w14:paraId="0B7DA519" w14:textId="77777777" w:rsidR="00C10932" w:rsidRDefault="00C10932" w:rsidP="00C10932">
      <w:pPr>
        <w:pStyle w:val="Sansinterligne"/>
      </w:pPr>
      <w:r>
        <w:t>On liste les nœuds selon la règle suivante :</w:t>
      </w:r>
    </w:p>
    <w:p w14:paraId="6E3376BD" w14:textId="77777777" w:rsidR="00C10932" w:rsidRDefault="00C10932" w:rsidP="00C10932">
      <w:pPr>
        <w:pStyle w:val="Sansinterligne"/>
        <w:numPr>
          <w:ilvl w:val="0"/>
          <w:numId w:val="32"/>
        </w:numPr>
      </w:pPr>
      <w:r>
        <w:t>Chaque sommet sans fils gauche est répertorié la première fois qu'on le rencontre ;</w:t>
      </w:r>
    </w:p>
    <w:p w14:paraId="475F1583" w14:textId="77777777" w:rsidR="00C10932" w:rsidRDefault="00C10932" w:rsidP="008F12BC">
      <w:pPr>
        <w:pStyle w:val="Sansinterligne"/>
        <w:numPr>
          <w:ilvl w:val="0"/>
          <w:numId w:val="32"/>
        </w:numPr>
        <w:spacing w:after="60"/>
      </w:pPr>
      <w:r>
        <w:t>Chaque sommet ayant un fils gauche est répertorié la seconde fois qu'on le rencontre.</w:t>
      </w:r>
    </w:p>
    <w:p w14:paraId="25C92F50" w14:textId="77777777" w:rsidR="00C10932" w:rsidRDefault="008F12BC" w:rsidP="008F12BC">
      <w:pPr>
        <w:pStyle w:val="Sansinterligne"/>
        <w:spacing w:after="60"/>
      </w:pPr>
      <w:r>
        <w:t>C'est-à-dire lorsque l'on passe en-dessous du nœud.</w:t>
      </w:r>
    </w:p>
    <w:p w14:paraId="3228D90B" w14:textId="77777777" w:rsidR="008F12BC" w:rsidRDefault="008F12BC" w:rsidP="00C7770C">
      <w:pPr>
        <w:pStyle w:val="Sansinterligne"/>
      </w:pPr>
      <w:r>
        <w:t>Soit dans l'ordre : Fils gauche – Racine – Fils droit</w:t>
      </w:r>
    </w:p>
    <w:p w14:paraId="641B51B0" w14:textId="77777777" w:rsidR="006142AE" w:rsidRDefault="006142AE" w:rsidP="00C10932">
      <w:pPr>
        <w:pStyle w:val="Sansinterligne"/>
      </w:pPr>
    </w:p>
    <w:p w14:paraId="0719ACD9" w14:textId="77777777" w:rsidR="006142AE" w:rsidRDefault="006142AE" w:rsidP="006142AE">
      <w:pPr>
        <w:pStyle w:val="Titre2"/>
        <w:rPr>
          <w:szCs w:val="28"/>
        </w:rPr>
      </w:pPr>
      <w:r w:rsidRPr="00C10932">
        <w:rPr>
          <w:szCs w:val="28"/>
        </w:rPr>
        <w:t xml:space="preserve">Ordre </w:t>
      </w:r>
      <w:r>
        <w:rPr>
          <w:szCs w:val="28"/>
        </w:rPr>
        <w:t>postfixe (suffixe)</w:t>
      </w:r>
    </w:p>
    <w:p w14:paraId="7F08C77C" w14:textId="77777777" w:rsidR="006142AE" w:rsidRDefault="006142AE" w:rsidP="006142AE">
      <w:pPr>
        <w:pStyle w:val="Sansinterligne"/>
        <w:spacing w:after="60"/>
      </w:pPr>
      <w:r>
        <w:t>On liste les nœuds dans l'ordre dans lequel on les rencontre pour la dernière fois, c'est-à-dire lorsque l'on passe à droite du nœud.</w:t>
      </w:r>
    </w:p>
    <w:p w14:paraId="0ED9EB44" w14:textId="77777777" w:rsidR="006142AE" w:rsidRDefault="006142AE" w:rsidP="00C7770C">
      <w:pPr>
        <w:pStyle w:val="Sansinterligne"/>
      </w:pPr>
      <w:r>
        <w:t>Soit dans l'ordre : Fils gauche – Fils droit - Racine</w:t>
      </w:r>
    </w:p>
    <w:p w14:paraId="5923560F" w14:textId="77777777" w:rsidR="000947BF" w:rsidRDefault="000947BF" w:rsidP="00C10932">
      <w:pPr>
        <w:pStyle w:val="Sansinterligne"/>
      </w:pPr>
    </w:p>
    <w:p w14:paraId="3BA96CCB" w14:textId="77777777" w:rsidR="008F12BC" w:rsidRDefault="008F12BC" w:rsidP="009D1096">
      <w:pPr>
        <w:pStyle w:val="Titre3"/>
        <w:shd w:val="clear" w:color="auto" w:fill="D9D9D9" w:themeFill="background1" w:themeFillShade="D9"/>
      </w:pPr>
      <w:r>
        <w:t>Exercice 1 (à rendre)</w:t>
      </w:r>
    </w:p>
    <w:p w14:paraId="6DBF7E70" w14:textId="77777777" w:rsidR="006142AE" w:rsidRDefault="00C7770C" w:rsidP="00C7770C">
      <w:pPr>
        <w:pStyle w:val="Sansinterligne"/>
        <w:shd w:val="clear" w:color="auto" w:fill="D9D9D9" w:themeFill="background1" w:themeFillShade="D9"/>
        <w:ind w:left="425"/>
      </w:pPr>
      <w:r>
        <w:t>Sur l'arbre binaire donné ci-dessus, il y a trois couleurs, chacune correspond à l'un des parcours en profondeur. Associer chaque couleur à son type de</w:t>
      </w:r>
      <w:r w:rsidR="00A93327">
        <w:t xml:space="preserve"> </w:t>
      </w:r>
      <w:r>
        <w:t>parcou</w:t>
      </w:r>
      <w:r w:rsidR="00A93327">
        <w:t>r</w:t>
      </w:r>
      <w:r>
        <w:t xml:space="preserve">s en profondeur et donner </w:t>
      </w:r>
      <w:r w:rsidR="00A93327">
        <w:t>la liste des étiquettes alors obtenue.</w:t>
      </w:r>
    </w:p>
    <w:p w14:paraId="66626E98" w14:textId="77777777" w:rsidR="00A93327" w:rsidRDefault="008C1608" w:rsidP="006142AE">
      <w:pPr>
        <w:pStyle w:val="Sansinterligne"/>
      </w:pPr>
      <w:r w:rsidRPr="00E1131E">
        <w:rPr>
          <w:noProof/>
        </w:rPr>
        <w:drawing>
          <wp:anchor distT="0" distB="0" distL="114300" distR="114300" simplePos="0" relativeHeight="251655168" behindDoc="1" locked="0" layoutInCell="1" allowOverlap="1" wp14:anchorId="6448F941" wp14:editId="5E8F106C">
            <wp:simplePos x="0" y="0"/>
            <wp:positionH relativeFrom="column">
              <wp:posOffset>4772977</wp:posOffset>
            </wp:positionH>
            <wp:positionV relativeFrom="line">
              <wp:posOffset>158116</wp:posOffset>
            </wp:positionV>
            <wp:extent cx="1756410" cy="1960245"/>
            <wp:effectExtent l="114300" t="0" r="11049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56410" cy="19602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9AA3D" w14:textId="77777777" w:rsidR="00C7770C" w:rsidRDefault="00C7770C" w:rsidP="00C7770C">
      <w:pPr>
        <w:pStyle w:val="Titre3"/>
        <w:shd w:val="clear" w:color="auto" w:fill="D9D9D9" w:themeFill="background1" w:themeFillShade="D9"/>
      </w:pPr>
      <w:r>
        <w:t>Exercice 2 (à rendre)</w:t>
      </w:r>
    </w:p>
    <w:p w14:paraId="6444CB03" w14:textId="1AC9D0A2" w:rsidR="008C1608" w:rsidRDefault="008C1608" w:rsidP="000947BF">
      <w:pPr>
        <w:pStyle w:val="Sansinterligne"/>
        <w:shd w:val="clear" w:color="auto" w:fill="D9D9D9" w:themeFill="background1" w:themeFillShade="D9"/>
        <w:ind w:left="357"/>
      </w:pPr>
      <w:r>
        <w:t>Dans chaque cas, pour l'arbre binaire ci-contre, donner la liste des étiquettes obtenu</w:t>
      </w:r>
      <w:r w:rsidR="00BF283D">
        <w:t>e</w:t>
      </w:r>
      <w:r>
        <w:t xml:space="preserve"> lors d'un parcours en profondeur </w:t>
      </w:r>
    </w:p>
    <w:p w14:paraId="3E2D1EA9" w14:textId="77777777" w:rsidR="008C1608" w:rsidRDefault="008C1608" w:rsidP="000947BF">
      <w:pPr>
        <w:pStyle w:val="Sansinterligne"/>
        <w:numPr>
          <w:ilvl w:val="0"/>
          <w:numId w:val="33"/>
        </w:numPr>
        <w:shd w:val="clear" w:color="auto" w:fill="D9D9D9" w:themeFill="background1" w:themeFillShade="D9"/>
        <w:spacing w:after="60"/>
        <w:ind w:left="1080"/>
      </w:pPr>
      <w:r>
        <w:t>Dans l'ordre préfixe</w:t>
      </w:r>
    </w:p>
    <w:p w14:paraId="63FE1ACD" w14:textId="77777777" w:rsidR="008C1608" w:rsidRDefault="008C1608" w:rsidP="000947BF">
      <w:pPr>
        <w:pStyle w:val="Sansinterligne"/>
        <w:numPr>
          <w:ilvl w:val="0"/>
          <w:numId w:val="33"/>
        </w:numPr>
        <w:shd w:val="clear" w:color="auto" w:fill="D9D9D9" w:themeFill="background1" w:themeFillShade="D9"/>
        <w:spacing w:after="60"/>
        <w:ind w:left="1080"/>
      </w:pPr>
      <w:r>
        <w:t>Dans l'ordre suffixe</w:t>
      </w:r>
    </w:p>
    <w:p w14:paraId="26570969" w14:textId="77777777" w:rsidR="008C1608" w:rsidRDefault="008C1608" w:rsidP="000947BF">
      <w:pPr>
        <w:pStyle w:val="Sansinterligne"/>
        <w:numPr>
          <w:ilvl w:val="0"/>
          <w:numId w:val="33"/>
        </w:numPr>
        <w:shd w:val="clear" w:color="auto" w:fill="D9D9D9" w:themeFill="background1" w:themeFillShade="D9"/>
        <w:spacing w:after="60"/>
        <w:ind w:left="1080"/>
      </w:pPr>
      <w:r>
        <w:t>Dans l'ordre infixe</w:t>
      </w:r>
    </w:p>
    <w:p w14:paraId="7410B9F0" w14:textId="77777777" w:rsidR="008C1608" w:rsidRDefault="008C1608" w:rsidP="008C1608">
      <w:pPr>
        <w:pStyle w:val="Sansinterligne"/>
      </w:pPr>
    </w:p>
    <w:p w14:paraId="40BA2040" w14:textId="77777777" w:rsidR="000947BF" w:rsidRDefault="000947BF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</w:pPr>
      <w:r>
        <w:br w:type="page"/>
      </w:r>
    </w:p>
    <w:p w14:paraId="3F741F07" w14:textId="77777777" w:rsidR="008C1608" w:rsidRPr="008C1608" w:rsidRDefault="000947BF" w:rsidP="000947BF">
      <w:pPr>
        <w:pStyle w:val="Titre3"/>
        <w:shd w:val="clear" w:color="auto" w:fill="D9D9D9" w:themeFill="background1" w:themeFillShade="D9"/>
      </w:pPr>
      <w:r>
        <w:lastRenderedPageBreak/>
        <w:t>Exercice 3 (à rendre)</w:t>
      </w:r>
    </w:p>
    <w:p w14:paraId="64D718F9" w14:textId="77777777" w:rsidR="008F12BC" w:rsidRDefault="008F12BC" w:rsidP="000947BF">
      <w:pPr>
        <w:pStyle w:val="Sansinterligne"/>
        <w:shd w:val="clear" w:color="auto" w:fill="D9D9D9" w:themeFill="background1" w:themeFillShade="D9"/>
        <w:spacing w:line="360" w:lineRule="auto"/>
      </w:pPr>
      <w:r>
        <w:t>Pour l'arbre ci-dessous, donner la liste des étiquettes pour chacun des trois parcours en profondeur.</w:t>
      </w:r>
    </w:p>
    <w:p w14:paraId="2AE5E299" w14:textId="77777777" w:rsidR="008F12BC" w:rsidRDefault="008F12BC" w:rsidP="000947BF">
      <w:pPr>
        <w:pStyle w:val="Sansinterligne"/>
        <w:shd w:val="clear" w:color="auto" w:fill="D9D9D9" w:themeFill="background1" w:themeFillShade="D9"/>
        <w:spacing w:line="360" w:lineRule="auto"/>
        <w:jc w:val="center"/>
      </w:pPr>
      <w:r w:rsidRPr="008F12BC">
        <w:rPr>
          <w:noProof/>
        </w:rPr>
        <w:drawing>
          <wp:inline distT="0" distB="0" distL="0" distR="0" wp14:anchorId="3175E8F6" wp14:editId="1376E429">
            <wp:extent cx="4323854" cy="2412000"/>
            <wp:effectExtent l="19050" t="19050" r="635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854" cy="241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2CEC3" w14:textId="77777777" w:rsidR="009D1096" w:rsidRDefault="009D1096" w:rsidP="008F12BC">
      <w:pPr>
        <w:pStyle w:val="Sansinterligne"/>
      </w:pPr>
    </w:p>
    <w:p w14:paraId="4832FE1C" w14:textId="77777777" w:rsidR="00C7770C" w:rsidRDefault="00ED3071" w:rsidP="00ED3071">
      <w:pPr>
        <w:pStyle w:val="Titre2"/>
      </w:pPr>
      <w:r>
        <w:t>Algorithmes de parcours en profondeur</w:t>
      </w:r>
    </w:p>
    <w:p w14:paraId="674B47E5" w14:textId="77777777" w:rsidR="00ED3071" w:rsidRDefault="00ED3071" w:rsidP="00ED3071">
      <w:pPr>
        <w:pStyle w:val="Sansinterligne"/>
      </w:pPr>
      <w:r>
        <w:t>Pour parcourir un arbre binaire, nous aurons besoin de fonctions spécifiques. Voici le pseudo code pour un parcours en profondeur d'ordre préfixe (racine - fils gauche - fils droit)</w:t>
      </w:r>
    </w:p>
    <w:p w14:paraId="4E120038" w14:textId="77777777" w:rsidR="00ED3071" w:rsidRDefault="00ED3071" w:rsidP="00ED3071">
      <w:pPr>
        <w:pStyle w:val="Code"/>
      </w:pPr>
      <w:r>
        <w:t>ParcoursPrefixe(arbre):</w:t>
      </w:r>
    </w:p>
    <w:p w14:paraId="239F50FE" w14:textId="77777777" w:rsidR="00F83944" w:rsidRDefault="00F83944" w:rsidP="00ED3071">
      <w:pPr>
        <w:pStyle w:val="Code"/>
      </w:pPr>
      <w:r>
        <w:tab/>
        <w:t>Si arbre n'est pas vide:</w:t>
      </w:r>
    </w:p>
    <w:p w14:paraId="31F2E249" w14:textId="77777777" w:rsidR="00ED3071" w:rsidRDefault="00F83944" w:rsidP="00ED3071">
      <w:pPr>
        <w:pStyle w:val="Code"/>
      </w:pPr>
      <w:r>
        <w:tab/>
      </w:r>
      <w:r>
        <w:tab/>
      </w:r>
      <w:r w:rsidR="00ED3071">
        <w:t>Afficher l'étiquette de la racine</w:t>
      </w:r>
    </w:p>
    <w:p w14:paraId="4DDFE555" w14:textId="77777777" w:rsidR="00ED3071" w:rsidRDefault="00F83944" w:rsidP="00ED3071">
      <w:pPr>
        <w:pStyle w:val="Code"/>
      </w:pPr>
      <w:r>
        <w:tab/>
      </w:r>
      <w:r>
        <w:tab/>
      </w:r>
      <w:r w:rsidR="00ED3071">
        <w:t>ParcoursPrefixe(sous arbre gauche)</w:t>
      </w:r>
    </w:p>
    <w:p w14:paraId="216DCD6A" w14:textId="77777777" w:rsidR="00ED3071" w:rsidRDefault="00F83944" w:rsidP="00ED3071">
      <w:pPr>
        <w:pStyle w:val="Code"/>
      </w:pPr>
      <w:r>
        <w:tab/>
      </w:r>
      <w:r>
        <w:tab/>
      </w:r>
      <w:r w:rsidR="00ED3071">
        <w:t>ParcoursPrefixe(sous arbre droit)</w:t>
      </w:r>
    </w:p>
    <w:p w14:paraId="0C6E25B1" w14:textId="77777777" w:rsidR="00ED3071" w:rsidRDefault="00ED3071" w:rsidP="00ED3071">
      <w:pPr>
        <w:pStyle w:val="Sansinterligne"/>
      </w:pPr>
    </w:p>
    <w:p w14:paraId="78A8A408" w14:textId="77777777" w:rsidR="00F83944" w:rsidRDefault="00F83944" w:rsidP="00F83944">
      <w:pPr>
        <w:pStyle w:val="Titre3"/>
        <w:shd w:val="clear" w:color="auto" w:fill="D9D9D9" w:themeFill="background1" w:themeFillShade="D9"/>
      </w:pPr>
      <w:r>
        <w:t>Exercice 4 (à rendre)</w:t>
      </w:r>
    </w:p>
    <w:p w14:paraId="78A9B19A" w14:textId="77777777" w:rsidR="00F83944" w:rsidRDefault="00F83944" w:rsidP="00F83944">
      <w:pPr>
        <w:pStyle w:val="Sansinterligne"/>
        <w:shd w:val="clear" w:color="auto" w:fill="D9D9D9" w:themeFill="background1" w:themeFillShade="D9"/>
        <w:ind w:left="425"/>
      </w:pPr>
      <w:r>
        <w:t>Proposer un pseudo code pour chacun des deux autres parcours en profondeur.</w:t>
      </w:r>
    </w:p>
    <w:p w14:paraId="210F53F6" w14:textId="77777777" w:rsidR="00F83944" w:rsidRDefault="00F83944" w:rsidP="00F83944">
      <w:pPr>
        <w:pStyle w:val="Sansinterligne"/>
      </w:pPr>
    </w:p>
    <w:p w14:paraId="6414D750" w14:textId="77777777" w:rsidR="00F83944" w:rsidRDefault="00F83944" w:rsidP="00F83944">
      <w:pPr>
        <w:pStyle w:val="Titre1"/>
      </w:pPr>
      <w:r>
        <w:t>Parcours en largeur</w:t>
      </w:r>
    </w:p>
    <w:p w14:paraId="0E94F4D4" w14:textId="77777777" w:rsidR="00F83944" w:rsidRDefault="002A7496" w:rsidP="00F83944">
      <w:pPr>
        <w:pStyle w:val="Sansinterligne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31BB49D" wp14:editId="68ECBBF5">
            <wp:simplePos x="0" y="0"/>
            <wp:positionH relativeFrom="column">
              <wp:posOffset>3905250</wp:posOffset>
            </wp:positionH>
            <wp:positionV relativeFrom="paragraph">
              <wp:posOffset>48260</wp:posOffset>
            </wp:positionV>
            <wp:extent cx="2676525" cy="1704975"/>
            <wp:effectExtent l="19050" t="19050" r="9525" b="9525"/>
            <wp:wrapSquare wrapText="bothSides"/>
            <wp:docPr id="4" name="Image 4" descr="Algorithmique, IA et Je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gorithmique, IA et Jeu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7049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83944">
        <w:t>L'idée consiste à lister les nœud</w:t>
      </w:r>
      <w:r>
        <w:t>s</w:t>
      </w:r>
      <w:r w:rsidR="00F83944">
        <w:t xml:space="preserve"> niveau par niveau</w:t>
      </w:r>
      <w:r>
        <w:t xml:space="preserve"> en commençant par la racine.</w:t>
      </w:r>
    </w:p>
    <w:p w14:paraId="0381178D" w14:textId="77777777" w:rsidR="002A7496" w:rsidRDefault="002A7496" w:rsidP="002A7496">
      <w:pPr>
        <w:pStyle w:val="Sansinterligne"/>
        <w:spacing w:line="276" w:lineRule="auto"/>
      </w:pPr>
      <w:r>
        <w:t>Pour l'arbre ci-contre, la parcours en largeur donne :</w:t>
      </w:r>
    </w:p>
    <w:p w14:paraId="0A7127FC" w14:textId="77777777" w:rsidR="002A7496" w:rsidRDefault="002A7496" w:rsidP="002A7496">
      <w:pPr>
        <w:pStyle w:val="Sansinterligne"/>
        <w:jc w:val="center"/>
      </w:pPr>
      <w:r>
        <w:t>3-1-4-5-2-0</w:t>
      </w:r>
    </w:p>
    <w:p w14:paraId="3217A505" w14:textId="77777777" w:rsidR="002A7496" w:rsidRDefault="002A7496" w:rsidP="00F83944">
      <w:pPr>
        <w:pStyle w:val="Sansinterligne"/>
      </w:pPr>
    </w:p>
    <w:p w14:paraId="50228CAE" w14:textId="77777777" w:rsidR="002A7496" w:rsidRDefault="002A7496" w:rsidP="00455639">
      <w:pPr>
        <w:pStyle w:val="Titre3"/>
        <w:shd w:val="clear" w:color="auto" w:fill="D9D9D9" w:themeFill="background1" w:themeFillShade="D9"/>
      </w:pPr>
      <w:r>
        <w:t xml:space="preserve">Exercice </w:t>
      </w:r>
      <w:r w:rsidR="00DE6EEF">
        <w:t>5</w:t>
      </w:r>
      <w:r>
        <w:t xml:space="preserve"> (à rendre)</w:t>
      </w:r>
    </w:p>
    <w:p w14:paraId="587BBD36" w14:textId="77777777" w:rsidR="00F83944" w:rsidRDefault="00455639" w:rsidP="00455639">
      <w:pPr>
        <w:pStyle w:val="Sansinterligne"/>
        <w:shd w:val="clear" w:color="auto" w:fill="D9D9D9" w:themeFill="background1" w:themeFillShade="D9"/>
        <w:ind w:left="425"/>
      </w:pPr>
      <w:r>
        <w:t>Donner les trois parcours en profondeur de cet arbre binaire.</w:t>
      </w:r>
    </w:p>
    <w:p w14:paraId="1E169DD5" w14:textId="77777777" w:rsidR="00455639" w:rsidRDefault="00455639" w:rsidP="00F83944">
      <w:pPr>
        <w:pStyle w:val="Sansinterligne"/>
      </w:pPr>
    </w:p>
    <w:p w14:paraId="64B1A65B" w14:textId="77777777" w:rsidR="00455639" w:rsidRDefault="00455639" w:rsidP="00455639">
      <w:pPr>
        <w:pStyle w:val="Titre2"/>
      </w:pPr>
      <w:r>
        <w:t>Algorithme de parcours en largeur</w:t>
      </w:r>
    </w:p>
    <w:p w14:paraId="0E47D0D2" w14:textId="77777777" w:rsidR="00455639" w:rsidRDefault="00455639" w:rsidP="00455639">
      <w:pPr>
        <w:pStyle w:val="Sansinterligne"/>
      </w:pPr>
      <w:r>
        <w:t>L'algorithme de parcours en largeur est basé sur une file</w:t>
      </w:r>
    </w:p>
    <w:p w14:paraId="7422C102" w14:textId="77777777" w:rsidR="00455639" w:rsidRDefault="00455639" w:rsidP="00455639">
      <w:pPr>
        <w:pStyle w:val="Code"/>
      </w:pPr>
      <w:r>
        <w:t>F est une file vide</w:t>
      </w:r>
    </w:p>
    <w:p w14:paraId="745356D2" w14:textId="77777777" w:rsidR="00455639" w:rsidRDefault="00455639" w:rsidP="00455639">
      <w:pPr>
        <w:pStyle w:val="Code"/>
      </w:pPr>
      <w:r>
        <w:t>P est une liste vide</w:t>
      </w:r>
    </w:p>
    <w:p w14:paraId="3C36A21D" w14:textId="77777777" w:rsidR="00455639" w:rsidRDefault="00455639" w:rsidP="00455639">
      <w:pPr>
        <w:pStyle w:val="Code"/>
      </w:pPr>
      <w:r>
        <w:t xml:space="preserve">Enfiler </w:t>
      </w:r>
      <w:r w:rsidR="00BE02AF">
        <w:t>l'arbre</w:t>
      </w:r>
      <w:r>
        <w:t xml:space="preserve"> à F</w:t>
      </w:r>
    </w:p>
    <w:p w14:paraId="16F5F4B3" w14:textId="77777777" w:rsidR="00455639" w:rsidRDefault="00455639" w:rsidP="00455639">
      <w:pPr>
        <w:pStyle w:val="Code"/>
      </w:pPr>
      <w:r>
        <w:t>Ajouter la racine à P</w:t>
      </w:r>
    </w:p>
    <w:p w14:paraId="74B93969" w14:textId="77777777" w:rsidR="00455639" w:rsidRDefault="00455639" w:rsidP="00455639">
      <w:pPr>
        <w:pStyle w:val="Code"/>
      </w:pPr>
      <w:r>
        <w:t>Tant Que F n'est pas vide:</w:t>
      </w:r>
    </w:p>
    <w:p w14:paraId="00DC6ECE" w14:textId="77777777" w:rsidR="00455639" w:rsidRDefault="00455639" w:rsidP="00455639">
      <w:pPr>
        <w:pStyle w:val="Code"/>
      </w:pPr>
      <w:r>
        <w:tab/>
        <w:t>Défiler F dans U</w:t>
      </w:r>
    </w:p>
    <w:p w14:paraId="2393797A" w14:textId="77777777" w:rsidR="00455639" w:rsidRDefault="00455639" w:rsidP="00455639">
      <w:pPr>
        <w:pStyle w:val="Code"/>
      </w:pPr>
      <w:r>
        <w:tab/>
        <w:t>Pour V fils de U:</w:t>
      </w:r>
    </w:p>
    <w:p w14:paraId="6BA81057" w14:textId="77777777" w:rsidR="00455639" w:rsidRDefault="00455639" w:rsidP="00455639">
      <w:pPr>
        <w:pStyle w:val="Code"/>
      </w:pPr>
      <w:r>
        <w:tab/>
      </w:r>
      <w:r>
        <w:tab/>
        <w:t>Enfiler V à F</w:t>
      </w:r>
    </w:p>
    <w:p w14:paraId="2987C8D7" w14:textId="77777777" w:rsidR="00BE02AF" w:rsidRPr="00BE02AF" w:rsidRDefault="00BE02AF" w:rsidP="00BE02AF">
      <w:pPr>
        <w:pStyle w:val="Code"/>
      </w:pPr>
      <w:r>
        <w:tab/>
        <w:t>Fin Pour</w:t>
      </w:r>
    </w:p>
    <w:p w14:paraId="59309946" w14:textId="77777777" w:rsidR="00455639" w:rsidRDefault="00455639" w:rsidP="00455639">
      <w:pPr>
        <w:pStyle w:val="Code"/>
      </w:pPr>
      <w:r>
        <w:tab/>
        <w:t xml:space="preserve">Ajouter la racine de </w:t>
      </w:r>
      <w:r w:rsidR="00BE02AF">
        <w:t>U</w:t>
      </w:r>
      <w:r>
        <w:t xml:space="preserve"> à P</w:t>
      </w:r>
    </w:p>
    <w:p w14:paraId="387502F9" w14:textId="77777777" w:rsidR="00455639" w:rsidRDefault="00455639" w:rsidP="00455639">
      <w:pPr>
        <w:pStyle w:val="Code"/>
      </w:pPr>
      <w:r>
        <w:t>Fin Tant Que</w:t>
      </w:r>
    </w:p>
    <w:p w14:paraId="7BFFDD8D" w14:textId="77777777" w:rsidR="00455639" w:rsidRDefault="00975B50" w:rsidP="00B80BF4">
      <w:pPr>
        <w:pStyle w:val="Titre3"/>
        <w:shd w:val="clear" w:color="auto" w:fill="D9D9D9" w:themeFill="background1" w:themeFillShade="D9"/>
      </w:pPr>
      <w:r w:rsidRPr="00975B5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F3866F" wp14:editId="057947C4">
            <wp:simplePos x="0" y="0"/>
            <wp:positionH relativeFrom="column">
              <wp:posOffset>3629660</wp:posOffset>
            </wp:positionH>
            <wp:positionV relativeFrom="paragraph">
              <wp:posOffset>76200</wp:posOffset>
            </wp:positionV>
            <wp:extent cx="2999105" cy="182880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639">
        <w:t xml:space="preserve">Exercice </w:t>
      </w:r>
      <w:r w:rsidR="00DE6EEF">
        <w:t>6</w:t>
      </w:r>
      <w:r w:rsidR="00455639">
        <w:t xml:space="preserve"> (à rendre)</w:t>
      </w:r>
    </w:p>
    <w:p w14:paraId="21E354EC" w14:textId="77777777" w:rsidR="00455639" w:rsidRDefault="00455639" w:rsidP="00B80BF4">
      <w:pPr>
        <w:pStyle w:val="Sansinterligne"/>
        <w:shd w:val="clear" w:color="auto" w:fill="D9D9D9" w:themeFill="background1" w:themeFillShade="D9"/>
      </w:pPr>
      <w:r>
        <w:t>Pour l'arbre ci-contre</w:t>
      </w:r>
      <w:r w:rsidR="00B80BF4">
        <w:t xml:space="preserve"> :</w:t>
      </w:r>
    </w:p>
    <w:p w14:paraId="293DAE63" w14:textId="77777777"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Expliquer pourquoi il s'agit d'un arbre binaire.</w:t>
      </w:r>
    </w:p>
    <w:p w14:paraId="3E57DED6" w14:textId="77777777"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Donner en expliquant, sa taille et sa hauteur.</w:t>
      </w:r>
    </w:p>
    <w:p w14:paraId="4C0C8D89" w14:textId="77777777"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Combien de feuilles possède-t-il ?</w:t>
      </w:r>
    </w:p>
    <w:p w14:paraId="189E99C9" w14:textId="77777777"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Donner la liste des nœuds pour un parcours en profondeur d'ordre infixe.</w:t>
      </w:r>
    </w:p>
    <w:p w14:paraId="177E85C5" w14:textId="77777777"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Faire de même pour les parcours en profondeur d'ordre suffixe et préfixe.</w:t>
      </w:r>
    </w:p>
    <w:p w14:paraId="6BDE908F" w14:textId="77777777"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</w:pPr>
      <w:r>
        <w:t>Donner la liste des nœuds pour un parcours en largeur.</w:t>
      </w:r>
    </w:p>
    <w:p w14:paraId="545CAE6A" w14:textId="77777777" w:rsidR="00B80BF4" w:rsidRPr="00455639" w:rsidRDefault="00B80BF4" w:rsidP="00B80BF4">
      <w:pPr>
        <w:pStyle w:val="Sansinterligne"/>
      </w:pPr>
    </w:p>
    <w:p w14:paraId="029C0B14" w14:textId="77777777" w:rsidR="00455639" w:rsidRPr="00F83944" w:rsidRDefault="00022F09" w:rsidP="00F83944">
      <w:pPr>
        <w:pStyle w:val="Sansinterligne"/>
      </w:pPr>
      <w:r>
        <w:rPr>
          <w:noProof/>
        </w:rPr>
        <w:pict w14:anchorId="18C2CBD9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left:0;text-align:left;margin-left:6.75pt;margin-top:809.25pt;width:515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" strokecolor="black [3213]">
            <v:textbox style="mso-fit-shape-to-text:t">
              <w:txbxContent>
                <w:p w14:paraId="035150AA" w14:textId="77777777" w:rsidR="00B80BF4" w:rsidRPr="00B5323B" w:rsidRDefault="00B80BF4" w:rsidP="00B5323B">
                  <w:pPr>
                    <w:pStyle w:val="Sansinterligne"/>
                    <w:rPr>
                      <w:rFonts w:ascii="Consolas" w:hAnsi="Consolas"/>
                      <w:sz w:val="20"/>
                      <w:szCs w:val="20"/>
                    </w:rPr>
                  </w:pP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 xml:space="preserve">Licence : CC BY SA </w:t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>Auteur</w:t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>s</w:t>
                  </w: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 xml:space="preserve"> : Barbier A,</w:t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 xml:space="preserve"> Wozniak J,</w:t>
                  </w: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 xml:space="preserve"> lycée Ribot</w:t>
                  </w:r>
                </w:p>
              </w:txbxContent>
            </v:textbox>
            <w10:wrap type="square" anchory="page"/>
          </v:shape>
        </w:pict>
      </w:r>
    </w:p>
    <w:sectPr w:rsidR="00455639" w:rsidRPr="00F83944" w:rsidSect="0046778F">
      <w:head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A812D" w14:textId="77777777" w:rsidR="00022F09" w:rsidRDefault="00022F09" w:rsidP="0046778F">
      <w:pPr>
        <w:spacing w:after="0" w:line="240" w:lineRule="auto"/>
      </w:pPr>
      <w:r>
        <w:separator/>
      </w:r>
    </w:p>
  </w:endnote>
  <w:endnote w:type="continuationSeparator" w:id="0">
    <w:p w14:paraId="0260EBDB" w14:textId="77777777" w:rsidR="00022F09" w:rsidRDefault="00022F09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047AB" w14:textId="77777777" w:rsidR="00022F09" w:rsidRDefault="00022F09" w:rsidP="0046778F">
      <w:pPr>
        <w:spacing w:after="0" w:line="240" w:lineRule="auto"/>
      </w:pPr>
      <w:r>
        <w:separator/>
      </w:r>
    </w:p>
  </w:footnote>
  <w:footnote w:type="continuationSeparator" w:id="0">
    <w:p w14:paraId="08397AE5" w14:textId="77777777" w:rsidR="00022F09" w:rsidRDefault="00022F09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3388" w14:textId="77777777" w:rsidR="0046778F" w:rsidRDefault="00634C3C" w:rsidP="0046778F">
    <w:pPr>
      <w:pStyle w:val="Titre"/>
    </w:pPr>
    <w:r>
      <w:t>Arbres binaires</w:t>
    </w:r>
  </w:p>
  <w:p w14:paraId="0FE1B1B0" w14:textId="77777777" w:rsidR="006A53B4" w:rsidRPr="006A53B4" w:rsidRDefault="00E1131E" w:rsidP="006A53B4">
    <w:pPr>
      <w:pStyle w:val="Sansinterligne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parcours</w:t>
    </w:r>
  </w:p>
  <w:p w14:paraId="606A7923" w14:textId="77777777" w:rsidR="0046778F" w:rsidRDefault="0072779B" w:rsidP="0046778F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 w:rsidR="006A53B4"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7E45"/>
    <w:multiLevelType w:val="hybridMultilevel"/>
    <w:tmpl w:val="2ABA8D20"/>
    <w:lvl w:ilvl="0" w:tplc="87EE246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10E98"/>
    <w:multiLevelType w:val="hybridMultilevel"/>
    <w:tmpl w:val="0562CBF6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26AB9"/>
    <w:multiLevelType w:val="hybridMultilevel"/>
    <w:tmpl w:val="0FF201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712AF"/>
    <w:multiLevelType w:val="hybridMultilevel"/>
    <w:tmpl w:val="0652C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46430"/>
    <w:multiLevelType w:val="hybridMultilevel"/>
    <w:tmpl w:val="C94CF6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36DC7"/>
    <w:multiLevelType w:val="hybridMultilevel"/>
    <w:tmpl w:val="6FB0240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C5CF8"/>
    <w:multiLevelType w:val="hybridMultilevel"/>
    <w:tmpl w:val="A770255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82ADF"/>
    <w:multiLevelType w:val="hybridMultilevel"/>
    <w:tmpl w:val="EA3A3F2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66A11"/>
    <w:multiLevelType w:val="hybridMultilevel"/>
    <w:tmpl w:val="B4466B6E"/>
    <w:lvl w:ilvl="0" w:tplc="238637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74F3C"/>
    <w:multiLevelType w:val="hybridMultilevel"/>
    <w:tmpl w:val="F274FA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790F"/>
    <w:multiLevelType w:val="hybridMultilevel"/>
    <w:tmpl w:val="139A7A88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B3987"/>
    <w:multiLevelType w:val="hybridMultilevel"/>
    <w:tmpl w:val="3EB6243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31FE4"/>
    <w:multiLevelType w:val="hybridMultilevel"/>
    <w:tmpl w:val="578C0B76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9A46D2"/>
    <w:multiLevelType w:val="hybridMultilevel"/>
    <w:tmpl w:val="4B36B2A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23554"/>
    <w:multiLevelType w:val="hybridMultilevel"/>
    <w:tmpl w:val="30B8665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8630F"/>
    <w:multiLevelType w:val="hybridMultilevel"/>
    <w:tmpl w:val="02BAFE6E"/>
    <w:lvl w:ilvl="0" w:tplc="040C0017">
      <w:start w:val="1"/>
      <w:numFmt w:val="lowerLetter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386258D2"/>
    <w:multiLevelType w:val="hybridMultilevel"/>
    <w:tmpl w:val="D520E598"/>
    <w:lvl w:ilvl="0" w:tplc="AAD2B68C">
      <w:start w:val="1"/>
      <w:numFmt w:val="upperRoman"/>
      <w:pStyle w:val="I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CA044F"/>
    <w:multiLevelType w:val="hybridMultilevel"/>
    <w:tmpl w:val="FAF65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46C87"/>
    <w:multiLevelType w:val="hybridMultilevel"/>
    <w:tmpl w:val="84CAB76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67F7C"/>
    <w:multiLevelType w:val="hybridMultilevel"/>
    <w:tmpl w:val="23D408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7754D9"/>
    <w:multiLevelType w:val="hybridMultilevel"/>
    <w:tmpl w:val="7E7C03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B60F3"/>
    <w:multiLevelType w:val="hybridMultilevel"/>
    <w:tmpl w:val="2176375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4E3322"/>
    <w:multiLevelType w:val="hybridMultilevel"/>
    <w:tmpl w:val="BC50BB5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C20331"/>
    <w:multiLevelType w:val="hybridMultilevel"/>
    <w:tmpl w:val="564AE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56E4A"/>
    <w:multiLevelType w:val="hybridMultilevel"/>
    <w:tmpl w:val="2176375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B32F6"/>
    <w:multiLevelType w:val="multilevel"/>
    <w:tmpl w:val="89E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C5F9F"/>
    <w:multiLevelType w:val="hybridMultilevel"/>
    <w:tmpl w:val="5F64E39C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B4AC9"/>
    <w:multiLevelType w:val="hybridMultilevel"/>
    <w:tmpl w:val="735CF1B2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E582C"/>
    <w:multiLevelType w:val="multilevel"/>
    <w:tmpl w:val="CC5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01C08"/>
    <w:multiLevelType w:val="hybridMultilevel"/>
    <w:tmpl w:val="090A1FE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97737E"/>
    <w:multiLevelType w:val="hybridMultilevel"/>
    <w:tmpl w:val="EDD6C8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BD7718"/>
    <w:multiLevelType w:val="hybridMultilevel"/>
    <w:tmpl w:val="26BC6C9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F5BE2"/>
    <w:multiLevelType w:val="multilevel"/>
    <w:tmpl w:val="698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6789E"/>
    <w:multiLevelType w:val="hybridMultilevel"/>
    <w:tmpl w:val="124C64A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0"/>
  </w:num>
  <w:num w:numId="3">
    <w:abstractNumId w:val="31"/>
  </w:num>
  <w:num w:numId="4">
    <w:abstractNumId w:val="25"/>
  </w:num>
  <w:num w:numId="5">
    <w:abstractNumId w:val="32"/>
  </w:num>
  <w:num w:numId="6">
    <w:abstractNumId w:val="28"/>
  </w:num>
  <w:num w:numId="7">
    <w:abstractNumId w:val="9"/>
  </w:num>
  <w:num w:numId="8">
    <w:abstractNumId w:val="30"/>
  </w:num>
  <w:num w:numId="9">
    <w:abstractNumId w:val="17"/>
  </w:num>
  <w:num w:numId="10">
    <w:abstractNumId w:val="10"/>
  </w:num>
  <w:num w:numId="11">
    <w:abstractNumId w:val="12"/>
  </w:num>
  <w:num w:numId="12">
    <w:abstractNumId w:val="6"/>
  </w:num>
  <w:num w:numId="13">
    <w:abstractNumId w:val="8"/>
  </w:num>
  <w:num w:numId="14">
    <w:abstractNumId w:val="2"/>
  </w:num>
  <w:num w:numId="15">
    <w:abstractNumId w:val="0"/>
  </w:num>
  <w:num w:numId="16">
    <w:abstractNumId w:val="33"/>
  </w:num>
  <w:num w:numId="17">
    <w:abstractNumId w:val="7"/>
  </w:num>
  <w:num w:numId="18">
    <w:abstractNumId w:val="14"/>
  </w:num>
  <w:num w:numId="19">
    <w:abstractNumId w:val="3"/>
  </w:num>
  <w:num w:numId="20">
    <w:abstractNumId w:val="23"/>
  </w:num>
  <w:num w:numId="21">
    <w:abstractNumId w:val="24"/>
  </w:num>
  <w:num w:numId="22">
    <w:abstractNumId w:val="15"/>
  </w:num>
  <w:num w:numId="23">
    <w:abstractNumId w:val="5"/>
  </w:num>
  <w:num w:numId="24">
    <w:abstractNumId w:val="21"/>
  </w:num>
  <w:num w:numId="25">
    <w:abstractNumId w:val="22"/>
  </w:num>
  <w:num w:numId="26">
    <w:abstractNumId w:val="1"/>
  </w:num>
  <w:num w:numId="27">
    <w:abstractNumId w:val="4"/>
  </w:num>
  <w:num w:numId="28">
    <w:abstractNumId w:val="27"/>
  </w:num>
  <w:num w:numId="29">
    <w:abstractNumId w:val="11"/>
  </w:num>
  <w:num w:numId="30">
    <w:abstractNumId w:val="16"/>
  </w:num>
  <w:num w:numId="31">
    <w:abstractNumId w:val="29"/>
  </w:num>
  <w:num w:numId="32">
    <w:abstractNumId w:val="26"/>
  </w:num>
  <w:num w:numId="33">
    <w:abstractNumId w:val="13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42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32A"/>
    <w:rsid w:val="00022F09"/>
    <w:rsid w:val="00031D5D"/>
    <w:rsid w:val="00066FFB"/>
    <w:rsid w:val="00083F76"/>
    <w:rsid w:val="000947BF"/>
    <w:rsid w:val="000A568E"/>
    <w:rsid w:val="000D4073"/>
    <w:rsid w:val="000F2398"/>
    <w:rsid w:val="000F65EA"/>
    <w:rsid w:val="001012C8"/>
    <w:rsid w:val="001042EA"/>
    <w:rsid w:val="00110A0B"/>
    <w:rsid w:val="00130D99"/>
    <w:rsid w:val="0017466F"/>
    <w:rsid w:val="001C326E"/>
    <w:rsid w:val="00240C4B"/>
    <w:rsid w:val="002544AE"/>
    <w:rsid w:val="002802C3"/>
    <w:rsid w:val="00292F4A"/>
    <w:rsid w:val="002A7496"/>
    <w:rsid w:val="0030193F"/>
    <w:rsid w:val="00304326"/>
    <w:rsid w:val="003232DD"/>
    <w:rsid w:val="0035076A"/>
    <w:rsid w:val="003532FE"/>
    <w:rsid w:val="003839B0"/>
    <w:rsid w:val="00392F4A"/>
    <w:rsid w:val="003B158A"/>
    <w:rsid w:val="0040243E"/>
    <w:rsid w:val="0041686A"/>
    <w:rsid w:val="00423274"/>
    <w:rsid w:val="00455639"/>
    <w:rsid w:val="0046778F"/>
    <w:rsid w:val="00467C8B"/>
    <w:rsid w:val="00470266"/>
    <w:rsid w:val="0047683C"/>
    <w:rsid w:val="00480919"/>
    <w:rsid w:val="00486779"/>
    <w:rsid w:val="004B2A87"/>
    <w:rsid w:val="004B72DA"/>
    <w:rsid w:val="004C3932"/>
    <w:rsid w:val="004D0B8A"/>
    <w:rsid w:val="004E6A1A"/>
    <w:rsid w:val="00505C39"/>
    <w:rsid w:val="00507E85"/>
    <w:rsid w:val="00514BDC"/>
    <w:rsid w:val="005214A8"/>
    <w:rsid w:val="00563197"/>
    <w:rsid w:val="005A024E"/>
    <w:rsid w:val="005B57E3"/>
    <w:rsid w:val="005D2131"/>
    <w:rsid w:val="005E5546"/>
    <w:rsid w:val="0061032A"/>
    <w:rsid w:val="006142AE"/>
    <w:rsid w:val="0063218D"/>
    <w:rsid w:val="00634C3C"/>
    <w:rsid w:val="00646C6E"/>
    <w:rsid w:val="0065652B"/>
    <w:rsid w:val="00660437"/>
    <w:rsid w:val="006A53B4"/>
    <w:rsid w:val="006E19ED"/>
    <w:rsid w:val="006F0F83"/>
    <w:rsid w:val="00701FBB"/>
    <w:rsid w:val="00710E87"/>
    <w:rsid w:val="00717E78"/>
    <w:rsid w:val="0072779B"/>
    <w:rsid w:val="00786847"/>
    <w:rsid w:val="007A1D04"/>
    <w:rsid w:val="007B68A8"/>
    <w:rsid w:val="007C2066"/>
    <w:rsid w:val="00804A60"/>
    <w:rsid w:val="00825DB7"/>
    <w:rsid w:val="00834C8B"/>
    <w:rsid w:val="0084479E"/>
    <w:rsid w:val="00885ABC"/>
    <w:rsid w:val="008A33F5"/>
    <w:rsid w:val="008A515B"/>
    <w:rsid w:val="008C1608"/>
    <w:rsid w:val="008F12BC"/>
    <w:rsid w:val="00907D9D"/>
    <w:rsid w:val="00922559"/>
    <w:rsid w:val="00922AE3"/>
    <w:rsid w:val="00923847"/>
    <w:rsid w:val="00962205"/>
    <w:rsid w:val="00975B50"/>
    <w:rsid w:val="0098763C"/>
    <w:rsid w:val="009945A4"/>
    <w:rsid w:val="009A6603"/>
    <w:rsid w:val="009A68AD"/>
    <w:rsid w:val="009B1374"/>
    <w:rsid w:val="009C3AEA"/>
    <w:rsid w:val="009D1096"/>
    <w:rsid w:val="009E733D"/>
    <w:rsid w:val="00A403E1"/>
    <w:rsid w:val="00A6573C"/>
    <w:rsid w:val="00A81BA2"/>
    <w:rsid w:val="00A90367"/>
    <w:rsid w:val="00A93327"/>
    <w:rsid w:val="00A96BE2"/>
    <w:rsid w:val="00AF6FA6"/>
    <w:rsid w:val="00B01BE6"/>
    <w:rsid w:val="00B021A5"/>
    <w:rsid w:val="00B04B6A"/>
    <w:rsid w:val="00B55A14"/>
    <w:rsid w:val="00B56090"/>
    <w:rsid w:val="00B80BF4"/>
    <w:rsid w:val="00BB0054"/>
    <w:rsid w:val="00BB4378"/>
    <w:rsid w:val="00BB48D5"/>
    <w:rsid w:val="00BB53FF"/>
    <w:rsid w:val="00BE02AF"/>
    <w:rsid w:val="00BE55E5"/>
    <w:rsid w:val="00BE6557"/>
    <w:rsid w:val="00BF283D"/>
    <w:rsid w:val="00C10932"/>
    <w:rsid w:val="00C10EC4"/>
    <w:rsid w:val="00C73A3F"/>
    <w:rsid w:val="00C7770C"/>
    <w:rsid w:val="00C821DF"/>
    <w:rsid w:val="00C932D5"/>
    <w:rsid w:val="00CB0D6A"/>
    <w:rsid w:val="00CC35EF"/>
    <w:rsid w:val="00CC4D2A"/>
    <w:rsid w:val="00CD1478"/>
    <w:rsid w:val="00D002DC"/>
    <w:rsid w:val="00D7287F"/>
    <w:rsid w:val="00D91DE2"/>
    <w:rsid w:val="00DB5318"/>
    <w:rsid w:val="00DE6EEF"/>
    <w:rsid w:val="00DF7238"/>
    <w:rsid w:val="00E1131E"/>
    <w:rsid w:val="00E60688"/>
    <w:rsid w:val="00E63EDD"/>
    <w:rsid w:val="00E8388C"/>
    <w:rsid w:val="00E93417"/>
    <w:rsid w:val="00EB3F37"/>
    <w:rsid w:val="00EB7A64"/>
    <w:rsid w:val="00EC155C"/>
    <w:rsid w:val="00ED3071"/>
    <w:rsid w:val="00F3482F"/>
    <w:rsid w:val="00F65348"/>
    <w:rsid w:val="00F7219E"/>
    <w:rsid w:val="00F83944"/>
    <w:rsid w:val="00F90D54"/>
    <w:rsid w:val="00FA2215"/>
    <w:rsid w:val="00FB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B30478"/>
  <w15:docId w15:val="{C027B3C8-FB56-4AC3-AD3C-9242EE3F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4A8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53B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A53B4"/>
    <w:rPr>
      <w:rFonts w:eastAsiaTheme="minorEastAsia"/>
      <w:color w:val="5A5A5A" w:themeColor="text1" w:themeTint="A5"/>
      <w:spacing w:val="15"/>
    </w:rPr>
  </w:style>
  <w:style w:type="paragraph" w:styleId="Paragraphedeliste">
    <w:name w:val="List Paragraph"/>
    <w:basedOn w:val="Normal"/>
    <w:uiPriority w:val="34"/>
    <w:qFormat/>
    <w:rsid w:val="00392F4A"/>
    <w:pPr>
      <w:ind w:left="720"/>
      <w:contextualSpacing/>
    </w:pPr>
  </w:style>
  <w:style w:type="paragraph" w:customStyle="1" w:styleId="I">
    <w:name w:val="I"/>
    <w:basedOn w:val="Paragraphedeliste"/>
    <w:link w:val="ICar"/>
    <w:rsid w:val="005A024E"/>
    <w:pPr>
      <w:numPr>
        <w:numId w:val="30"/>
      </w:numPr>
    </w:pPr>
    <w:rPr>
      <w:rFonts w:ascii="Monotype Corsiva" w:hAnsi="Monotype Corsiva"/>
      <w:color w:val="000000"/>
      <w:sz w:val="40"/>
      <w:szCs w:val="40"/>
      <w:u w:val="single"/>
    </w:rPr>
  </w:style>
  <w:style w:type="character" w:customStyle="1" w:styleId="ICar">
    <w:name w:val="I Car"/>
    <w:basedOn w:val="Policepardfaut"/>
    <w:link w:val="I"/>
    <w:rsid w:val="005A024E"/>
    <w:rPr>
      <w:rFonts w:ascii="Monotype Corsiva" w:hAnsi="Monotype Corsiva"/>
      <w:color w:val="000000"/>
      <w:sz w:val="40"/>
      <w:szCs w:val="40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4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4378"/>
    <w:rPr>
      <w:rFonts w:ascii="Tahoma" w:hAnsi="Tahoma" w:cs="Tahoma"/>
      <w:sz w:val="16"/>
      <w:szCs w:val="16"/>
    </w:rPr>
  </w:style>
  <w:style w:type="paragraph" w:customStyle="1" w:styleId="texte">
    <w:name w:val="texte"/>
    <w:basedOn w:val="Normal"/>
    <w:link w:val="texteCar"/>
    <w:rsid w:val="0098763C"/>
    <w:pPr>
      <w:spacing w:after="0" w:line="360" w:lineRule="auto"/>
      <w:jc w:val="both"/>
    </w:pPr>
    <w:rPr>
      <w:sz w:val="24"/>
      <w:szCs w:val="24"/>
    </w:rPr>
  </w:style>
  <w:style w:type="character" w:customStyle="1" w:styleId="texteCar">
    <w:name w:val="texte Car"/>
    <w:basedOn w:val="Policepardfaut"/>
    <w:link w:val="texte"/>
    <w:rsid w:val="0098763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164</TotalTime>
  <Pages>3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Propriétaire</dc:creator>
  <cp:keywords/>
  <dc:description/>
  <cp:lastModifiedBy>BARBIER Arnaud</cp:lastModifiedBy>
  <cp:revision>8</cp:revision>
  <cp:lastPrinted>2020-11-23T17:43:00Z</cp:lastPrinted>
  <dcterms:created xsi:type="dcterms:W3CDTF">2020-12-06T18:16:00Z</dcterms:created>
  <dcterms:modified xsi:type="dcterms:W3CDTF">2021-07-06T06:33:00Z</dcterms:modified>
</cp:coreProperties>
</file>