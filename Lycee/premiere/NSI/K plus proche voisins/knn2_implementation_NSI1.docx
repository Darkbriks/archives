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9128D5" w14:textId="0D78A0CD" w:rsidR="00081365" w:rsidRDefault="00EA1ECE" w:rsidP="00EA1ECE">
      <w:pPr>
        <w:pStyle w:val="Titre1"/>
      </w:pPr>
      <w:r>
        <w:t>V-Implémentation</w:t>
      </w:r>
    </w:p>
    <w:p w14:paraId="67BDA160" w14:textId="77777777" w:rsidR="00EA1ECE" w:rsidRPr="00EA1ECE" w:rsidRDefault="00EA1ECE" w:rsidP="00EA1ECE">
      <w:pPr>
        <w:pStyle w:val="Sansinterligne"/>
      </w:pPr>
      <w:bookmarkStart w:id="0" w:name="_GoBack"/>
      <w:bookmarkEnd w:id="0"/>
    </w:p>
    <w:sectPr w:rsidR="00EA1ECE" w:rsidRPr="00EA1ECE" w:rsidSect="0046778F">
      <w:headerReference w:type="firs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59DFC" w14:textId="77777777" w:rsidR="00922559" w:rsidRDefault="00922559" w:rsidP="0046778F">
      <w:pPr>
        <w:spacing w:after="0" w:line="240" w:lineRule="auto"/>
      </w:pPr>
      <w:r>
        <w:separator/>
      </w:r>
    </w:p>
  </w:endnote>
  <w:endnote w:type="continuationSeparator" w:id="0">
    <w:p w14:paraId="2CFBA8DA" w14:textId="77777777" w:rsidR="00922559" w:rsidRDefault="00922559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FE49C6" w14:textId="77777777" w:rsidR="00922559" w:rsidRDefault="00922559" w:rsidP="0046778F">
      <w:pPr>
        <w:spacing w:after="0" w:line="240" w:lineRule="auto"/>
      </w:pPr>
      <w:r>
        <w:separator/>
      </w:r>
    </w:p>
  </w:footnote>
  <w:footnote w:type="continuationSeparator" w:id="0">
    <w:p w14:paraId="3B9F9F01" w14:textId="77777777" w:rsidR="00922559" w:rsidRDefault="00922559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282FB" w14:textId="77777777" w:rsidR="00C20920" w:rsidRDefault="00C20920" w:rsidP="0046778F">
    <w:pPr>
      <w:pStyle w:val="Titre"/>
    </w:pPr>
    <w:r>
      <w:t xml:space="preserve">Algorithme des </w:t>
    </w:r>
  </w:p>
  <w:p w14:paraId="48A7A82E" w14:textId="77777777" w:rsidR="0046778F" w:rsidRDefault="00C20920" w:rsidP="0046778F">
    <w:pPr>
      <w:pStyle w:val="Titre"/>
    </w:pPr>
    <w:proofErr w:type="gramStart"/>
    <w:r>
      <w:t>k</w:t>
    </w:r>
    <w:proofErr w:type="gramEnd"/>
    <w:r>
      <w:t>-plus proches voisins</w:t>
    </w:r>
  </w:p>
  <w:p w14:paraId="62EBD41C" w14:textId="77777777" w:rsidR="0046778F" w:rsidRDefault="00C20920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>
      <w:t>première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que 7" o:spid="_x0000_i1026" type="#_x0000_t75" alt="Ampoule" style="width:9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" o:bullet="t">
        <v:imagedata r:id="rId1" o:title="" cropleft="-14395f" cropright="-10986f"/>
      </v:shape>
    </w:pict>
  </w:numPicBullet>
  <w:abstractNum w:abstractNumId="0" w15:restartNumberingAfterBreak="0">
    <w:nsid w:val="05A54DDC"/>
    <w:multiLevelType w:val="hybridMultilevel"/>
    <w:tmpl w:val="684215B4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A51D7"/>
    <w:multiLevelType w:val="hybridMultilevel"/>
    <w:tmpl w:val="D7F2D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932F3"/>
    <w:multiLevelType w:val="hybridMultilevel"/>
    <w:tmpl w:val="861EC1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B037D"/>
    <w:multiLevelType w:val="hybridMultilevel"/>
    <w:tmpl w:val="223A54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920A5"/>
    <w:multiLevelType w:val="hybridMultilevel"/>
    <w:tmpl w:val="3C7CB9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01453"/>
    <w:multiLevelType w:val="hybridMultilevel"/>
    <w:tmpl w:val="CA20AC36"/>
    <w:lvl w:ilvl="0" w:tplc="24D0B1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8277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3A96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C4E2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1CB3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4014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3218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925D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227F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B8A2916"/>
    <w:multiLevelType w:val="hybridMultilevel"/>
    <w:tmpl w:val="D1D0A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334D1"/>
    <w:multiLevelType w:val="hybridMultilevel"/>
    <w:tmpl w:val="A1DAD222"/>
    <w:lvl w:ilvl="0" w:tplc="6B44AE20">
      <w:start w:val="1"/>
      <w:numFmt w:val="upperRoman"/>
      <w:lvlText w:val="%1-"/>
      <w:lvlJc w:val="left"/>
      <w:pPr>
        <w:ind w:left="60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67" w:hanging="360"/>
      </w:pPr>
    </w:lvl>
    <w:lvl w:ilvl="2" w:tplc="040C001B" w:tentative="1">
      <w:start w:val="1"/>
      <w:numFmt w:val="lowerRoman"/>
      <w:lvlText w:val="%3."/>
      <w:lvlJc w:val="right"/>
      <w:pPr>
        <w:ind w:left="1687" w:hanging="180"/>
      </w:pPr>
    </w:lvl>
    <w:lvl w:ilvl="3" w:tplc="040C000F" w:tentative="1">
      <w:start w:val="1"/>
      <w:numFmt w:val="decimal"/>
      <w:lvlText w:val="%4."/>
      <w:lvlJc w:val="left"/>
      <w:pPr>
        <w:ind w:left="2407" w:hanging="360"/>
      </w:pPr>
    </w:lvl>
    <w:lvl w:ilvl="4" w:tplc="040C0019" w:tentative="1">
      <w:start w:val="1"/>
      <w:numFmt w:val="lowerLetter"/>
      <w:lvlText w:val="%5."/>
      <w:lvlJc w:val="left"/>
      <w:pPr>
        <w:ind w:left="3127" w:hanging="360"/>
      </w:pPr>
    </w:lvl>
    <w:lvl w:ilvl="5" w:tplc="040C001B" w:tentative="1">
      <w:start w:val="1"/>
      <w:numFmt w:val="lowerRoman"/>
      <w:lvlText w:val="%6."/>
      <w:lvlJc w:val="right"/>
      <w:pPr>
        <w:ind w:left="3847" w:hanging="180"/>
      </w:pPr>
    </w:lvl>
    <w:lvl w:ilvl="6" w:tplc="040C000F" w:tentative="1">
      <w:start w:val="1"/>
      <w:numFmt w:val="decimal"/>
      <w:lvlText w:val="%7."/>
      <w:lvlJc w:val="left"/>
      <w:pPr>
        <w:ind w:left="4567" w:hanging="360"/>
      </w:pPr>
    </w:lvl>
    <w:lvl w:ilvl="7" w:tplc="040C0019" w:tentative="1">
      <w:start w:val="1"/>
      <w:numFmt w:val="lowerLetter"/>
      <w:lvlText w:val="%8."/>
      <w:lvlJc w:val="left"/>
      <w:pPr>
        <w:ind w:left="5287" w:hanging="360"/>
      </w:pPr>
    </w:lvl>
    <w:lvl w:ilvl="8" w:tplc="040C001B" w:tentative="1">
      <w:start w:val="1"/>
      <w:numFmt w:val="lowerRoman"/>
      <w:lvlText w:val="%9."/>
      <w:lvlJc w:val="right"/>
      <w:pPr>
        <w:ind w:left="6007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425"/>
  <w:hyphenationZone w:val="425"/>
  <w:characterSpacingControl w:val="doNotCompress"/>
  <w:hdrShapeDefaults>
    <o:shapedefaults v:ext="edit" spidmax="18433">
      <o:colormenu v:ext="edit" fillcolor="none [2732]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81365"/>
    <w:rsid w:val="000A568E"/>
    <w:rsid w:val="000B4811"/>
    <w:rsid w:val="000D4073"/>
    <w:rsid w:val="000F37F0"/>
    <w:rsid w:val="00110A0B"/>
    <w:rsid w:val="0017466F"/>
    <w:rsid w:val="00240C4B"/>
    <w:rsid w:val="002802C3"/>
    <w:rsid w:val="00304326"/>
    <w:rsid w:val="003839B0"/>
    <w:rsid w:val="00390BB6"/>
    <w:rsid w:val="003B71F8"/>
    <w:rsid w:val="003C0368"/>
    <w:rsid w:val="003F241C"/>
    <w:rsid w:val="0041686A"/>
    <w:rsid w:val="0046778F"/>
    <w:rsid w:val="00467C8B"/>
    <w:rsid w:val="00470266"/>
    <w:rsid w:val="004B2A87"/>
    <w:rsid w:val="004C3932"/>
    <w:rsid w:val="00510465"/>
    <w:rsid w:val="005239B8"/>
    <w:rsid w:val="00565882"/>
    <w:rsid w:val="005E5546"/>
    <w:rsid w:val="0061032A"/>
    <w:rsid w:val="00631AFA"/>
    <w:rsid w:val="0063218D"/>
    <w:rsid w:val="0065652B"/>
    <w:rsid w:val="006824E3"/>
    <w:rsid w:val="006E33E9"/>
    <w:rsid w:val="007005F9"/>
    <w:rsid w:val="00701FBB"/>
    <w:rsid w:val="007A465F"/>
    <w:rsid w:val="007C2066"/>
    <w:rsid w:val="008026F5"/>
    <w:rsid w:val="00804A60"/>
    <w:rsid w:val="008256CF"/>
    <w:rsid w:val="008A33F5"/>
    <w:rsid w:val="008A515B"/>
    <w:rsid w:val="00907D9D"/>
    <w:rsid w:val="00922559"/>
    <w:rsid w:val="00922AE3"/>
    <w:rsid w:val="00922E8C"/>
    <w:rsid w:val="009945A4"/>
    <w:rsid w:val="009A68AD"/>
    <w:rsid w:val="009C3AEA"/>
    <w:rsid w:val="009D4238"/>
    <w:rsid w:val="009F223D"/>
    <w:rsid w:val="00AF6FA6"/>
    <w:rsid w:val="00B01BE6"/>
    <w:rsid w:val="00B04B6A"/>
    <w:rsid w:val="00BB0054"/>
    <w:rsid w:val="00BC08DF"/>
    <w:rsid w:val="00BF033A"/>
    <w:rsid w:val="00C10EC4"/>
    <w:rsid w:val="00C20920"/>
    <w:rsid w:val="00C432A8"/>
    <w:rsid w:val="00C821DF"/>
    <w:rsid w:val="00C932D5"/>
    <w:rsid w:val="00D002DC"/>
    <w:rsid w:val="00D34C7E"/>
    <w:rsid w:val="00D64D58"/>
    <w:rsid w:val="00D91DE2"/>
    <w:rsid w:val="00E63EDD"/>
    <w:rsid w:val="00E845FD"/>
    <w:rsid w:val="00EA1ECE"/>
    <w:rsid w:val="00EA4B4F"/>
    <w:rsid w:val="00EB7A64"/>
    <w:rsid w:val="00F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o:colormenu v:ext="edit" fillcolor="none [2732]" strokecolor="none"/>
    </o:shapedefaults>
    <o:shapelayout v:ext="edit">
      <o:idmap v:ext="edit" data="1"/>
    </o:shapelayout>
  </w:shapeDefaults>
  <w:decimalSymbol w:val=","/>
  <w:listSeparator w:val=";"/>
  <w14:docId w14:val="3097E4DA"/>
  <w15:docId w15:val="{A07EB24A-001E-4913-BF4C-85A1D0EF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BARBIER Arnaud</cp:lastModifiedBy>
  <cp:revision>2</cp:revision>
  <cp:lastPrinted>2020-07-01T07:33:00Z</cp:lastPrinted>
  <dcterms:created xsi:type="dcterms:W3CDTF">2020-07-01T08:06:00Z</dcterms:created>
  <dcterms:modified xsi:type="dcterms:W3CDTF">2020-07-01T08:06:00Z</dcterms:modified>
</cp:coreProperties>
</file>